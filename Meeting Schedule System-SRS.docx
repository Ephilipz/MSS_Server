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270886" w14:textId="77169753" w:rsidR="00DD196B" w:rsidRDefault="00DD196B" w:rsidP="00214740">
      <w:pPr>
        <w:pStyle w:val="Title"/>
        <w:jc w:val="right"/>
      </w:pPr>
      <w:fldSimple w:instr="SUBJECT  \* MERGEFORMAT">
        <w:r w:rsidR="00214740">
          <w:t>Meeting Scheduling System (MSS)</w:t>
        </w:r>
      </w:fldSimple>
    </w:p>
    <w:p w14:paraId="277ED446" w14:textId="0F0AAC6F" w:rsidR="00DD196B" w:rsidRDefault="006C7B73">
      <w:pPr>
        <w:pStyle w:val="Title"/>
        <w:jc w:val="right"/>
      </w:pPr>
      <w:fldSimple w:instr="TITLE  \* MERGEFORMAT">
        <w:r w:rsidR="00214740">
          <w:t>Vision</w:t>
        </w:r>
      </w:fldSimple>
    </w:p>
    <w:p w14:paraId="018ADD7C" w14:textId="0191821B" w:rsidR="0530E235" w:rsidRDefault="0530E235" w:rsidP="4FBD4CA5">
      <w:pPr>
        <w:pStyle w:val="Title"/>
        <w:jc w:val="right"/>
        <w:rPr>
          <w:bCs/>
          <w:szCs w:val="36"/>
        </w:rPr>
      </w:pPr>
      <w:r w:rsidRPr="4FBD4CA5">
        <w:rPr>
          <w:sz w:val="28"/>
          <w:szCs w:val="28"/>
        </w:rPr>
        <w:t>Software Requirements Specifications Document</w:t>
      </w:r>
    </w:p>
    <w:p w14:paraId="47A241DE" w14:textId="32F5853B" w:rsidR="00DD196B" w:rsidRDefault="00DD196B">
      <w:pPr>
        <w:pStyle w:val="Title"/>
        <w:jc w:val="right"/>
        <w:rPr>
          <w:sz w:val="28"/>
        </w:rPr>
      </w:pPr>
      <w:r>
        <w:rPr>
          <w:sz w:val="28"/>
        </w:rPr>
        <w:t>Version 1.0</w:t>
      </w:r>
    </w:p>
    <w:p w14:paraId="36C5C395" w14:textId="77777777" w:rsidR="00DD196B" w:rsidRDefault="00DD196B">
      <w:pPr>
        <w:pStyle w:val="Title"/>
        <w:rPr>
          <w:sz w:val="28"/>
        </w:rPr>
      </w:pPr>
    </w:p>
    <w:p w14:paraId="5BECEE1D" w14:textId="77777777" w:rsidR="00DD196B" w:rsidRDefault="00DD196B"/>
    <w:p w14:paraId="05807EDC" w14:textId="26634FC1" w:rsidR="79059B5A" w:rsidRDefault="79059B5A" w:rsidP="79059B5A">
      <w:pPr>
        <w:pStyle w:val="BodyText"/>
      </w:pPr>
    </w:p>
    <w:p w14:paraId="4B21156E" w14:textId="77777777" w:rsidR="00DD196B" w:rsidRDefault="00DD196B">
      <w:pPr>
        <w:pStyle w:val="InfoBlue"/>
      </w:pPr>
    </w:p>
    <w:p w14:paraId="4F3FF813" w14:textId="77777777" w:rsidR="00DD196B" w:rsidRDefault="00DD196B">
      <w:pPr>
        <w:pStyle w:val="InfoBlue"/>
        <w:jc w:val="center"/>
        <w:rPr>
          <w:rFonts w:ascii="Times" w:hAnsi="Times"/>
          <w:b/>
          <w:i w:val="0"/>
          <w:color w:val="000000"/>
          <w:sz w:val="24"/>
        </w:rPr>
      </w:pPr>
      <w:r>
        <w:rPr>
          <w:rFonts w:ascii="Times" w:hAnsi="Times"/>
          <w:b/>
          <w:i w:val="0"/>
          <w:color w:val="000000"/>
          <w:sz w:val="24"/>
        </w:rPr>
        <w:t>TEAM MEMBERS</w:t>
      </w:r>
    </w:p>
    <w:p w14:paraId="641CC5F2" w14:textId="77777777" w:rsidR="00DD196B" w:rsidRDefault="00DD196B">
      <w:pPr>
        <w:jc w:val="center"/>
        <w:rPr>
          <w:b/>
          <w:sz w:val="24"/>
        </w:rPr>
      </w:pPr>
    </w:p>
    <w:tbl>
      <w:tblPr>
        <w:tblW w:w="0" w:type="auto"/>
        <w:tblInd w:w="2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30"/>
        <w:gridCol w:w="1800"/>
      </w:tblGrid>
      <w:tr w:rsidR="00DD196B" w14:paraId="78A79455" w14:textId="77777777" w:rsidTr="55365982">
        <w:tc>
          <w:tcPr>
            <w:tcW w:w="3330" w:type="dxa"/>
            <w:shd w:val="clear" w:color="auto" w:fill="auto"/>
          </w:tcPr>
          <w:p w14:paraId="3EE2B4F9" w14:textId="77777777" w:rsidR="00DD196B" w:rsidRDefault="00DD196B">
            <w:pPr>
              <w:jc w:val="center"/>
              <w:rPr>
                <w:b/>
                <w:sz w:val="24"/>
              </w:rPr>
            </w:pPr>
            <w:r>
              <w:rPr>
                <w:b/>
                <w:sz w:val="24"/>
              </w:rPr>
              <w:t xml:space="preserve">Name </w:t>
            </w:r>
          </w:p>
        </w:tc>
        <w:tc>
          <w:tcPr>
            <w:tcW w:w="1800" w:type="dxa"/>
            <w:shd w:val="clear" w:color="auto" w:fill="auto"/>
          </w:tcPr>
          <w:p w14:paraId="1A45890E" w14:textId="77777777" w:rsidR="00DD196B" w:rsidRDefault="00DD196B">
            <w:pPr>
              <w:jc w:val="center"/>
              <w:rPr>
                <w:b/>
                <w:sz w:val="24"/>
              </w:rPr>
            </w:pPr>
            <w:r>
              <w:rPr>
                <w:b/>
                <w:sz w:val="24"/>
              </w:rPr>
              <w:t>Student ID</w:t>
            </w:r>
          </w:p>
        </w:tc>
      </w:tr>
      <w:tr w:rsidR="00DD196B" w14:paraId="4EE60AC9" w14:textId="77777777" w:rsidTr="55365982">
        <w:tc>
          <w:tcPr>
            <w:tcW w:w="3330" w:type="dxa"/>
          </w:tcPr>
          <w:p w14:paraId="4FF26E33" w14:textId="6FB6D587" w:rsidR="00DD196B" w:rsidRDefault="009917EA">
            <w:pPr>
              <w:jc w:val="center"/>
              <w:rPr>
                <w:b/>
                <w:sz w:val="24"/>
              </w:rPr>
            </w:pPr>
            <w:r>
              <w:rPr>
                <w:b/>
                <w:sz w:val="24"/>
              </w:rPr>
              <w:t>Huy Tran</w:t>
            </w:r>
          </w:p>
        </w:tc>
        <w:tc>
          <w:tcPr>
            <w:tcW w:w="1800" w:type="dxa"/>
          </w:tcPr>
          <w:p w14:paraId="227A74F8" w14:textId="001454DD" w:rsidR="00DD196B" w:rsidRDefault="009917EA">
            <w:pPr>
              <w:jc w:val="center"/>
              <w:rPr>
                <w:b/>
                <w:sz w:val="24"/>
              </w:rPr>
            </w:pPr>
            <w:r>
              <w:rPr>
                <w:b/>
                <w:sz w:val="24"/>
              </w:rPr>
              <w:t>9 3572 8072</w:t>
            </w:r>
          </w:p>
        </w:tc>
      </w:tr>
      <w:tr w:rsidR="00DD196B" w14:paraId="4AE5DC64" w14:textId="77777777" w:rsidTr="55365982">
        <w:tc>
          <w:tcPr>
            <w:tcW w:w="3330" w:type="dxa"/>
          </w:tcPr>
          <w:p w14:paraId="6A389FCD" w14:textId="3D44CF87" w:rsidR="00DD196B" w:rsidRDefault="009917EA">
            <w:pPr>
              <w:jc w:val="center"/>
              <w:rPr>
                <w:b/>
                <w:sz w:val="24"/>
              </w:rPr>
            </w:pPr>
            <w:r>
              <w:rPr>
                <w:b/>
                <w:sz w:val="24"/>
              </w:rPr>
              <w:t>Garrett Adams</w:t>
            </w:r>
          </w:p>
        </w:tc>
        <w:tc>
          <w:tcPr>
            <w:tcW w:w="1800" w:type="dxa"/>
          </w:tcPr>
          <w:p w14:paraId="19577310" w14:textId="00ECAF41" w:rsidR="00DD196B" w:rsidRDefault="76882A66" w:rsidP="55365982">
            <w:pPr>
              <w:jc w:val="center"/>
              <w:rPr>
                <w:b/>
                <w:bCs/>
                <w:sz w:val="24"/>
                <w:szCs w:val="24"/>
              </w:rPr>
            </w:pPr>
            <w:r w:rsidRPr="55365982">
              <w:rPr>
                <w:b/>
                <w:bCs/>
                <w:sz w:val="24"/>
                <w:szCs w:val="24"/>
              </w:rPr>
              <w:t>9 4659 7647</w:t>
            </w:r>
          </w:p>
        </w:tc>
      </w:tr>
      <w:tr w:rsidR="00DD196B" w14:paraId="0D622294" w14:textId="77777777" w:rsidTr="55365982">
        <w:tc>
          <w:tcPr>
            <w:tcW w:w="3330" w:type="dxa"/>
          </w:tcPr>
          <w:p w14:paraId="6F44CF47" w14:textId="41994C6A" w:rsidR="00DD196B" w:rsidRDefault="009917EA">
            <w:pPr>
              <w:jc w:val="center"/>
              <w:rPr>
                <w:b/>
                <w:sz w:val="24"/>
              </w:rPr>
            </w:pPr>
            <w:r>
              <w:rPr>
                <w:b/>
                <w:sz w:val="24"/>
              </w:rPr>
              <w:t>Eesaa Philips</w:t>
            </w:r>
          </w:p>
        </w:tc>
        <w:tc>
          <w:tcPr>
            <w:tcW w:w="1800" w:type="dxa"/>
          </w:tcPr>
          <w:p w14:paraId="3DD0C6A9" w14:textId="3A3B7813" w:rsidR="00DD196B" w:rsidRPr="00487579" w:rsidRDefault="64F69BF2">
            <w:pPr>
              <w:jc w:val="center"/>
              <w:rPr>
                <w:b/>
                <w:sz w:val="24"/>
                <w:szCs w:val="24"/>
              </w:rPr>
            </w:pPr>
            <w:r w:rsidRPr="6E2B95AF">
              <w:rPr>
                <w:b/>
                <w:bCs/>
                <w:sz w:val="24"/>
                <w:szCs w:val="24"/>
              </w:rPr>
              <w:t>9 3717 6147</w:t>
            </w:r>
          </w:p>
        </w:tc>
      </w:tr>
    </w:tbl>
    <w:p w14:paraId="35FCC033" w14:textId="77777777" w:rsidR="00DD196B" w:rsidRDefault="00DD196B">
      <w:pPr>
        <w:jc w:val="center"/>
        <w:rPr>
          <w:b/>
          <w:sz w:val="24"/>
        </w:rPr>
        <w:sectPr w:rsidR="00DD196B">
          <w:headerReference w:type="default" r:id="rId10"/>
          <w:footerReference w:type="default" r:id="rId11"/>
          <w:pgSz w:w="12240" w:h="15840" w:code="1"/>
          <w:pgMar w:top="1440" w:right="1440" w:bottom="1440" w:left="1440" w:header="720" w:footer="720" w:gutter="0"/>
          <w:cols w:space="720"/>
          <w:vAlign w:val="center"/>
        </w:sectPr>
      </w:pPr>
    </w:p>
    <w:p w14:paraId="3C662C16" w14:textId="77777777" w:rsidR="00DD196B" w:rsidRDefault="00DD196B">
      <w:pPr>
        <w:pStyle w:val="BodyText"/>
      </w:pPr>
    </w:p>
    <w:p w14:paraId="36B60D60" w14:textId="77777777" w:rsidR="00DD196B" w:rsidRDefault="00DD196B">
      <w:pPr>
        <w:pStyle w:val="Title"/>
      </w:pPr>
      <w:r>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DD196B" w14:paraId="254395E3" w14:textId="77777777">
        <w:tc>
          <w:tcPr>
            <w:tcW w:w="2304" w:type="dxa"/>
          </w:tcPr>
          <w:p w14:paraId="012BFD5C" w14:textId="77777777" w:rsidR="00DD196B" w:rsidRDefault="00DD196B">
            <w:pPr>
              <w:pStyle w:val="Tabletext"/>
              <w:jc w:val="center"/>
              <w:rPr>
                <w:b/>
              </w:rPr>
            </w:pPr>
            <w:r>
              <w:rPr>
                <w:b/>
              </w:rPr>
              <w:t>Date</w:t>
            </w:r>
          </w:p>
        </w:tc>
        <w:tc>
          <w:tcPr>
            <w:tcW w:w="1152" w:type="dxa"/>
          </w:tcPr>
          <w:p w14:paraId="0FA371F7" w14:textId="77777777" w:rsidR="00DD196B" w:rsidRDefault="00DD196B">
            <w:pPr>
              <w:pStyle w:val="Tabletext"/>
              <w:jc w:val="center"/>
              <w:rPr>
                <w:b/>
              </w:rPr>
            </w:pPr>
            <w:r>
              <w:rPr>
                <w:b/>
              </w:rPr>
              <w:t>Version</w:t>
            </w:r>
          </w:p>
        </w:tc>
        <w:tc>
          <w:tcPr>
            <w:tcW w:w="3744" w:type="dxa"/>
          </w:tcPr>
          <w:p w14:paraId="0C57C569" w14:textId="77777777" w:rsidR="00DD196B" w:rsidRDefault="00DD196B">
            <w:pPr>
              <w:pStyle w:val="Tabletext"/>
              <w:jc w:val="center"/>
              <w:rPr>
                <w:b/>
              </w:rPr>
            </w:pPr>
            <w:r>
              <w:rPr>
                <w:b/>
              </w:rPr>
              <w:t>Description</w:t>
            </w:r>
          </w:p>
        </w:tc>
        <w:tc>
          <w:tcPr>
            <w:tcW w:w="2304" w:type="dxa"/>
          </w:tcPr>
          <w:p w14:paraId="1E3D005C" w14:textId="77777777" w:rsidR="00DD196B" w:rsidRDefault="00DD196B">
            <w:pPr>
              <w:pStyle w:val="Tabletext"/>
              <w:jc w:val="center"/>
              <w:rPr>
                <w:b/>
              </w:rPr>
            </w:pPr>
            <w:r>
              <w:rPr>
                <w:b/>
              </w:rPr>
              <w:t>Author</w:t>
            </w:r>
          </w:p>
        </w:tc>
      </w:tr>
      <w:tr w:rsidR="00DD196B" w14:paraId="081A374D" w14:textId="77777777">
        <w:tc>
          <w:tcPr>
            <w:tcW w:w="2304" w:type="dxa"/>
          </w:tcPr>
          <w:p w14:paraId="2CD9FA19" w14:textId="1E429F7F" w:rsidR="00DD196B" w:rsidRDefault="00CD7E4A">
            <w:pPr>
              <w:pStyle w:val="Tabletext"/>
            </w:pPr>
            <w:r>
              <w:t>04/Jul/</w:t>
            </w:r>
            <w:r w:rsidR="004B427A">
              <w:t>/2021</w:t>
            </w:r>
          </w:p>
        </w:tc>
        <w:tc>
          <w:tcPr>
            <w:tcW w:w="1152" w:type="dxa"/>
          </w:tcPr>
          <w:p w14:paraId="415C5DFF" w14:textId="42A7A103" w:rsidR="00DD196B" w:rsidRDefault="004B427A">
            <w:pPr>
              <w:pStyle w:val="Tabletext"/>
            </w:pPr>
            <w:r>
              <w:t>1.0</w:t>
            </w:r>
          </w:p>
        </w:tc>
        <w:tc>
          <w:tcPr>
            <w:tcW w:w="3744" w:type="dxa"/>
          </w:tcPr>
          <w:p w14:paraId="0F8ED7B8" w14:textId="7E5695AF" w:rsidR="00DD196B" w:rsidRDefault="000B3CCD">
            <w:pPr>
              <w:pStyle w:val="Tabletext"/>
            </w:pPr>
            <w:r>
              <w:t>Completed Initial Version</w:t>
            </w:r>
          </w:p>
        </w:tc>
        <w:tc>
          <w:tcPr>
            <w:tcW w:w="2304" w:type="dxa"/>
          </w:tcPr>
          <w:p w14:paraId="75F661FE" w14:textId="1870AABD" w:rsidR="00DD196B" w:rsidRDefault="004B427A">
            <w:pPr>
              <w:pStyle w:val="Tabletext"/>
            </w:pPr>
            <w:r>
              <w:t xml:space="preserve">Huy Tran, Garrett Adams, Eesaa Philips </w:t>
            </w:r>
          </w:p>
        </w:tc>
      </w:tr>
      <w:tr w:rsidR="00DD196B" w14:paraId="7E7795CA" w14:textId="77777777">
        <w:tc>
          <w:tcPr>
            <w:tcW w:w="2304" w:type="dxa"/>
          </w:tcPr>
          <w:p w14:paraId="70C83958" w14:textId="6B5F75FE" w:rsidR="00DD196B" w:rsidRDefault="005E2A5C">
            <w:pPr>
              <w:pStyle w:val="Tabletext"/>
            </w:pPr>
            <w:r>
              <w:t>18/Aug/2021</w:t>
            </w:r>
          </w:p>
        </w:tc>
        <w:tc>
          <w:tcPr>
            <w:tcW w:w="1152" w:type="dxa"/>
          </w:tcPr>
          <w:p w14:paraId="4C4CE3E6" w14:textId="0D1F8AA3" w:rsidR="00DD196B" w:rsidRDefault="005E2A5C">
            <w:pPr>
              <w:pStyle w:val="Tabletext"/>
            </w:pPr>
            <w:r>
              <w:t>1.1</w:t>
            </w:r>
          </w:p>
        </w:tc>
        <w:tc>
          <w:tcPr>
            <w:tcW w:w="3744" w:type="dxa"/>
          </w:tcPr>
          <w:p w14:paraId="3CCFBD01" w14:textId="072BC968" w:rsidR="00DD196B" w:rsidRDefault="005E2A5C">
            <w:pPr>
              <w:pStyle w:val="Tabletext"/>
            </w:pPr>
            <w:r>
              <w:t>Revise</w:t>
            </w:r>
            <w:r w:rsidR="00024515">
              <w:t xml:space="preserve">d Use Cases and UI </w:t>
            </w:r>
            <w:r w:rsidR="00320EB9">
              <w:t>descriptions</w:t>
            </w:r>
          </w:p>
        </w:tc>
        <w:tc>
          <w:tcPr>
            <w:tcW w:w="2304" w:type="dxa"/>
          </w:tcPr>
          <w:p w14:paraId="0892B006" w14:textId="1E1151AF" w:rsidR="00DD196B" w:rsidRDefault="005E2A5C">
            <w:pPr>
              <w:pStyle w:val="Tabletext"/>
            </w:pPr>
            <w:r>
              <w:t>Huy Tran</w:t>
            </w:r>
          </w:p>
        </w:tc>
      </w:tr>
      <w:tr w:rsidR="00DD196B" w14:paraId="44041C61" w14:textId="77777777">
        <w:tc>
          <w:tcPr>
            <w:tcW w:w="2304" w:type="dxa"/>
          </w:tcPr>
          <w:p w14:paraId="4CBA6EC0" w14:textId="77777777" w:rsidR="00DD196B" w:rsidRDefault="00DD196B">
            <w:pPr>
              <w:pStyle w:val="Tabletext"/>
            </w:pPr>
          </w:p>
        </w:tc>
        <w:tc>
          <w:tcPr>
            <w:tcW w:w="1152" w:type="dxa"/>
          </w:tcPr>
          <w:p w14:paraId="2737AC12" w14:textId="77777777" w:rsidR="00DD196B" w:rsidRDefault="00DD196B">
            <w:pPr>
              <w:pStyle w:val="Tabletext"/>
            </w:pPr>
          </w:p>
        </w:tc>
        <w:tc>
          <w:tcPr>
            <w:tcW w:w="3744" w:type="dxa"/>
          </w:tcPr>
          <w:p w14:paraId="1DD0ECBB" w14:textId="77777777" w:rsidR="00DD196B" w:rsidRDefault="00DD196B">
            <w:pPr>
              <w:pStyle w:val="Tabletext"/>
            </w:pPr>
          </w:p>
        </w:tc>
        <w:tc>
          <w:tcPr>
            <w:tcW w:w="2304" w:type="dxa"/>
          </w:tcPr>
          <w:p w14:paraId="731692A1" w14:textId="77777777" w:rsidR="00DD196B" w:rsidRDefault="00DD196B">
            <w:pPr>
              <w:pStyle w:val="Tabletext"/>
            </w:pPr>
          </w:p>
        </w:tc>
      </w:tr>
      <w:tr w:rsidR="00DD196B" w14:paraId="32205FAC" w14:textId="77777777">
        <w:tc>
          <w:tcPr>
            <w:tcW w:w="2304" w:type="dxa"/>
          </w:tcPr>
          <w:p w14:paraId="6CC192AC" w14:textId="77777777" w:rsidR="00DD196B" w:rsidRDefault="00DD196B">
            <w:pPr>
              <w:pStyle w:val="Tabletext"/>
            </w:pPr>
          </w:p>
        </w:tc>
        <w:tc>
          <w:tcPr>
            <w:tcW w:w="1152" w:type="dxa"/>
          </w:tcPr>
          <w:p w14:paraId="5924BDBB" w14:textId="77777777" w:rsidR="00DD196B" w:rsidRDefault="00DD196B">
            <w:pPr>
              <w:pStyle w:val="Tabletext"/>
            </w:pPr>
          </w:p>
        </w:tc>
        <w:tc>
          <w:tcPr>
            <w:tcW w:w="3744" w:type="dxa"/>
          </w:tcPr>
          <w:p w14:paraId="718F827A" w14:textId="77777777" w:rsidR="00DD196B" w:rsidRDefault="00DD196B">
            <w:pPr>
              <w:pStyle w:val="Tabletext"/>
            </w:pPr>
          </w:p>
        </w:tc>
        <w:tc>
          <w:tcPr>
            <w:tcW w:w="2304" w:type="dxa"/>
          </w:tcPr>
          <w:p w14:paraId="298D7077" w14:textId="77777777" w:rsidR="00DD196B" w:rsidRDefault="00DD196B">
            <w:pPr>
              <w:pStyle w:val="Tabletext"/>
            </w:pPr>
          </w:p>
        </w:tc>
      </w:tr>
    </w:tbl>
    <w:p w14:paraId="1F03062E" w14:textId="77777777" w:rsidR="00DD196B" w:rsidRDefault="00DD196B"/>
    <w:p w14:paraId="5210CB22" w14:textId="6E62777F" w:rsidR="00DD196B" w:rsidRDefault="00DD196B">
      <w:pPr>
        <w:pStyle w:val="Title"/>
      </w:pPr>
      <w:r>
        <w:br w:type="page"/>
      </w:r>
      <w:r>
        <w:lastRenderedPageBreak/>
        <w:t>Table of Contents</w:t>
      </w:r>
    </w:p>
    <w:p w14:paraId="6F32B450" w14:textId="677AE913" w:rsidR="00024515" w:rsidRDefault="00DD196B">
      <w:pPr>
        <w:pStyle w:val="TOC1"/>
        <w:tabs>
          <w:tab w:val="left" w:pos="432"/>
        </w:tabs>
        <w:rPr>
          <w:rFonts w:asciiTheme="minorHAnsi" w:eastAsiaTheme="minorEastAsia" w:hAnsiTheme="minorHAnsi" w:cstheme="minorBidi"/>
          <w:noProof/>
          <w:sz w:val="22"/>
          <w:szCs w:val="22"/>
        </w:rPr>
      </w:pPr>
      <w:r>
        <w:fldChar w:fldCharType="begin"/>
      </w:r>
      <w:r>
        <w:instrText xml:space="preserve"> TOC \o "1-3" </w:instrText>
      </w:r>
      <w:r>
        <w:fldChar w:fldCharType="separate"/>
      </w:r>
      <w:r w:rsidR="00024515">
        <w:rPr>
          <w:noProof/>
        </w:rPr>
        <w:t>1.</w:t>
      </w:r>
      <w:r w:rsidR="00024515">
        <w:rPr>
          <w:rFonts w:asciiTheme="minorHAnsi" w:eastAsiaTheme="minorEastAsia" w:hAnsiTheme="minorHAnsi" w:cstheme="minorBidi"/>
          <w:noProof/>
          <w:sz w:val="22"/>
          <w:szCs w:val="22"/>
        </w:rPr>
        <w:tab/>
      </w:r>
      <w:r w:rsidR="00024515">
        <w:rPr>
          <w:noProof/>
        </w:rPr>
        <w:t>Introduction</w:t>
      </w:r>
      <w:r w:rsidR="00024515">
        <w:rPr>
          <w:noProof/>
        </w:rPr>
        <w:tab/>
      </w:r>
      <w:r w:rsidR="00024515">
        <w:rPr>
          <w:noProof/>
        </w:rPr>
        <w:fldChar w:fldCharType="begin"/>
      </w:r>
      <w:r w:rsidR="00024515">
        <w:rPr>
          <w:noProof/>
        </w:rPr>
        <w:instrText xml:space="preserve"> PAGEREF _Toc80184604 \h </w:instrText>
      </w:r>
      <w:r w:rsidR="00024515">
        <w:rPr>
          <w:noProof/>
        </w:rPr>
      </w:r>
      <w:r w:rsidR="00024515">
        <w:rPr>
          <w:noProof/>
        </w:rPr>
        <w:fldChar w:fldCharType="separate"/>
      </w:r>
      <w:r w:rsidR="00024515">
        <w:rPr>
          <w:noProof/>
        </w:rPr>
        <w:t>5</w:t>
      </w:r>
      <w:r w:rsidR="00024515">
        <w:rPr>
          <w:noProof/>
        </w:rPr>
        <w:fldChar w:fldCharType="end"/>
      </w:r>
    </w:p>
    <w:p w14:paraId="073C46D2" w14:textId="6D276910" w:rsidR="00024515" w:rsidRDefault="00024515">
      <w:pPr>
        <w:pStyle w:val="TOC2"/>
        <w:tabs>
          <w:tab w:val="left" w:pos="100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Purpose</w:t>
      </w:r>
      <w:r>
        <w:rPr>
          <w:noProof/>
        </w:rPr>
        <w:tab/>
      </w:r>
      <w:r>
        <w:rPr>
          <w:noProof/>
        </w:rPr>
        <w:fldChar w:fldCharType="begin"/>
      </w:r>
      <w:r>
        <w:rPr>
          <w:noProof/>
        </w:rPr>
        <w:instrText xml:space="preserve"> PAGEREF _Toc80184605 \h </w:instrText>
      </w:r>
      <w:r>
        <w:rPr>
          <w:noProof/>
        </w:rPr>
      </w:r>
      <w:r>
        <w:rPr>
          <w:noProof/>
        </w:rPr>
        <w:fldChar w:fldCharType="separate"/>
      </w:r>
      <w:r>
        <w:rPr>
          <w:noProof/>
        </w:rPr>
        <w:t>5</w:t>
      </w:r>
      <w:r>
        <w:rPr>
          <w:noProof/>
        </w:rPr>
        <w:fldChar w:fldCharType="end"/>
      </w:r>
    </w:p>
    <w:p w14:paraId="2E758D2E" w14:textId="2EE45B67" w:rsidR="00024515" w:rsidRDefault="00024515">
      <w:pPr>
        <w:pStyle w:val="TOC2"/>
        <w:tabs>
          <w:tab w:val="left" w:pos="1000"/>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Scope</w:t>
      </w:r>
      <w:r>
        <w:rPr>
          <w:noProof/>
        </w:rPr>
        <w:tab/>
      </w:r>
      <w:r>
        <w:rPr>
          <w:noProof/>
        </w:rPr>
        <w:fldChar w:fldCharType="begin"/>
      </w:r>
      <w:r>
        <w:rPr>
          <w:noProof/>
        </w:rPr>
        <w:instrText xml:space="preserve"> PAGEREF _Toc80184606 \h </w:instrText>
      </w:r>
      <w:r>
        <w:rPr>
          <w:noProof/>
        </w:rPr>
      </w:r>
      <w:r>
        <w:rPr>
          <w:noProof/>
        </w:rPr>
        <w:fldChar w:fldCharType="separate"/>
      </w:r>
      <w:r>
        <w:rPr>
          <w:noProof/>
        </w:rPr>
        <w:t>5</w:t>
      </w:r>
      <w:r>
        <w:rPr>
          <w:noProof/>
        </w:rPr>
        <w:fldChar w:fldCharType="end"/>
      </w:r>
    </w:p>
    <w:p w14:paraId="6EB5DB99" w14:textId="7176C398" w:rsidR="00024515" w:rsidRDefault="00024515">
      <w:pPr>
        <w:pStyle w:val="TOC2"/>
        <w:tabs>
          <w:tab w:val="left" w:pos="1000"/>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Definitions, Acronyms, and Abbreviations</w:t>
      </w:r>
      <w:r>
        <w:rPr>
          <w:noProof/>
        </w:rPr>
        <w:tab/>
      </w:r>
      <w:r>
        <w:rPr>
          <w:noProof/>
        </w:rPr>
        <w:fldChar w:fldCharType="begin"/>
      </w:r>
      <w:r>
        <w:rPr>
          <w:noProof/>
        </w:rPr>
        <w:instrText xml:space="preserve"> PAGEREF _Toc80184607 \h </w:instrText>
      </w:r>
      <w:r>
        <w:rPr>
          <w:noProof/>
        </w:rPr>
      </w:r>
      <w:r>
        <w:rPr>
          <w:noProof/>
        </w:rPr>
        <w:fldChar w:fldCharType="separate"/>
      </w:r>
      <w:r>
        <w:rPr>
          <w:noProof/>
        </w:rPr>
        <w:t>5</w:t>
      </w:r>
      <w:r>
        <w:rPr>
          <w:noProof/>
        </w:rPr>
        <w:fldChar w:fldCharType="end"/>
      </w:r>
    </w:p>
    <w:p w14:paraId="51B67E22" w14:textId="3D9794FC" w:rsidR="00024515" w:rsidRDefault="00024515">
      <w:pPr>
        <w:pStyle w:val="TOC2"/>
        <w:tabs>
          <w:tab w:val="left" w:pos="1000"/>
        </w:tabs>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References</w:t>
      </w:r>
      <w:r>
        <w:rPr>
          <w:noProof/>
        </w:rPr>
        <w:tab/>
      </w:r>
      <w:r>
        <w:rPr>
          <w:noProof/>
        </w:rPr>
        <w:fldChar w:fldCharType="begin"/>
      </w:r>
      <w:r>
        <w:rPr>
          <w:noProof/>
        </w:rPr>
        <w:instrText xml:space="preserve"> PAGEREF _Toc80184608 \h </w:instrText>
      </w:r>
      <w:r>
        <w:rPr>
          <w:noProof/>
        </w:rPr>
      </w:r>
      <w:r>
        <w:rPr>
          <w:noProof/>
        </w:rPr>
        <w:fldChar w:fldCharType="separate"/>
      </w:r>
      <w:r>
        <w:rPr>
          <w:noProof/>
        </w:rPr>
        <w:t>5</w:t>
      </w:r>
      <w:r>
        <w:rPr>
          <w:noProof/>
        </w:rPr>
        <w:fldChar w:fldCharType="end"/>
      </w:r>
    </w:p>
    <w:p w14:paraId="6111BA70" w14:textId="0AA07458" w:rsidR="00024515" w:rsidRDefault="00024515">
      <w:pPr>
        <w:pStyle w:val="TOC2"/>
        <w:tabs>
          <w:tab w:val="left" w:pos="1000"/>
        </w:tabs>
        <w:rPr>
          <w:rFonts w:asciiTheme="minorHAnsi" w:eastAsiaTheme="minorEastAsia" w:hAnsiTheme="minorHAnsi" w:cstheme="minorBidi"/>
          <w:noProof/>
          <w:sz w:val="22"/>
          <w:szCs w:val="22"/>
        </w:rPr>
      </w:pPr>
      <w:r>
        <w:rPr>
          <w:noProof/>
        </w:rPr>
        <w:t>1.5</w:t>
      </w:r>
      <w:r>
        <w:rPr>
          <w:rFonts w:asciiTheme="minorHAnsi" w:eastAsiaTheme="minorEastAsia" w:hAnsiTheme="minorHAnsi" w:cstheme="minorBidi"/>
          <w:noProof/>
          <w:sz w:val="22"/>
          <w:szCs w:val="22"/>
        </w:rPr>
        <w:tab/>
      </w:r>
      <w:r>
        <w:rPr>
          <w:noProof/>
        </w:rPr>
        <w:t>Overview</w:t>
      </w:r>
      <w:r>
        <w:rPr>
          <w:noProof/>
        </w:rPr>
        <w:tab/>
      </w:r>
      <w:r>
        <w:rPr>
          <w:noProof/>
        </w:rPr>
        <w:fldChar w:fldCharType="begin"/>
      </w:r>
      <w:r>
        <w:rPr>
          <w:noProof/>
        </w:rPr>
        <w:instrText xml:space="preserve"> PAGEREF _Toc80184609 \h </w:instrText>
      </w:r>
      <w:r>
        <w:rPr>
          <w:noProof/>
        </w:rPr>
      </w:r>
      <w:r>
        <w:rPr>
          <w:noProof/>
        </w:rPr>
        <w:fldChar w:fldCharType="separate"/>
      </w:r>
      <w:r>
        <w:rPr>
          <w:noProof/>
        </w:rPr>
        <w:t>5</w:t>
      </w:r>
      <w:r>
        <w:rPr>
          <w:noProof/>
        </w:rPr>
        <w:fldChar w:fldCharType="end"/>
      </w:r>
    </w:p>
    <w:p w14:paraId="002A3D99" w14:textId="59600287" w:rsidR="00024515" w:rsidRDefault="00024515">
      <w:pPr>
        <w:pStyle w:val="TOC1"/>
        <w:tabs>
          <w:tab w:val="left" w:pos="432"/>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Problem and UI description</w:t>
      </w:r>
      <w:r>
        <w:rPr>
          <w:noProof/>
        </w:rPr>
        <w:tab/>
      </w:r>
      <w:r>
        <w:rPr>
          <w:noProof/>
        </w:rPr>
        <w:fldChar w:fldCharType="begin"/>
      </w:r>
      <w:r>
        <w:rPr>
          <w:noProof/>
        </w:rPr>
        <w:instrText xml:space="preserve"> PAGEREF _Toc80184610 \h </w:instrText>
      </w:r>
      <w:r>
        <w:rPr>
          <w:noProof/>
        </w:rPr>
      </w:r>
      <w:r>
        <w:rPr>
          <w:noProof/>
        </w:rPr>
        <w:fldChar w:fldCharType="separate"/>
      </w:r>
      <w:r>
        <w:rPr>
          <w:noProof/>
        </w:rPr>
        <w:t>5</w:t>
      </w:r>
      <w:r>
        <w:rPr>
          <w:noProof/>
        </w:rPr>
        <w:fldChar w:fldCharType="end"/>
      </w:r>
    </w:p>
    <w:p w14:paraId="6F89C110" w14:textId="483F30FD" w:rsidR="00024515" w:rsidRDefault="00024515">
      <w:pPr>
        <w:pStyle w:val="TOC2"/>
        <w:tabs>
          <w:tab w:val="left" w:pos="100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Project Purpose, Scope, and Objectives</w:t>
      </w:r>
      <w:r>
        <w:rPr>
          <w:noProof/>
        </w:rPr>
        <w:tab/>
      </w:r>
      <w:r>
        <w:rPr>
          <w:noProof/>
        </w:rPr>
        <w:fldChar w:fldCharType="begin"/>
      </w:r>
      <w:r>
        <w:rPr>
          <w:noProof/>
        </w:rPr>
        <w:instrText xml:space="preserve"> PAGEREF _Toc80184611 \h </w:instrText>
      </w:r>
      <w:r>
        <w:rPr>
          <w:noProof/>
        </w:rPr>
      </w:r>
      <w:r>
        <w:rPr>
          <w:noProof/>
        </w:rPr>
        <w:fldChar w:fldCharType="separate"/>
      </w:r>
      <w:r>
        <w:rPr>
          <w:noProof/>
        </w:rPr>
        <w:t>5</w:t>
      </w:r>
      <w:r>
        <w:rPr>
          <w:noProof/>
        </w:rPr>
        <w:fldChar w:fldCharType="end"/>
      </w:r>
    </w:p>
    <w:p w14:paraId="12C082A5" w14:textId="7533A8C1" w:rsidR="00024515" w:rsidRDefault="00024515">
      <w:pPr>
        <w:pStyle w:val="TOC3"/>
        <w:rPr>
          <w:rFonts w:asciiTheme="minorHAnsi" w:eastAsiaTheme="minorEastAsia" w:hAnsiTheme="minorHAnsi" w:cstheme="minorBidi"/>
          <w:noProof/>
          <w:sz w:val="22"/>
          <w:szCs w:val="22"/>
        </w:rPr>
      </w:pPr>
      <w:r>
        <w:rPr>
          <w:noProof/>
        </w:rPr>
        <w:t>2.1.1</w:t>
      </w:r>
      <w:r>
        <w:rPr>
          <w:rFonts w:asciiTheme="minorHAnsi" w:eastAsiaTheme="minorEastAsia" w:hAnsiTheme="minorHAnsi" w:cstheme="minorBidi"/>
          <w:noProof/>
          <w:sz w:val="22"/>
          <w:szCs w:val="22"/>
        </w:rPr>
        <w:tab/>
      </w:r>
      <w:r>
        <w:rPr>
          <w:noProof/>
        </w:rPr>
        <w:t>Login Page</w:t>
      </w:r>
      <w:r>
        <w:rPr>
          <w:noProof/>
        </w:rPr>
        <w:tab/>
      </w:r>
      <w:r>
        <w:rPr>
          <w:noProof/>
        </w:rPr>
        <w:fldChar w:fldCharType="begin"/>
      </w:r>
      <w:r>
        <w:rPr>
          <w:noProof/>
        </w:rPr>
        <w:instrText xml:space="preserve"> PAGEREF _Toc80184612 \h </w:instrText>
      </w:r>
      <w:r>
        <w:rPr>
          <w:noProof/>
        </w:rPr>
      </w:r>
      <w:r>
        <w:rPr>
          <w:noProof/>
        </w:rPr>
        <w:fldChar w:fldCharType="separate"/>
      </w:r>
      <w:r>
        <w:rPr>
          <w:noProof/>
        </w:rPr>
        <w:t>6</w:t>
      </w:r>
      <w:r>
        <w:rPr>
          <w:noProof/>
        </w:rPr>
        <w:fldChar w:fldCharType="end"/>
      </w:r>
    </w:p>
    <w:p w14:paraId="7E60B128" w14:textId="04AC230C" w:rsidR="00024515" w:rsidRDefault="00024515">
      <w:pPr>
        <w:pStyle w:val="TOC3"/>
        <w:rPr>
          <w:rFonts w:asciiTheme="minorHAnsi" w:eastAsiaTheme="minorEastAsia" w:hAnsiTheme="minorHAnsi" w:cstheme="minorBidi"/>
          <w:noProof/>
          <w:sz w:val="22"/>
          <w:szCs w:val="22"/>
        </w:rPr>
      </w:pPr>
      <w:r>
        <w:rPr>
          <w:noProof/>
        </w:rPr>
        <w:t>2.1.2</w:t>
      </w:r>
      <w:r>
        <w:rPr>
          <w:rFonts w:asciiTheme="minorHAnsi" w:eastAsiaTheme="minorEastAsia" w:hAnsiTheme="minorHAnsi" w:cstheme="minorBidi"/>
          <w:noProof/>
          <w:sz w:val="22"/>
          <w:szCs w:val="22"/>
        </w:rPr>
        <w:tab/>
      </w:r>
      <w:r>
        <w:rPr>
          <w:noProof/>
        </w:rPr>
        <w:t>Account Creation Page</w:t>
      </w:r>
      <w:r>
        <w:rPr>
          <w:noProof/>
        </w:rPr>
        <w:tab/>
      </w:r>
      <w:r>
        <w:rPr>
          <w:noProof/>
        </w:rPr>
        <w:fldChar w:fldCharType="begin"/>
      </w:r>
      <w:r>
        <w:rPr>
          <w:noProof/>
        </w:rPr>
        <w:instrText xml:space="preserve"> PAGEREF _Toc80184613 \h </w:instrText>
      </w:r>
      <w:r>
        <w:rPr>
          <w:noProof/>
        </w:rPr>
      </w:r>
      <w:r>
        <w:rPr>
          <w:noProof/>
        </w:rPr>
        <w:fldChar w:fldCharType="separate"/>
      </w:r>
      <w:r>
        <w:rPr>
          <w:noProof/>
        </w:rPr>
        <w:t>6</w:t>
      </w:r>
      <w:r>
        <w:rPr>
          <w:noProof/>
        </w:rPr>
        <w:fldChar w:fldCharType="end"/>
      </w:r>
    </w:p>
    <w:p w14:paraId="5E7934BB" w14:textId="0FCFD7BE" w:rsidR="00024515" w:rsidRDefault="00024515">
      <w:pPr>
        <w:pStyle w:val="TOC3"/>
        <w:rPr>
          <w:rFonts w:asciiTheme="minorHAnsi" w:eastAsiaTheme="minorEastAsia" w:hAnsiTheme="minorHAnsi" w:cstheme="minorBidi"/>
          <w:noProof/>
          <w:sz w:val="22"/>
          <w:szCs w:val="22"/>
        </w:rPr>
      </w:pPr>
      <w:r>
        <w:rPr>
          <w:noProof/>
        </w:rPr>
        <w:t>2.1.3</w:t>
      </w:r>
      <w:r>
        <w:rPr>
          <w:rFonts w:asciiTheme="minorHAnsi" w:eastAsiaTheme="minorEastAsia" w:hAnsiTheme="minorHAnsi" w:cstheme="minorBidi"/>
          <w:noProof/>
          <w:sz w:val="22"/>
          <w:szCs w:val="22"/>
        </w:rPr>
        <w:tab/>
      </w:r>
      <w:r>
        <w:rPr>
          <w:noProof/>
        </w:rPr>
        <w:t>Calendar View</w:t>
      </w:r>
      <w:r>
        <w:rPr>
          <w:noProof/>
        </w:rPr>
        <w:tab/>
      </w:r>
      <w:r>
        <w:rPr>
          <w:noProof/>
        </w:rPr>
        <w:fldChar w:fldCharType="begin"/>
      </w:r>
      <w:r>
        <w:rPr>
          <w:noProof/>
        </w:rPr>
        <w:instrText xml:space="preserve"> PAGEREF _Toc80184614 \h </w:instrText>
      </w:r>
      <w:r>
        <w:rPr>
          <w:noProof/>
        </w:rPr>
      </w:r>
      <w:r>
        <w:rPr>
          <w:noProof/>
        </w:rPr>
        <w:fldChar w:fldCharType="separate"/>
      </w:r>
      <w:r>
        <w:rPr>
          <w:noProof/>
        </w:rPr>
        <w:t>7</w:t>
      </w:r>
      <w:r>
        <w:rPr>
          <w:noProof/>
        </w:rPr>
        <w:fldChar w:fldCharType="end"/>
      </w:r>
    </w:p>
    <w:p w14:paraId="6AE8C4AB" w14:textId="5D407F72" w:rsidR="00024515" w:rsidRDefault="00024515">
      <w:pPr>
        <w:pStyle w:val="TOC3"/>
        <w:rPr>
          <w:rFonts w:asciiTheme="minorHAnsi" w:eastAsiaTheme="minorEastAsia" w:hAnsiTheme="minorHAnsi" w:cstheme="minorBidi"/>
          <w:noProof/>
          <w:sz w:val="22"/>
          <w:szCs w:val="22"/>
        </w:rPr>
      </w:pPr>
      <w:r>
        <w:rPr>
          <w:noProof/>
        </w:rPr>
        <w:t>2.1.4</w:t>
      </w:r>
      <w:r>
        <w:rPr>
          <w:rFonts w:asciiTheme="minorHAnsi" w:eastAsiaTheme="minorEastAsia" w:hAnsiTheme="minorHAnsi" w:cstheme="minorBidi"/>
          <w:noProof/>
          <w:sz w:val="22"/>
          <w:szCs w:val="22"/>
        </w:rPr>
        <w:tab/>
      </w:r>
      <w:r>
        <w:rPr>
          <w:noProof/>
        </w:rPr>
        <w:t>Reserve a Special Room</w:t>
      </w:r>
      <w:r>
        <w:rPr>
          <w:noProof/>
        </w:rPr>
        <w:tab/>
      </w:r>
      <w:r>
        <w:rPr>
          <w:noProof/>
        </w:rPr>
        <w:fldChar w:fldCharType="begin"/>
      </w:r>
      <w:r>
        <w:rPr>
          <w:noProof/>
        </w:rPr>
        <w:instrText xml:space="preserve"> PAGEREF _Toc80184615 \h </w:instrText>
      </w:r>
      <w:r>
        <w:rPr>
          <w:noProof/>
        </w:rPr>
      </w:r>
      <w:r>
        <w:rPr>
          <w:noProof/>
        </w:rPr>
        <w:fldChar w:fldCharType="separate"/>
      </w:r>
      <w:r>
        <w:rPr>
          <w:noProof/>
        </w:rPr>
        <w:t>7</w:t>
      </w:r>
      <w:r>
        <w:rPr>
          <w:noProof/>
        </w:rPr>
        <w:fldChar w:fldCharType="end"/>
      </w:r>
    </w:p>
    <w:p w14:paraId="7ECDD30C" w14:textId="1637BD2D" w:rsidR="00024515" w:rsidRDefault="00024515">
      <w:pPr>
        <w:pStyle w:val="TOC3"/>
        <w:rPr>
          <w:rFonts w:asciiTheme="minorHAnsi" w:eastAsiaTheme="minorEastAsia" w:hAnsiTheme="minorHAnsi" w:cstheme="minorBidi"/>
          <w:noProof/>
          <w:sz w:val="22"/>
          <w:szCs w:val="22"/>
        </w:rPr>
      </w:pPr>
      <w:r w:rsidRPr="00E10B8A">
        <w:rPr>
          <w:rFonts w:eastAsia="Arial"/>
          <w:noProof/>
        </w:rPr>
        <w:t>2.1.5</w:t>
      </w:r>
      <w:r>
        <w:rPr>
          <w:rFonts w:asciiTheme="minorHAnsi" w:eastAsiaTheme="minorEastAsia" w:hAnsiTheme="minorHAnsi" w:cstheme="minorBidi"/>
          <w:noProof/>
          <w:sz w:val="22"/>
          <w:szCs w:val="22"/>
        </w:rPr>
        <w:tab/>
      </w:r>
      <w:r w:rsidRPr="00E10B8A">
        <w:rPr>
          <w:rFonts w:eastAsia="Arial"/>
          <w:noProof/>
        </w:rPr>
        <w:t>Reserve a Free Room</w:t>
      </w:r>
      <w:r>
        <w:rPr>
          <w:noProof/>
        </w:rPr>
        <w:tab/>
      </w:r>
      <w:r>
        <w:rPr>
          <w:noProof/>
        </w:rPr>
        <w:fldChar w:fldCharType="begin"/>
      </w:r>
      <w:r>
        <w:rPr>
          <w:noProof/>
        </w:rPr>
        <w:instrText xml:space="preserve"> PAGEREF _Toc80184616 \h </w:instrText>
      </w:r>
      <w:r>
        <w:rPr>
          <w:noProof/>
        </w:rPr>
      </w:r>
      <w:r>
        <w:rPr>
          <w:noProof/>
        </w:rPr>
        <w:fldChar w:fldCharType="separate"/>
      </w:r>
      <w:r>
        <w:rPr>
          <w:noProof/>
        </w:rPr>
        <w:t>8</w:t>
      </w:r>
      <w:r>
        <w:rPr>
          <w:noProof/>
        </w:rPr>
        <w:fldChar w:fldCharType="end"/>
      </w:r>
    </w:p>
    <w:p w14:paraId="3926682C" w14:textId="656939C2" w:rsidR="00024515" w:rsidRDefault="00024515">
      <w:pPr>
        <w:pStyle w:val="TOC3"/>
        <w:rPr>
          <w:rFonts w:asciiTheme="minorHAnsi" w:eastAsiaTheme="minorEastAsia" w:hAnsiTheme="minorHAnsi" w:cstheme="minorBidi"/>
          <w:noProof/>
          <w:sz w:val="22"/>
          <w:szCs w:val="22"/>
        </w:rPr>
      </w:pPr>
      <w:r w:rsidRPr="00E10B8A">
        <w:rPr>
          <w:rFonts w:eastAsia="Arial"/>
          <w:noProof/>
        </w:rPr>
        <w:t>2.1.6</w:t>
      </w:r>
      <w:r>
        <w:rPr>
          <w:rFonts w:asciiTheme="minorHAnsi" w:eastAsiaTheme="minorEastAsia" w:hAnsiTheme="minorHAnsi" w:cstheme="minorBidi"/>
          <w:noProof/>
          <w:sz w:val="22"/>
          <w:szCs w:val="22"/>
        </w:rPr>
        <w:tab/>
      </w:r>
      <w:r w:rsidRPr="00E10B8A">
        <w:rPr>
          <w:rFonts w:eastAsia="Arial"/>
          <w:noProof/>
        </w:rPr>
        <w:t>Manage Meeting Room</w:t>
      </w:r>
      <w:r>
        <w:rPr>
          <w:noProof/>
        </w:rPr>
        <w:tab/>
      </w:r>
      <w:r>
        <w:rPr>
          <w:noProof/>
        </w:rPr>
        <w:fldChar w:fldCharType="begin"/>
      </w:r>
      <w:r>
        <w:rPr>
          <w:noProof/>
        </w:rPr>
        <w:instrText xml:space="preserve"> PAGEREF _Toc80184617 \h </w:instrText>
      </w:r>
      <w:r>
        <w:rPr>
          <w:noProof/>
        </w:rPr>
      </w:r>
      <w:r>
        <w:rPr>
          <w:noProof/>
        </w:rPr>
        <w:fldChar w:fldCharType="separate"/>
      </w:r>
      <w:r>
        <w:rPr>
          <w:noProof/>
        </w:rPr>
        <w:t>8</w:t>
      </w:r>
      <w:r>
        <w:rPr>
          <w:noProof/>
        </w:rPr>
        <w:fldChar w:fldCharType="end"/>
      </w:r>
    </w:p>
    <w:p w14:paraId="117740B8" w14:textId="22C0A54D" w:rsidR="00024515" w:rsidRDefault="00024515">
      <w:pPr>
        <w:pStyle w:val="TOC3"/>
        <w:rPr>
          <w:rFonts w:asciiTheme="minorHAnsi" w:eastAsiaTheme="minorEastAsia" w:hAnsiTheme="minorHAnsi" w:cstheme="minorBidi"/>
          <w:noProof/>
          <w:sz w:val="22"/>
          <w:szCs w:val="22"/>
        </w:rPr>
      </w:pPr>
      <w:r w:rsidRPr="00E10B8A">
        <w:rPr>
          <w:rFonts w:eastAsia="Arial" w:cs="Arial"/>
          <w:noProof/>
        </w:rPr>
        <w:t>2.1.7</w:t>
      </w:r>
      <w:r>
        <w:rPr>
          <w:rFonts w:asciiTheme="minorHAnsi" w:eastAsiaTheme="minorEastAsia" w:hAnsiTheme="minorHAnsi" w:cstheme="minorBidi"/>
          <w:noProof/>
          <w:sz w:val="22"/>
          <w:szCs w:val="22"/>
        </w:rPr>
        <w:tab/>
      </w:r>
      <w:r w:rsidRPr="00E10B8A">
        <w:rPr>
          <w:rFonts w:eastAsia="Arial"/>
          <w:noProof/>
        </w:rPr>
        <w:t>Manage Profile</w:t>
      </w:r>
      <w:r>
        <w:rPr>
          <w:noProof/>
        </w:rPr>
        <w:tab/>
      </w:r>
      <w:r>
        <w:rPr>
          <w:noProof/>
        </w:rPr>
        <w:fldChar w:fldCharType="begin"/>
      </w:r>
      <w:r>
        <w:rPr>
          <w:noProof/>
        </w:rPr>
        <w:instrText xml:space="preserve"> PAGEREF _Toc80184618 \h </w:instrText>
      </w:r>
      <w:r>
        <w:rPr>
          <w:noProof/>
        </w:rPr>
      </w:r>
      <w:r>
        <w:rPr>
          <w:noProof/>
        </w:rPr>
        <w:fldChar w:fldCharType="separate"/>
      </w:r>
      <w:r>
        <w:rPr>
          <w:noProof/>
        </w:rPr>
        <w:t>9</w:t>
      </w:r>
      <w:r>
        <w:rPr>
          <w:noProof/>
        </w:rPr>
        <w:fldChar w:fldCharType="end"/>
      </w:r>
    </w:p>
    <w:p w14:paraId="26FA996E" w14:textId="272CA52F" w:rsidR="00024515" w:rsidRDefault="00024515">
      <w:pPr>
        <w:pStyle w:val="TOC3"/>
        <w:rPr>
          <w:rFonts w:asciiTheme="minorHAnsi" w:eastAsiaTheme="minorEastAsia" w:hAnsiTheme="minorHAnsi" w:cstheme="minorBidi"/>
          <w:noProof/>
          <w:sz w:val="22"/>
          <w:szCs w:val="22"/>
        </w:rPr>
      </w:pPr>
      <w:r w:rsidRPr="00E10B8A">
        <w:rPr>
          <w:rFonts w:eastAsia="Arial" w:cs="Arial"/>
          <w:noProof/>
        </w:rPr>
        <w:t>2.1.8</w:t>
      </w:r>
      <w:r>
        <w:rPr>
          <w:rFonts w:asciiTheme="minorHAnsi" w:eastAsiaTheme="minorEastAsia" w:hAnsiTheme="minorHAnsi" w:cstheme="minorBidi"/>
          <w:noProof/>
          <w:sz w:val="22"/>
          <w:szCs w:val="22"/>
        </w:rPr>
        <w:tab/>
      </w:r>
      <w:r w:rsidRPr="00E10B8A">
        <w:rPr>
          <w:rFonts w:eastAsia="Arial"/>
          <w:noProof/>
        </w:rPr>
        <w:t>Client Complaints</w:t>
      </w:r>
      <w:r>
        <w:rPr>
          <w:noProof/>
        </w:rPr>
        <w:tab/>
      </w:r>
      <w:r>
        <w:rPr>
          <w:noProof/>
        </w:rPr>
        <w:fldChar w:fldCharType="begin"/>
      </w:r>
      <w:r>
        <w:rPr>
          <w:noProof/>
        </w:rPr>
        <w:instrText xml:space="preserve"> PAGEREF _Toc80184619 \h </w:instrText>
      </w:r>
      <w:r>
        <w:rPr>
          <w:noProof/>
        </w:rPr>
      </w:r>
      <w:r>
        <w:rPr>
          <w:noProof/>
        </w:rPr>
        <w:fldChar w:fldCharType="separate"/>
      </w:r>
      <w:r>
        <w:rPr>
          <w:noProof/>
        </w:rPr>
        <w:t>9</w:t>
      </w:r>
      <w:r>
        <w:rPr>
          <w:noProof/>
        </w:rPr>
        <w:fldChar w:fldCharType="end"/>
      </w:r>
    </w:p>
    <w:p w14:paraId="76DCC87B" w14:textId="668FC3A0" w:rsidR="00024515" w:rsidRDefault="00024515">
      <w:pPr>
        <w:pStyle w:val="TOC3"/>
        <w:rPr>
          <w:rFonts w:asciiTheme="minorHAnsi" w:eastAsiaTheme="minorEastAsia" w:hAnsiTheme="minorHAnsi" w:cstheme="minorBidi"/>
          <w:noProof/>
          <w:sz w:val="22"/>
          <w:szCs w:val="22"/>
        </w:rPr>
      </w:pPr>
      <w:r w:rsidRPr="00E10B8A">
        <w:rPr>
          <w:rFonts w:eastAsia="Arial" w:cs="Arial"/>
          <w:noProof/>
        </w:rPr>
        <w:t>2.1.9</w:t>
      </w:r>
      <w:r>
        <w:rPr>
          <w:rFonts w:asciiTheme="minorHAnsi" w:eastAsiaTheme="minorEastAsia" w:hAnsiTheme="minorHAnsi" w:cstheme="minorBidi"/>
          <w:noProof/>
          <w:sz w:val="22"/>
          <w:szCs w:val="22"/>
        </w:rPr>
        <w:tab/>
      </w:r>
      <w:r>
        <w:rPr>
          <w:noProof/>
        </w:rPr>
        <w:t xml:space="preserve">Administrator </w:t>
      </w:r>
      <w:r w:rsidRPr="00E10B8A">
        <w:rPr>
          <w:rFonts w:eastAsia="Arial"/>
          <w:noProof/>
        </w:rPr>
        <w:t>Manage Rooms</w:t>
      </w:r>
      <w:r>
        <w:rPr>
          <w:noProof/>
        </w:rPr>
        <w:tab/>
      </w:r>
      <w:r>
        <w:rPr>
          <w:noProof/>
        </w:rPr>
        <w:fldChar w:fldCharType="begin"/>
      </w:r>
      <w:r>
        <w:rPr>
          <w:noProof/>
        </w:rPr>
        <w:instrText xml:space="preserve"> PAGEREF _Toc80184620 \h </w:instrText>
      </w:r>
      <w:r>
        <w:rPr>
          <w:noProof/>
        </w:rPr>
      </w:r>
      <w:r>
        <w:rPr>
          <w:noProof/>
        </w:rPr>
        <w:fldChar w:fldCharType="separate"/>
      </w:r>
      <w:r>
        <w:rPr>
          <w:noProof/>
        </w:rPr>
        <w:t>10</w:t>
      </w:r>
      <w:r>
        <w:rPr>
          <w:noProof/>
        </w:rPr>
        <w:fldChar w:fldCharType="end"/>
      </w:r>
    </w:p>
    <w:p w14:paraId="0F040761" w14:textId="426A16EE" w:rsidR="00024515" w:rsidRDefault="00024515">
      <w:pPr>
        <w:pStyle w:val="TOC3"/>
        <w:rPr>
          <w:rFonts w:asciiTheme="minorHAnsi" w:eastAsiaTheme="minorEastAsia" w:hAnsiTheme="minorHAnsi" w:cstheme="minorBidi"/>
          <w:noProof/>
          <w:sz w:val="22"/>
          <w:szCs w:val="22"/>
        </w:rPr>
      </w:pPr>
      <w:r w:rsidRPr="00E10B8A">
        <w:rPr>
          <w:rFonts w:eastAsia="Arial" w:cs="Arial"/>
          <w:noProof/>
        </w:rPr>
        <w:t>2.1.10</w:t>
      </w:r>
      <w:r>
        <w:rPr>
          <w:rFonts w:asciiTheme="minorHAnsi" w:eastAsiaTheme="minorEastAsia" w:hAnsiTheme="minorHAnsi" w:cstheme="minorBidi"/>
          <w:noProof/>
          <w:sz w:val="22"/>
          <w:szCs w:val="22"/>
        </w:rPr>
        <w:tab/>
      </w:r>
      <w:r>
        <w:rPr>
          <w:noProof/>
        </w:rPr>
        <w:t>Administrator Manage Complaints</w:t>
      </w:r>
      <w:r>
        <w:rPr>
          <w:noProof/>
        </w:rPr>
        <w:tab/>
      </w:r>
      <w:r>
        <w:rPr>
          <w:noProof/>
        </w:rPr>
        <w:fldChar w:fldCharType="begin"/>
      </w:r>
      <w:r>
        <w:rPr>
          <w:noProof/>
        </w:rPr>
        <w:instrText xml:space="preserve"> PAGEREF _Toc80184621 \h </w:instrText>
      </w:r>
      <w:r>
        <w:rPr>
          <w:noProof/>
        </w:rPr>
      </w:r>
      <w:r>
        <w:rPr>
          <w:noProof/>
        </w:rPr>
        <w:fldChar w:fldCharType="separate"/>
      </w:r>
      <w:r>
        <w:rPr>
          <w:noProof/>
        </w:rPr>
        <w:t>10</w:t>
      </w:r>
      <w:r>
        <w:rPr>
          <w:noProof/>
        </w:rPr>
        <w:fldChar w:fldCharType="end"/>
      </w:r>
    </w:p>
    <w:p w14:paraId="289BCEE9" w14:textId="2BE6FEFB" w:rsidR="00024515" w:rsidRDefault="00024515">
      <w:pPr>
        <w:pStyle w:val="TOC2"/>
        <w:tabs>
          <w:tab w:val="left" w:pos="100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Product Functions</w:t>
      </w:r>
      <w:r>
        <w:rPr>
          <w:noProof/>
        </w:rPr>
        <w:tab/>
      </w:r>
      <w:r>
        <w:rPr>
          <w:noProof/>
        </w:rPr>
        <w:fldChar w:fldCharType="begin"/>
      </w:r>
      <w:r>
        <w:rPr>
          <w:noProof/>
        </w:rPr>
        <w:instrText xml:space="preserve"> PAGEREF _Toc80184622 \h </w:instrText>
      </w:r>
      <w:r>
        <w:rPr>
          <w:noProof/>
        </w:rPr>
      </w:r>
      <w:r>
        <w:rPr>
          <w:noProof/>
        </w:rPr>
        <w:fldChar w:fldCharType="separate"/>
      </w:r>
      <w:r>
        <w:rPr>
          <w:noProof/>
        </w:rPr>
        <w:t>10</w:t>
      </w:r>
      <w:r>
        <w:rPr>
          <w:noProof/>
        </w:rPr>
        <w:fldChar w:fldCharType="end"/>
      </w:r>
    </w:p>
    <w:p w14:paraId="7C5D7CBC" w14:textId="2040ABAE" w:rsidR="00024515" w:rsidRDefault="00024515">
      <w:pPr>
        <w:pStyle w:val="TOC3"/>
        <w:rPr>
          <w:rFonts w:asciiTheme="minorHAnsi" w:eastAsiaTheme="minorEastAsia" w:hAnsiTheme="minorHAnsi" w:cstheme="minorBidi"/>
          <w:noProof/>
          <w:sz w:val="22"/>
          <w:szCs w:val="22"/>
        </w:rPr>
      </w:pPr>
      <w:r>
        <w:rPr>
          <w:noProof/>
        </w:rPr>
        <w:t>2.2.1</w:t>
      </w:r>
      <w:r>
        <w:rPr>
          <w:rFonts w:asciiTheme="minorHAnsi" w:eastAsiaTheme="minorEastAsia" w:hAnsiTheme="minorHAnsi" w:cstheme="minorBidi"/>
          <w:noProof/>
          <w:sz w:val="22"/>
          <w:szCs w:val="22"/>
        </w:rPr>
        <w:tab/>
      </w:r>
      <w:r>
        <w:rPr>
          <w:noProof/>
        </w:rPr>
        <w:t>All User Functions</w:t>
      </w:r>
      <w:r>
        <w:rPr>
          <w:noProof/>
        </w:rPr>
        <w:tab/>
      </w:r>
      <w:r>
        <w:rPr>
          <w:noProof/>
        </w:rPr>
        <w:fldChar w:fldCharType="begin"/>
      </w:r>
      <w:r>
        <w:rPr>
          <w:noProof/>
        </w:rPr>
        <w:instrText xml:space="preserve"> PAGEREF _Toc80184623 \h </w:instrText>
      </w:r>
      <w:r>
        <w:rPr>
          <w:noProof/>
        </w:rPr>
      </w:r>
      <w:r>
        <w:rPr>
          <w:noProof/>
        </w:rPr>
        <w:fldChar w:fldCharType="separate"/>
      </w:r>
      <w:r>
        <w:rPr>
          <w:noProof/>
        </w:rPr>
        <w:t>10</w:t>
      </w:r>
      <w:r>
        <w:rPr>
          <w:noProof/>
        </w:rPr>
        <w:fldChar w:fldCharType="end"/>
      </w:r>
    </w:p>
    <w:p w14:paraId="29872C10" w14:textId="792402B7" w:rsidR="00024515" w:rsidRDefault="00024515">
      <w:pPr>
        <w:pStyle w:val="TOC3"/>
        <w:rPr>
          <w:rFonts w:asciiTheme="minorHAnsi" w:eastAsiaTheme="minorEastAsia" w:hAnsiTheme="minorHAnsi" w:cstheme="minorBidi"/>
          <w:noProof/>
          <w:sz w:val="22"/>
          <w:szCs w:val="22"/>
        </w:rPr>
      </w:pPr>
      <w:r>
        <w:rPr>
          <w:noProof/>
        </w:rPr>
        <w:t>2.2.2</w:t>
      </w:r>
      <w:r>
        <w:rPr>
          <w:rFonts w:asciiTheme="minorHAnsi" w:eastAsiaTheme="minorEastAsia" w:hAnsiTheme="minorHAnsi" w:cstheme="minorBidi"/>
          <w:noProof/>
          <w:sz w:val="22"/>
          <w:szCs w:val="22"/>
        </w:rPr>
        <w:tab/>
      </w:r>
      <w:r>
        <w:rPr>
          <w:noProof/>
        </w:rPr>
        <w:t>Client Functions</w:t>
      </w:r>
      <w:r>
        <w:rPr>
          <w:noProof/>
        </w:rPr>
        <w:tab/>
      </w:r>
      <w:r>
        <w:rPr>
          <w:noProof/>
        </w:rPr>
        <w:fldChar w:fldCharType="begin"/>
      </w:r>
      <w:r>
        <w:rPr>
          <w:noProof/>
        </w:rPr>
        <w:instrText xml:space="preserve"> PAGEREF _Toc80184624 \h </w:instrText>
      </w:r>
      <w:r>
        <w:rPr>
          <w:noProof/>
        </w:rPr>
      </w:r>
      <w:r>
        <w:rPr>
          <w:noProof/>
        </w:rPr>
        <w:fldChar w:fldCharType="separate"/>
      </w:r>
      <w:r>
        <w:rPr>
          <w:noProof/>
        </w:rPr>
        <w:t>11</w:t>
      </w:r>
      <w:r>
        <w:rPr>
          <w:noProof/>
        </w:rPr>
        <w:fldChar w:fldCharType="end"/>
      </w:r>
    </w:p>
    <w:p w14:paraId="41B22DB7" w14:textId="04940A33" w:rsidR="00024515" w:rsidRDefault="00024515">
      <w:pPr>
        <w:pStyle w:val="TOC3"/>
        <w:rPr>
          <w:rFonts w:asciiTheme="minorHAnsi" w:eastAsiaTheme="minorEastAsia" w:hAnsiTheme="minorHAnsi" w:cstheme="minorBidi"/>
          <w:noProof/>
          <w:sz w:val="22"/>
          <w:szCs w:val="22"/>
        </w:rPr>
      </w:pPr>
      <w:r>
        <w:rPr>
          <w:noProof/>
        </w:rPr>
        <w:t>2.2.3</w:t>
      </w:r>
      <w:r>
        <w:rPr>
          <w:rFonts w:asciiTheme="minorHAnsi" w:eastAsiaTheme="minorEastAsia" w:hAnsiTheme="minorHAnsi" w:cstheme="minorBidi"/>
          <w:noProof/>
          <w:sz w:val="22"/>
          <w:szCs w:val="22"/>
        </w:rPr>
        <w:tab/>
      </w:r>
      <w:r>
        <w:rPr>
          <w:noProof/>
        </w:rPr>
        <w:t>Administrator Functions</w:t>
      </w:r>
      <w:r>
        <w:rPr>
          <w:noProof/>
        </w:rPr>
        <w:tab/>
      </w:r>
      <w:r>
        <w:rPr>
          <w:noProof/>
        </w:rPr>
        <w:fldChar w:fldCharType="begin"/>
      </w:r>
      <w:r>
        <w:rPr>
          <w:noProof/>
        </w:rPr>
        <w:instrText xml:space="preserve"> PAGEREF _Toc80184625 \h </w:instrText>
      </w:r>
      <w:r>
        <w:rPr>
          <w:noProof/>
        </w:rPr>
      </w:r>
      <w:r>
        <w:rPr>
          <w:noProof/>
        </w:rPr>
        <w:fldChar w:fldCharType="separate"/>
      </w:r>
      <w:r>
        <w:rPr>
          <w:noProof/>
        </w:rPr>
        <w:t>11</w:t>
      </w:r>
      <w:r>
        <w:rPr>
          <w:noProof/>
        </w:rPr>
        <w:fldChar w:fldCharType="end"/>
      </w:r>
    </w:p>
    <w:p w14:paraId="6B909F64" w14:textId="1B24D704" w:rsidR="00024515" w:rsidRDefault="00024515">
      <w:pPr>
        <w:pStyle w:val="TOC2"/>
        <w:tabs>
          <w:tab w:val="left" w:pos="1000"/>
        </w:tabs>
        <w:rPr>
          <w:rFonts w:asciiTheme="minorHAnsi" w:eastAsiaTheme="minorEastAsia" w:hAnsiTheme="minorHAnsi" w:cstheme="minorBidi"/>
          <w:noProof/>
          <w:sz w:val="22"/>
          <w:szCs w:val="22"/>
        </w:rPr>
      </w:pPr>
      <w:r w:rsidRPr="00E10B8A">
        <w:rPr>
          <w:noProof/>
          <w:lang w:val="fr-FR"/>
        </w:rPr>
        <w:t>2.3</w:t>
      </w:r>
      <w:r>
        <w:rPr>
          <w:rFonts w:asciiTheme="minorHAnsi" w:eastAsiaTheme="minorEastAsia" w:hAnsiTheme="minorHAnsi" w:cstheme="minorBidi"/>
          <w:noProof/>
          <w:sz w:val="22"/>
          <w:szCs w:val="22"/>
        </w:rPr>
        <w:tab/>
      </w:r>
      <w:r w:rsidRPr="00E10B8A">
        <w:rPr>
          <w:noProof/>
          <w:lang w:val="fr-FR"/>
        </w:rPr>
        <w:t>User Description</w:t>
      </w:r>
      <w:r>
        <w:rPr>
          <w:noProof/>
        </w:rPr>
        <w:tab/>
      </w:r>
      <w:r>
        <w:rPr>
          <w:noProof/>
        </w:rPr>
        <w:fldChar w:fldCharType="begin"/>
      </w:r>
      <w:r>
        <w:rPr>
          <w:noProof/>
        </w:rPr>
        <w:instrText xml:space="preserve"> PAGEREF _Toc80184626 \h </w:instrText>
      </w:r>
      <w:r>
        <w:rPr>
          <w:noProof/>
        </w:rPr>
      </w:r>
      <w:r>
        <w:rPr>
          <w:noProof/>
        </w:rPr>
        <w:fldChar w:fldCharType="separate"/>
      </w:r>
      <w:r>
        <w:rPr>
          <w:noProof/>
        </w:rPr>
        <w:t>12</w:t>
      </w:r>
      <w:r>
        <w:rPr>
          <w:noProof/>
        </w:rPr>
        <w:fldChar w:fldCharType="end"/>
      </w:r>
    </w:p>
    <w:p w14:paraId="263FBE55" w14:textId="68F19BA6" w:rsidR="00024515" w:rsidRDefault="00024515">
      <w:pPr>
        <w:pStyle w:val="TOC3"/>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User Environment</w:t>
      </w:r>
      <w:r>
        <w:rPr>
          <w:noProof/>
        </w:rPr>
        <w:tab/>
      </w:r>
      <w:r>
        <w:rPr>
          <w:noProof/>
        </w:rPr>
        <w:fldChar w:fldCharType="begin"/>
      </w:r>
      <w:r>
        <w:rPr>
          <w:noProof/>
        </w:rPr>
        <w:instrText xml:space="preserve"> PAGEREF _Toc80184627 \h </w:instrText>
      </w:r>
      <w:r>
        <w:rPr>
          <w:noProof/>
        </w:rPr>
      </w:r>
      <w:r>
        <w:rPr>
          <w:noProof/>
        </w:rPr>
        <w:fldChar w:fldCharType="separate"/>
      </w:r>
      <w:r>
        <w:rPr>
          <w:noProof/>
        </w:rPr>
        <w:t>12</w:t>
      </w:r>
      <w:r>
        <w:rPr>
          <w:noProof/>
        </w:rPr>
        <w:fldChar w:fldCharType="end"/>
      </w:r>
    </w:p>
    <w:p w14:paraId="76759838" w14:textId="2D40084E" w:rsidR="00024515" w:rsidRDefault="00024515">
      <w:pPr>
        <w:pStyle w:val="TOC3"/>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User Profiles</w:t>
      </w:r>
      <w:r>
        <w:rPr>
          <w:noProof/>
        </w:rPr>
        <w:tab/>
      </w:r>
      <w:r>
        <w:rPr>
          <w:noProof/>
        </w:rPr>
        <w:fldChar w:fldCharType="begin"/>
      </w:r>
      <w:r>
        <w:rPr>
          <w:noProof/>
        </w:rPr>
        <w:instrText xml:space="preserve"> PAGEREF _Toc80184628 \h </w:instrText>
      </w:r>
      <w:r>
        <w:rPr>
          <w:noProof/>
        </w:rPr>
      </w:r>
      <w:r>
        <w:rPr>
          <w:noProof/>
        </w:rPr>
        <w:fldChar w:fldCharType="separate"/>
      </w:r>
      <w:r>
        <w:rPr>
          <w:noProof/>
        </w:rPr>
        <w:t>12</w:t>
      </w:r>
      <w:r>
        <w:rPr>
          <w:noProof/>
        </w:rPr>
        <w:fldChar w:fldCharType="end"/>
      </w:r>
    </w:p>
    <w:p w14:paraId="185D9847" w14:textId="3EE7901A" w:rsidR="00024515" w:rsidRDefault="00024515">
      <w:pPr>
        <w:pStyle w:val="TOC2"/>
        <w:tabs>
          <w:tab w:val="left" w:pos="1000"/>
        </w:tabs>
        <w:rPr>
          <w:rFonts w:asciiTheme="minorHAnsi" w:eastAsiaTheme="minorEastAsia" w:hAnsiTheme="minorHAnsi" w:cstheme="minorBidi"/>
          <w:noProof/>
          <w:sz w:val="22"/>
          <w:szCs w:val="22"/>
        </w:rPr>
      </w:pPr>
      <w:r>
        <w:rPr>
          <w:noProof/>
        </w:rPr>
        <w:t>2.4</w:t>
      </w:r>
      <w:r>
        <w:rPr>
          <w:rFonts w:asciiTheme="minorHAnsi" w:eastAsiaTheme="minorEastAsia" w:hAnsiTheme="minorHAnsi" w:cstheme="minorBidi"/>
          <w:noProof/>
          <w:sz w:val="22"/>
          <w:szCs w:val="22"/>
        </w:rPr>
        <w:tab/>
      </w:r>
      <w:r>
        <w:rPr>
          <w:noProof/>
        </w:rPr>
        <w:t>Assumptions and Dependencies</w:t>
      </w:r>
      <w:r>
        <w:rPr>
          <w:noProof/>
        </w:rPr>
        <w:tab/>
      </w:r>
      <w:r>
        <w:rPr>
          <w:noProof/>
        </w:rPr>
        <w:fldChar w:fldCharType="begin"/>
      </w:r>
      <w:r>
        <w:rPr>
          <w:noProof/>
        </w:rPr>
        <w:instrText xml:space="preserve"> PAGEREF _Toc80184629 \h </w:instrText>
      </w:r>
      <w:r>
        <w:rPr>
          <w:noProof/>
        </w:rPr>
      </w:r>
      <w:r>
        <w:rPr>
          <w:noProof/>
        </w:rPr>
        <w:fldChar w:fldCharType="separate"/>
      </w:r>
      <w:r>
        <w:rPr>
          <w:noProof/>
        </w:rPr>
        <w:t>12</w:t>
      </w:r>
      <w:r>
        <w:rPr>
          <w:noProof/>
        </w:rPr>
        <w:fldChar w:fldCharType="end"/>
      </w:r>
    </w:p>
    <w:p w14:paraId="59A7A00D" w14:textId="7A83243C" w:rsidR="00024515" w:rsidRDefault="00024515">
      <w:pPr>
        <w:pStyle w:val="TOC2"/>
        <w:tabs>
          <w:tab w:val="left" w:pos="1000"/>
        </w:tabs>
        <w:rPr>
          <w:rFonts w:asciiTheme="minorHAnsi" w:eastAsiaTheme="minorEastAsia" w:hAnsiTheme="minorHAnsi" w:cstheme="minorBidi"/>
          <w:noProof/>
          <w:sz w:val="22"/>
          <w:szCs w:val="22"/>
        </w:rPr>
      </w:pPr>
      <w:r>
        <w:rPr>
          <w:noProof/>
        </w:rPr>
        <w:t>2.5</w:t>
      </w:r>
      <w:r>
        <w:rPr>
          <w:rFonts w:asciiTheme="minorHAnsi" w:eastAsiaTheme="minorEastAsia" w:hAnsiTheme="minorHAnsi" w:cstheme="minorBidi"/>
          <w:noProof/>
          <w:sz w:val="22"/>
          <w:szCs w:val="22"/>
        </w:rPr>
        <w:tab/>
      </w:r>
      <w:r>
        <w:rPr>
          <w:noProof/>
        </w:rPr>
        <w:t>Constraints</w:t>
      </w:r>
      <w:r>
        <w:rPr>
          <w:noProof/>
        </w:rPr>
        <w:tab/>
      </w:r>
      <w:r>
        <w:rPr>
          <w:noProof/>
        </w:rPr>
        <w:fldChar w:fldCharType="begin"/>
      </w:r>
      <w:r>
        <w:rPr>
          <w:noProof/>
        </w:rPr>
        <w:instrText xml:space="preserve"> PAGEREF _Toc80184630 \h </w:instrText>
      </w:r>
      <w:r>
        <w:rPr>
          <w:noProof/>
        </w:rPr>
      </w:r>
      <w:r>
        <w:rPr>
          <w:noProof/>
        </w:rPr>
        <w:fldChar w:fldCharType="separate"/>
      </w:r>
      <w:r>
        <w:rPr>
          <w:noProof/>
        </w:rPr>
        <w:t>12</w:t>
      </w:r>
      <w:r>
        <w:rPr>
          <w:noProof/>
        </w:rPr>
        <w:fldChar w:fldCharType="end"/>
      </w:r>
    </w:p>
    <w:p w14:paraId="0EB3FEC6" w14:textId="67CCEBEB" w:rsidR="00024515" w:rsidRDefault="00024515">
      <w:pPr>
        <w:pStyle w:val="TOC2"/>
        <w:tabs>
          <w:tab w:val="left" w:pos="1000"/>
        </w:tabs>
        <w:rPr>
          <w:rFonts w:asciiTheme="minorHAnsi" w:eastAsiaTheme="minorEastAsia" w:hAnsiTheme="minorHAnsi" w:cstheme="minorBidi"/>
          <w:noProof/>
          <w:sz w:val="22"/>
          <w:szCs w:val="22"/>
        </w:rPr>
      </w:pPr>
      <w:r>
        <w:rPr>
          <w:noProof/>
        </w:rPr>
        <w:t>2.6</w:t>
      </w:r>
      <w:r>
        <w:rPr>
          <w:rFonts w:asciiTheme="minorHAnsi" w:eastAsiaTheme="minorEastAsia" w:hAnsiTheme="minorHAnsi" w:cstheme="minorBidi"/>
          <w:noProof/>
          <w:sz w:val="22"/>
          <w:szCs w:val="22"/>
        </w:rPr>
        <w:tab/>
      </w:r>
      <w:r>
        <w:rPr>
          <w:noProof/>
        </w:rPr>
        <w:t>Specific Requirements</w:t>
      </w:r>
      <w:r>
        <w:rPr>
          <w:noProof/>
        </w:rPr>
        <w:tab/>
      </w:r>
      <w:r>
        <w:rPr>
          <w:noProof/>
        </w:rPr>
        <w:fldChar w:fldCharType="begin"/>
      </w:r>
      <w:r>
        <w:rPr>
          <w:noProof/>
        </w:rPr>
        <w:instrText xml:space="preserve"> PAGEREF _Toc80184631 \h </w:instrText>
      </w:r>
      <w:r>
        <w:rPr>
          <w:noProof/>
        </w:rPr>
      </w:r>
      <w:r>
        <w:rPr>
          <w:noProof/>
        </w:rPr>
        <w:fldChar w:fldCharType="separate"/>
      </w:r>
      <w:r>
        <w:rPr>
          <w:noProof/>
        </w:rPr>
        <w:t>12</w:t>
      </w:r>
      <w:r>
        <w:rPr>
          <w:noProof/>
        </w:rPr>
        <w:fldChar w:fldCharType="end"/>
      </w:r>
    </w:p>
    <w:p w14:paraId="2A41A28F" w14:textId="521E9A2F" w:rsidR="00024515" w:rsidRDefault="00024515">
      <w:pPr>
        <w:pStyle w:val="TOC3"/>
        <w:rPr>
          <w:rFonts w:asciiTheme="minorHAnsi" w:eastAsiaTheme="minorEastAsia" w:hAnsiTheme="minorHAnsi" w:cstheme="minorBidi"/>
          <w:noProof/>
          <w:sz w:val="22"/>
          <w:szCs w:val="22"/>
        </w:rPr>
      </w:pPr>
      <w:r>
        <w:rPr>
          <w:noProof/>
        </w:rPr>
        <w:t>2.6.1</w:t>
      </w:r>
      <w:r>
        <w:rPr>
          <w:rFonts w:asciiTheme="minorHAnsi" w:eastAsiaTheme="minorEastAsia" w:hAnsiTheme="minorHAnsi" w:cstheme="minorBidi"/>
          <w:noProof/>
          <w:sz w:val="22"/>
          <w:szCs w:val="22"/>
        </w:rPr>
        <w:tab/>
      </w:r>
      <w:r>
        <w:rPr>
          <w:noProof/>
        </w:rPr>
        <w:t>Applicable Standards</w:t>
      </w:r>
      <w:r>
        <w:rPr>
          <w:noProof/>
        </w:rPr>
        <w:tab/>
      </w:r>
      <w:r>
        <w:rPr>
          <w:noProof/>
        </w:rPr>
        <w:fldChar w:fldCharType="begin"/>
      </w:r>
      <w:r>
        <w:rPr>
          <w:noProof/>
        </w:rPr>
        <w:instrText xml:space="preserve"> PAGEREF _Toc80184632 \h </w:instrText>
      </w:r>
      <w:r>
        <w:rPr>
          <w:noProof/>
        </w:rPr>
      </w:r>
      <w:r>
        <w:rPr>
          <w:noProof/>
        </w:rPr>
        <w:fldChar w:fldCharType="separate"/>
      </w:r>
      <w:r>
        <w:rPr>
          <w:noProof/>
        </w:rPr>
        <w:t>12</w:t>
      </w:r>
      <w:r>
        <w:rPr>
          <w:noProof/>
        </w:rPr>
        <w:fldChar w:fldCharType="end"/>
      </w:r>
    </w:p>
    <w:p w14:paraId="33061D5E" w14:textId="7E469028" w:rsidR="00024515" w:rsidRDefault="00024515">
      <w:pPr>
        <w:pStyle w:val="TOC3"/>
        <w:rPr>
          <w:rFonts w:asciiTheme="minorHAnsi" w:eastAsiaTheme="minorEastAsia" w:hAnsiTheme="minorHAnsi" w:cstheme="minorBidi"/>
          <w:noProof/>
          <w:sz w:val="22"/>
          <w:szCs w:val="22"/>
        </w:rPr>
      </w:pPr>
      <w:r>
        <w:rPr>
          <w:noProof/>
        </w:rPr>
        <w:t>2.6.2</w:t>
      </w:r>
      <w:r>
        <w:rPr>
          <w:rFonts w:asciiTheme="minorHAnsi" w:eastAsiaTheme="minorEastAsia" w:hAnsiTheme="minorHAnsi" w:cstheme="minorBidi"/>
          <w:noProof/>
          <w:sz w:val="22"/>
          <w:szCs w:val="22"/>
        </w:rPr>
        <w:tab/>
      </w:r>
      <w:r>
        <w:rPr>
          <w:noProof/>
        </w:rPr>
        <w:t>System Requirements</w:t>
      </w:r>
      <w:r>
        <w:rPr>
          <w:noProof/>
        </w:rPr>
        <w:tab/>
      </w:r>
      <w:r>
        <w:rPr>
          <w:noProof/>
        </w:rPr>
        <w:fldChar w:fldCharType="begin"/>
      </w:r>
      <w:r>
        <w:rPr>
          <w:noProof/>
        </w:rPr>
        <w:instrText xml:space="preserve"> PAGEREF _Toc80184633 \h </w:instrText>
      </w:r>
      <w:r>
        <w:rPr>
          <w:noProof/>
        </w:rPr>
      </w:r>
      <w:r>
        <w:rPr>
          <w:noProof/>
        </w:rPr>
        <w:fldChar w:fldCharType="separate"/>
      </w:r>
      <w:r>
        <w:rPr>
          <w:noProof/>
        </w:rPr>
        <w:t>12</w:t>
      </w:r>
      <w:r>
        <w:rPr>
          <w:noProof/>
        </w:rPr>
        <w:fldChar w:fldCharType="end"/>
      </w:r>
    </w:p>
    <w:p w14:paraId="0CA17BB0" w14:textId="748816C3" w:rsidR="00024515" w:rsidRDefault="00024515">
      <w:pPr>
        <w:pStyle w:val="TOC3"/>
        <w:rPr>
          <w:rFonts w:asciiTheme="minorHAnsi" w:eastAsiaTheme="minorEastAsia" w:hAnsiTheme="minorHAnsi" w:cstheme="minorBidi"/>
          <w:noProof/>
          <w:sz w:val="22"/>
          <w:szCs w:val="22"/>
        </w:rPr>
      </w:pPr>
      <w:r>
        <w:rPr>
          <w:noProof/>
        </w:rPr>
        <w:t>2.6.3</w:t>
      </w:r>
      <w:r>
        <w:rPr>
          <w:rFonts w:asciiTheme="minorHAnsi" w:eastAsiaTheme="minorEastAsia" w:hAnsiTheme="minorHAnsi" w:cstheme="minorBidi"/>
          <w:noProof/>
          <w:sz w:val="22"/>
          <w:szCs w:val="22"/>
        </w:rPr>
        <w:tab/>
      </w:r>
      <w:r>
        <w:rPr>
          <w:noProof/>
        </w:rPr>
        <w:t>Performance Requirements</w:t>
      </w:r>
      <w:r>
        <w:rPr>
          <w:noProof/>
        </w:rPr>
        <w:tab/>
      </w:r>
      <w:r>
        <w:rPr>
          <w:noProof/>
        </w:rPr>
        <w:fldChar w:fldCharType="begin"/>
      </w:r>
      <w:r>
        <w:rPr>
          <w:noProof/>
        </w:rPr>
        <w:instrText xml:space="preserve"> PAGEREF _Toc80184634 \h </w:instrText>
      </w:r>
      <w:r>
        <w:rPr>
          <w:noProof/>
        </w:rPr>
      </w:r>
      <w:r>
        <w:rPr>
          <w:noProof/>
        </w:rPr>
        <w:fldChar w:fldCharType="separate"/>
      </w:r>
      <w:r>
        <w:rPr>
          <w:noProof/>
        </w:rPr>
        <w:t>12</w:t>
      </w:r>
      <w:r>
        <w:rPr>
          <w:noProof/>
        </w:rPr>
        <w:fldChar w:fldCharType="end"/>
      </w:r>
    </w:p>
    <w:p w14:paraId="2A12CEEE" w14:textId="29715D0F" w:rsidR="00024515" w:rsidRDefault="00024515">
      <w:pPr>
        <w:pStyle w:val="TOC3"/>
        <w:rPr>
          <w:rFonts w:asciiTheme="minorHAnsi" w:eastAsiaTheme="minorEastAsia" w:hAnsiTheme="minorHAnsi" w:cstheme="minorBidi"/>
          <w:noProof/>
          <w:sz w:val="22"/>
          <w:szCs w:val="22"/>
        </w:rPr>
      </w:pPr>
      <w:r>
        <w:rPr>
          <w:noProof/>
        </w:rPr>
        <w:t>2.6.4</w:t>
      </w:r>
      <w:r>
        <w:rPr>
          <w:rFonts w:asciiTheme="minorHAnsi" w:eastAsiaTheme="minorEastAsia" w:hAnsiTheme="minorHAnsi" w:cstheme="minorBidi"/>
          <w:noProof/>
          <w:sz w:val="22"/>
          <w:szCs w:val="22"/>
        </w:rPr>
        <w:tab/>
      </w:r>
      <w:r>
        <w:rPr>
          <w:noProof/>
        </w:rPr>
        <w:t>Quality Requirements</w:t>
      </w:r>
      <w:r>
        <w:rPr>
          <w:noProof/>
        </w:rPr>
        <w:tab/>
      </w:r>
      <w:r>
        <w:rPr>
          <w:noProof/>
        </w:rPr>
        <w:fldChar w:fldCharType="begin"/>
      </w:r>
      <w:r>
        <w:rPr>
          <w:noProof/>
        </w:rPr>
        <w:instrText xml:space="preserve"> PAGEREF _Toc80184635 \h </w:instrText>
      </w:r>
      <w:r>
        <w:rPr>
          <w:noProof/>
        </w:rPr>
      </w:r>
      <w:r>
        <w:rPr>
          <w:noProof/>
        </w:rPr>
        <w:fldChar w:fldCharType="separate"/>
      </w:r>
      <w:r>
        <w:rPr>
          <w:noProof/>
        </w:rPr>
        <w:t>12</w:t>
      </w:r>
      <w:r>
        <w:rPr>
          <w:noProof/>
        </w:rPr>
        <w:fldChar w:fldCharType="end"/>
      </w:r>
    </w:p>
    <w:p w14:paraId="2E993895" w14:textId="6293565F" w:rsidR="00024515" w:rsidRDefault="00024515">
      <w:pPr>
        <w:pStyle w:val="TOC2"/>
        <w:tabs>
          <w:tab w:val="left" w:pos="1000"/>
        </w:tabs>
        <w:rPr>
          <w:rFonts w:asciiTheme="minorHAnsi" w:eastAsiaTheme="minorEastAsia" w:hAnsiTheme="minorHAnsi" w:cstheme="minorBidi"/>
          <w:noProof/>
          <w:sz w:val="22"/>
          <w:szCs w:val="22"/>
        </w:rPr>
      </w:pPr>
      <w:r>
        <w:rPr>
          <w:noProof/>
        </w:rPr>
        <w:t>2.7</w:t>
      </w:r>
      <w:r>
        <w:rPr>
          <w:rFonts w:asciiTheme="minorHAnsi" w:eastAsiaTheme="minorEastAsia" w:hAnsiTheme="minorHAnsi" w:cstheme="minorBidi"/>
          <w:noProof/>
          <w:sz w:val="22"/>
          <w:szCs w:val="22"/>
        </w:rPr>
        <w:tab/>
      </w:r>
      <w:r>
        <w:rPr>
          <w:noProof/>
        </w:rPr>
        <w:t>Analysis model</w:t>
      </w:r>
      <w:r>
        <w:rPr>
          <w:noProof/>
        </w:rPr>
        <w:tab/>
      </w:r>
      <w:r>
        <w:rPr>
          <w:noProof/>
        </w:rPr>
        <w:fldChar w:fldCharType="begin"/>
      </w:r>
      <w:r>
        <w:rPr>
          <w:noProof/>
        </w:rPr>
        <w:instrText xml:space="preserve"> PAGEREF _Toc80184636 \h </w:instrText>
      </w:r>
      <w:r>
        <w:rPr>
          <w:noProof/>
        </w:rPr>
      </w:r>
      <w:r>
        <w:rPr>
          <w:noProof/>
        </w:rPr>
        <w:fldChar w:fldCharType="separate"/>
      </w:r>
      <w:r>
        <w:rPr>
          <w:noProof/>
        </w:rPr>
        <w:t>13</w:t>
      </w:r>
      <w:r>
        <w:rPr>
          <w:noProof/>
        </w:rPr>
        <w:fldChar w:fldCharType="end"/>
      </w:r>
    </w:p>
    <w:p w14:paraId="471C87D7" w14:textId="6E5ADD88" w:rsidR="00024515" w:rsidRDefault="00024515">
      <w:pPr>
        <w:pStyle w:val="TOC3"/>
        <w:rPr>
          <w:rFonts w:asciiTheme="minorHAnsi" w:eastAsiaTheme="minorEastAsia" w:hAnsiTheme="minorHAnsi" w:cstheme="minorBidi"/>
          <w:noProof/>
          <w:sz w:val="22"/>
          <w:szCs w:val="22"/>
        </w:rPr>
      </w:pPr>
      <w:r>
        <w:rPr>
          <w:noProof/>
        </w:rPr>
        <w:t>2.7.1</w:t>
      </w:r>
      <w:r>
        <w:rPr>
          <w:rFonts w:asciiTheme="minorHAnsi" w:eastAsiaTheme="minorEastAsia" w:hAnsiTheme="minorHAnsi" w:cstheme="minorBidi"/>
          <w:noProof/>
          <w:sz w:val="22"/>
          <w:szCs w:val="22"/>
        </w:rPr>
        <w:tab/>
      </w:r>
      <w:r>
        <w:rPr>
          <w:noProof/>
        </w:rPr>
        <w:t>Summary Use Case Diagram</w:t>
      </w:r>
      <w:r>
        <w:rPr>
          <w:noProof/>
        </w:rPr>
        <w:tab/>
      </w:r>
      <w:r>
        <w:rPr>
          <w:noProof/>
        </w:rPr>
        <w:fldChar w:fldCharType="begin"/>
      </w:r>
      <w:r>
        <w:rPr>
          <w:noProof/>
        </w:rPr>
        <w:instrText xml:space="preserve"> PAGEREF _Toc80184637 \h </w:instrText>
      </w:r>
      <w:r>
        <w:rPr>
          <w:noProof/>
        </w:rPr>
      </w:r>
      <w:r>
        <w:rPr>
          <w:noProof/>
        </w:rPr>
        <w:fldChar w:fldCharType="separate"/>
      </w:r>
      <w:r>
        <w:rPr>
          <w:noProof/>
        </w:rPr>
        <w:t>13</w:t>
      </w:r>
      <w:r>
        <w:rPr>
          <w:noProof/>
        </w:rPr>
        <w:fldChar w:fldCharType="end"/>
      </w:r>
    </w:p>
    <w:p w14:paraId="2C942989" w14:textId="5D874C19" w:rsidR="00024515" w:rsidRDefault="00024515">
      <w:pPr>
        <w:pStyle w:val="TOC3"/>
        <w:rPr>
          <w:rFonts w:asciiTheme="minorHAnsi" w:eastAsiaTheme="minorEastAsia" w:hAnsiTheme="minorHAnsi" w:cstheme="minorBidi"/>
          <w:noProof/>
          <w:sz w:val="22"/>
          <w:szCs w:val="22"/>
        </w:rPr>
      </w:pPr>
      <w:r>
        <w:rPr>
          <w:noProof/>
        </w:rPr>
        <w:t>2.7.2</w:t>
      </w:r>
      <w:r>
        <w:rPr>
          <w:rFonts w:asciiTheme="minorHAnsi" w:eastAsiaTheme="minorEastAsia" w:hAnsiTheme="minorHAnsi" w:cstheme="minorBidi"/>
          <w:noProof/>
          <w:sz w:val="22"/>
          <w:szCs w:val="22"/>
        </w:rPr>
        <w:tab/>
      </w:r>
      <w:r>
        <w:rPr>
          <w:noProof/>
        </w:rPr>
        <w:t>Summary Use Case</w:t>
      </w:r>
      <w:r>
        <w:rPr>
          <w:noProof/>
        </w:rPr>
        <w:tab/>
      </w:r>
      <w:r>
        <w:rPr>
          <w:noProof/>
        </w:rPr>
        <w:fldChar w:fldCharType="begin"/>
      </w:r>
      <w:r>
        <w:rPr>
          <w:noProof/>
        </w:rPr>
        <w:instrText xml:space="preserve"> PAGEREF _Toc80184638 \h </w:instrText>
      </w:r>
      <w:r>
        <w:rPr>
          <w:noProof/>
        </w:rPr>
      </w:r>
      <w:r>
        <w:rPr>
          <w:noProof/>
        </w:rPr>
        <w:fldChar w:fldCharType="separate"/>
      </w:r>
      <w:r>
        <w:rPr>
          <w:noProof/>
        </w:rPr>
        <w:t>14</w:t>
      </w:r>
      <w:r>
        <w:rPr>
          <w:noProof/>
        </w:rPr>
        <w:fldChar w:fldCharType="end"/>
      </w:r>
    </w:p>
    <w:p w14:paraId="4B0A2BDC" w14:textId="6EB6C384" w:rsidR="00024515" w:rsidRDefault="00024515">
      <w:pPr>
        <w:pStyle w:val="TOC3"/>
        <w:rPr>
          <w:rFonts w:asciiTheme="minorHAnsi" w:eastAsiaTheme="minorEastAsia" w:hAnsiTheme="minorHAnsi" w:cstheme="minorBidi"/>
          <w:noProof/>
          <w:sz w:val="22"/>
          <w:szCs w:val="22"/>
        </w:rPr>
      </w:pPr>
      <w:r w:rsidRPr="00E10B8A">
        <w:rPr>
          <w:rFonts w:eastAsia="Arial"/>
          <w:noProof/>
        </w:rPr>
        <w:t>2.7.3</w:t>
      </w:r>
      <w:r>
        <w:rPr>
          <w:rFonts w:asciiTheme="minorHAnsi" w:eastAsiaTheme="minorEastAsia" w:hAnsiTheme="minorHAnsi" w:cstheme="minorBidi"/>
          <w:noProof/>
          <w:sz w:val="22"/>
          <w:szCs w:val="22"/>
        </w:rPr>
        <w:tab/>
      </w:r>
      <w:r>
        <w:rPr>
          <w:noProof/>
        </w:rPr>
        <w:t>Task Use Case: Login</w:t>
      </w:r>
      <w:r>
        <w:rPr>
          <w:noProof/>
        </w:rPr>
        <w:tab/>
      </w:r>
      <w:r>
        <w:rPr>
          <w:noProof/>
        </w:rPr>
        <w:fldChar w:fldCharType="begin"/>
      </w:r>
      <w:r>
        <w:rPr>
          <w:noProof/>
        </w:rPr>
        <w:instrText xml:space="preserve"> PAGEREF _Toc80184639 \h </w:instrText>
      </w:r>
      <w:r>
        <w:rPr>
          <w:noProof/>
        </w:rPr>
      </w:r>
      <w:r>
        <w:rPr>
          <w:noProof/>
        </w:rPr>
        <w:fldChar w:fldCharType="separate"/>
      </w:r>
      <w:r>
        <w:rPr>
          <w:noProof/>
        </w:rPr>
        <w:t>15</w:t>
      </w:r>
      <w:r>
        <w:rPr>
          <w:noProof/>
        </w:rPr>
        <w:fldChar w:fldCharType="end"/>
      </w:r>
    </w:p>
    <w:p w14:paraId="60416E83" w14:textId="583592CA" w:rsidR="00024515" w:rsidRDefault="00024515">
      <w:pPr>
        <w:pStyle w:val="TOC3"/>
        <w:rPr>
          <w:rFonts w:asciiTheme="minorHAnsi" w:eastAsiaTheme="minorEastAsia" w:hAnsiTheme="minorHAnsi" w:cstheme="minorBidi"/>
          <w:noProof/>
          <w:sz w:val="22"/>
          <w:szCs w:val="22"/>
        </w:rPr>
      </w:pPr>
      <w:r>
        <w:rPr>
          <w:noProof/>
        </w:rPr>
        <w:t>2.7.4</w:t>
      </w:r>
      <w:r>
        <w:rPr>
          <w:rFonts w:asciiTheme="minorHAnsi" w:eastAsiaTheme="minorEastAsia" w:hAnsiTheme="minorHAnsi" w:cstheme="minorBidi"/>
          <w:noProof/>
          <w:sz w:val="22"/>
          <w:szCs w:val="22"/>
        </w:rPr>
        <w:tab/>
      </w:r>
      <w:r>
        <w:rPr>
          <w:noProof/>
        </w:rPr>
        <w:t>Task Use Case: Reserve a Room</w:t>
      </w:r>
      <w:r>
        <w:rPr>
          <w:noProof/>
        </w:rPr>
        <w:tab/>
      </w:r>
      <w:r>
        <w:rPr>
          <w:noProof/>
        </w:rPr>
        <w:fldChar w:fldCharType="begin"/>
      </w:r>
      <w:r>
        <w:rPr>
          <w:noProof/>
        </w:rPr>
        <w:instrText xml:space="preserve"> PAGEREF _Toc80184640 \h </w:instrText>
      </w:r>
      <w:r>
        <w:rPr>
          <w:noProof/>
        </w:rPr>
      </w:r>
      <w:r>
        <w:rPr>
          <w:noProof/>
        </w:rPr>
        <w:fldChar w:fldCharType="separate"/>
      </w:r>
      <w:r>
        <w:rPr>
          <w:noProof/>
        </w:rPr>
        <w:t>15</w:t>
      </w:r>
      <w:r>
        <w:rPr>
          <w:noProof/>
        </w:rPr>
        <w:fldChar w:fldCharType="end"/>
      </w:r>
    </w:p>
    <w:p w14:paraId="49397E64" w14:textId="09B1E03D" w:rsidR="00024515" w:rsidRDefault="00024515">
      <w:pPr>
        <w:pStyle w:val="TOC3"/>
        <w:rPr>
          <w:rFonts w:asciiTheme="minorHAnsi" w:eastAsiaTheme="minorEastAsia" w:hAnsiTheme="minorHAnsi" w:cstheme="minorBidi"/>
          <w:noProof/>
          <w:sz w:val="22"/>
          <w:szCs w:val="22"/>
        </w:rPr>
      </w:pPr>
      <w:r w:rsidRPr="00E10B8A">
        <w:rPr>
          <w:rFonts w:eastAsia="Arial" w:cs="Arial"/>
          <w:noProof/>
        </w:rPr>
        <w:t>2.7.5</w:t>
      </w:r>
      <w:r>
        <w:rPr>
          <w:rFonts w:asciiTheme="minorHAnsi" w:eastAsiaTheme="minorEastAsia" w:hAnsiTheme="minorHAnsi" w:cstheme="minorBidi"/>
          <w:noProof/>
          <w:sz w:val="22"/>
          <w:szCs w:val="22"/>
        </w:rPr>
        <w:tab/>
      </w:r>
      <w:r>
        <w:rPr>
          <w:noProof/>
        </w:rPr>
        <w:t>Task Use Case: Account Creation</w:t>
      </w:r>
      <w:r>
        <w:rPr>
          <w:noProof/>
        </w:rPr>
        <w:tab/>
      </w:r>
      <w:r>
        <w:rPr>
          <w:noProof/>
        </w:rPr>
        <w:fldChar w:fldCharType="begin"/>
      </w:r>
      <w:r>
        <w:rPr>
          <w:noProof/>
        </w:rPr>
        <w:instrText xml:space="preserve"> PAGEREF _Toc80184641 \h </w:instrText>
      </w:r>
      <w:r>
        <w:rPr>
          <w:noProof/>
        </w:rPr>
      </w:r>
      <w:r>
        <w:rPr>
          <w:noProof/>
        </w:rPr>
        <w:fldChar w:fldCharType="separate"/>
      </w:r>
      <w:r>
        <w:rPr>
          <w:noProof/>
        </w:rPr>
        <w:t>17</w:t>
      </w:r>
      <w:r>
        <w:rPr>
          <w:noProof/>
        </w:rPr>
        <w:fldChar w:fldCharType="end"/>
      </w:r>
    </w:p>
    <w:p w14:paraId="3DB2A443" w14:textId="700FA0D9" w:rsidR="00024515" w:rsidRDefault="00024515">
      <w:pPr>
        <w:pStyle w:val="TOC3"/>
        <w:rPr>
          <w:rFonts w:asciiTheme="minorHAnsi" w:eastAsiaTheme="minorEastAsia" w:hAnsiTheme="minorHAnsi" w:cstheme="minorBidi"/>
          <w:noProof/>
          <w:sz w:val="22"/>
          <w:szCs w:val="22"/>
        </w:rPr>
      </w:pPr>
      <w:r w:rsidRPr="00E10B8A">
        <w:rPr>
          <w:rFonts w:eastAsia="Arial" w:cs="Arial"/>
          <w:noProof/>
        </w:rPr>
        <w:t>2.7.6</w:t>
      </w:r>
      <w:r>
        <w:rPr>
          <w:rFonts w:asciiTheme="minorHAnsi" w:eastAsiaTheme="minorEastAsia" w:hAnsiTheme="minorHAnsi" w:cstheme="minorBidi"/>
          <w:noProof/>
          <w:sz w:val="22"/>
          <w:szCs w:val="22"/>
        </w:rPr>
        <w:tab/>
      </w:r>
      <w:r>
        <w:rPr>
          <w:noProof/>
        </w:rPr>
        <w:t>Task Use Case: Edit Profile</w:t>
      </w:r>
      <w:r>
        <w:rPr>
          <w:noProof/>
        </w:rPr>
        <w:tab/>
      </w:r>
      <w:r>
        <w:rPr>
          <w:noProof/>
        </w:rPr>
        <w:fldChar w:fldCharType="begin"/>
      </w:r>
      <w:r>
        <w:rPr>
          <w:noProof/>
        </w:rPr>
        <w:instrText xml:space="preserve"> PAGEREF _Toc80184642 \h </w:instrText>
      </w:r>
      <w:r>
        <w:rPr>
          <w:noProof/>
        </w:rPr>
      </w:r>
      <w:r>
        <w:rPr>
          <w:noProof/>
        </w:rPr>
        <w:fldChar w:fldCharType="separate"/>
      </w:r>
      <w:r>
        <w:rPr>
          <w:noProof/>
        </w:rPr>
        <w:t>17</w:t>
      </w:r>
      <w:r>
        <w:rPr>
          <w:noProof/>
        </w:rPr>
        <w:fldChar w:fldCharType="end"/>
      </w:r>
    </w:p>
    <w:p w14:paraId="09546154" w14:textId="13F7B6E3" w:rsidR="00024515" w:rsidRDefault="00024515">
      <w:pPr>
        <w:pStyle w:val="TOC3"/>
        <w:rPr>
          <w:rFonts w:asciiTheme="minorHAnsi" w:eastAsiaTheme="minorEastAsia" w:hAnsiTheme="minorHAnsi" w:cstheme="minorBidi"/>
          <w:noProof/>
          <w:sz w:val="22"/>
          <w:szCs w:val="22"/>
        </w:rPr>
      </w:pPr>
      <w:r w:rsidRPr="00E10B8A">
        <w:rPr>
          <w:rFonts w:eastAsia="Arial" w:cs="Arial"/>
          <w:noProof/>
        </w:rPr>
        <w:t>2.7.7</w:t>
      </w:r>
      <w:r>
        <w:rPr>
          <w:rFonts w:asciiTheme="minorHAnsi" w:eastAsiaTheme="minorEastAsia" w:hAnsiTheme="minorHAnsi" w:cstheme="minorBidi"/>
          <w:noProof/>
          <w:sz w:val="22"/>
          <w:szCs w:val="22"/>
        </w:rPr>
        <w:tab/>
      </w:r>
      <w:r>
        <w:rPr>
          <w:noProof/>
        </w:rPr>
        <w:t>Sub-Function Use Case: Meeting Creation</w:t>
      </w:r>
      <w:r>
        <w:rPr>
          <w:noProof/>
        </w:rPr>
        <w:tab/>
      </w:r>
      <w:r>
        <w:rPr>
          <w:noProof/>
        </w:rPr>
        <w:fldChar w:fldCharType="begin"/>
      </w:r>
      <w:r>
        <w:rPr>
          <w:noProof/>
        </w:rPr>
        <w:instrText xml:space="preserve"> PAGEREF _Toc80184643 \h </w:instrText>
      </w:r>
      <w:r>
        <w:rPr>
          <w:noProof/>
        </w:rPr>
      </w:r>
      <w:r>
        <w:rPr>
          <w:noProof/>
        </w:rPr>
        <w:fldChar w:fldCharType="separate"/>
      </w:r>
      <w:r>
        <w:rPr>
          <w:noProof/>
        </w:rPr>
        <w:t>19</w:t>
      </w:r>
      <w:r>
        <w:rPr>
          <w:noProof/>
        </w:rPr>
        <w:fldChar w:fldCharType="end"/>
      </w:r>
    </w:p>
    <w:p w14:paraId="052695D5" w14:textId="63CB63D0" w:rsidR="00024515" w:rsidRDefault="00024515">
      <w:pPr>
        <w:pStyle w:val="TOC3"/>
        <w:rPr>
          <w:rFonts w:asciiTheme="minorHAnsi" w:eastAsiaTheme="minorEastAsia" w:hAnsiTheme="minorHAnsi" w:cstheme="minorBidi"/>
          <w:noProof/>
          <w:sz w:val="22"/>
          <w:szCs w:val="22"/>
        </w:rPr>
      </w:pPr>
      <w:r w:rsidRPr="00E10B8A">
        <w:rPr>
          <w:rFonts w:eastAsia="Arial" w:cs="Arial"/>
          <w:noProof/>
        </w:rPr>
        <w:t>2.7.8</w:t>
      </w:r>
      <w:r>
        <w:rPr>
          <w:rFonts w:asciiTheme="minorHAnsi" w:eastAsiaTheme="minorEastAsia" w:hAnsiTheme="minorHAnsi" w:cstheme="minorBidi"/>
          <w:noProof/>
          <w:sz w:val="22"/>
          <w:szCs w:val="22"/>
        </w:rPr>
        <w:tab/>
      </w:r>
      <w:r>
        <w:rPr>
          <w:noProof/>
        </w:rPr>
        <w:t>Task Use Case: Edit Meeting Participants</w:t>
      </w:r>
      <w:r>
        <w:rPr>
          <w:noProof/>
        </w:rPr>
        <w:tab/>
      </w:r>
      <w:r>
        <w:rPr>
          <w:noProof/>
        </w:rPr>
        <w:fldChar w:fldCharType="begin"/>
      </w:r>
      <w:r>
        <w:rPr>
          <w:noProof/>
        </w:rPr>
        <w:instrText xml:space="preserve"> PAGEREF _Toc80184644 \h </w:instrText>
      </w:r>
      <w:r>
        <w:rPr>
          <w:noProof/>
        </w:rPr>
      </w:r>
      <w:r>
        <w:rPr>
          <w:noProof/>
        </w:rPr>
        <w:fldChar w:fldCharType="separate"/>
      </w:r>
      <w:r>
        <w:rPr>
          <w:noProof/>
        </w:rPr>
        <w:t>20</w:t>
      </w:r>
      <w:r>
        <w:rPr>
          <w:noProof/>
        </w:rPr>
        <w:fldChar w:fldCharType="end"/>
      </w:r>
    </w:p>
    <w:p w14:paraId="344EB657" w14:textId="34FB1E4D" w:rsidR="00024515" w:rsidRDefault="00024515">
      <w:pPr>
        <w:pStyle w:val="TOC3"/>
        <w:rPr>
          <w:rFonts w:asciiTheme="minorHAnsi" w:eastAsiaTheme="minorEastAsia" w:hAnsiTheme="minorHAnsi" w:cstheme="minorBidi"/>
          <w:noProof/>
          <w:sz w:val="22"/>
          <w:szCs w:val="22"/>
        </w:rPr>
      </w:pPr>
      <w:r w:rsidRPr="00E10B8A">
        <w:rPr>
          <w:rFonts w:eastAsia="Arial" w:cs="Arial"/>
          <w:noProof/>
        </w:rPr>
        <w:t>2.7.9</w:t>
      </w:r>
      <w:r>
        <w:rPr>
          <w:rFonts w:asciiTheme="minorHAnsi" w:eastAsiaTheme="minorEastAsia" w:hAnsiTheme="minorHAnsi" w:cstheme="minorBidi"/>
          <w:noProof/>
          <w:sz w:val="22"/>
          <w:szCs w:val="22"/>
        </w:rPr>
        <w:tab/>
      </w:r>
      <w:r>
        <w:rPr>
          <w:noProof/>
        </w:rPr>
        <w:t>Task Use Case: Display/Edit Created Meetings</w:t>
      </w:r>
      <w:r>
        <w:rPr>
          <w:noProof/>
        </w:rPr>
        <w:tab/>
      </w:r>
      <w:r>
        <w:rPr>
          <w:noProof/>
        </w:rPr>
        <w:fldChar w:fldCharType="begin"/>
      </w:r>
      <w:r>
        <w:rPr>
          <w:noProof/>
        </w:rPr>
        <w:instrText xml:space="preserve"> PAGEREF _Toc80184645 \h </w:instrText>
      </w:r>
      <w:r>
        <w:rPr>
          <w:noProof/>
        </w:rPr>
      </w:r>
      <w:r>
        <w:rPr>
          <w:noProof/>
        </w:rPr>
        <w:fldChar w:fldCharType="separate"/>
      </w:r>
      <w:r>
        <w:rPr>
          <w:noProof/>
        </w:rPr>
        <w:t>21</w:t>
      </w:r>
      <w:r>
        <w:rPr>
          <w:noProof/>
        </w:rPr>
        <w:fldChar w:fldCharType="end"/>
      </w:r>
    </w:p>
    <w:p w14:paraId="4AB5F6A8" w14:textId="7D1623DC" w:rsidR="00024515" w:rsidRDefault="00024515">
      <w:pPr>
        <w:pStyle w:val="TOC3"/>
        <w:rPr>
          <w:rFonts w:asciiTheme="minorHAnsi" w:eastAsiaTheme="minorEastAsia" w:hAnsiTheme="minorHAnsi" w:cstheme="minorBidi"/>
          <w:noProof/>
          <w:sz w:val="22"/>
          <w:szCs w:val="22"/>
        </w:rPr>
      </w:pPr>
      <w:r w:rsidRPr="00E10B8A">
        <w:rPr>
          <w:rFonts w:eastAsia="Arial" w:cs="Arial"/>
          <w:noProof/>
        </w:rPr>
        <w:t>2.7.10</w:t>
      </w:r>
      <w:r>
        <w:rPr>
          <w:rFonts w:asciiTheme="minorHAnsi" w:eastAsiaTheme="minorEastAsia" w:hAnsiTheme="minorHAnsi" w:cstheme="minorBidi"/>
          <w:noProof/>
          <w:sz w:val="22"/>
          <w:szCs w:val="22"/>
        </w:rPr>
        <w:tab/>
      </w:r>
      <w:r>
        <w:rPr>
          <w:noProof/>
        </w:rPr>
        <w:t>Task Use Case: File Complaint</w:t>
      </w:r>
      <w:r>
        <w:rPr>
          <w:noProof/>
        </w:rPr>
        <w:tab/>
      </w:r>
      <w:r>
        <w:rPr>
          <w:noProof/>
        </w:rPr>
        <w:fldChar w:fldCharType="begin"/>
      </w:r>
      <w:r>
        <w:rPr>
          <w:noProof/>
        </w:rPr>
        <w:instrText xml:space="preserve"> PAGEREF _Toc80184646 \h </w:instrText>
      </w:r>
      <w:r>
        <w:rPr>
          <w:noProof/>
        </w:rPr>
      </w:r>
      <w:r>
        <w:rPr>
          <w:noProof/>
        </w:rPr>
        <w:fldChar w:fldCharType="separate"/>
      </w:r>
      <w:r>
        <w:rPr>
          <w:noProof/>
        </w:rPr>
        <w:t>23</w:t>
      </w:r>
      <w:r>
        <w:rPr>
          <w:noProof/>
        </w:rPr>
        <w:fldChar w:fldCharType="end"/>
      </w:r>
    </w:p>
    <w:p w14:paraId="41C456B6" w14:textId="3B548F28" w:rsidR="00024515" w:rsidRDefault="00024515">
      <w:pPr>
        <w:pStyle w:val="TOC3"/>
        <w:rPr>
          <w:rFonts w:asciiTheme="minorHAnsi" w:eastAsiaTheme="minorEastAsia" w:hAnsiTheme="minorHAnsi" w:cstheme="minorBidi"/>
          <w:noProof/>
          <w:sz w:val="22"/>
          <w:szCs w:val="22"/>
        </w:rPr>
      </w:pPr>
      <w:r w:rsidRPr="00E10B8A">
        <w:rPr>
          <w:rFonts w:eastAsia="Arial" w:cs="Arial"/>
          <w:noProof/>
        </w:rPr>
        <w:t>2.7.11</w:t>
      </w:r>
      <w:r>
        <w:rPr>
          <w:rFonts w:asciiTheme="minorHAnsi" w:eastAsiaTheme="minorEastAsia" w:hAnsiTheme="minorHAnsi" w:cstheme="minorBidi"/>
          <w:noProof/>
          <w:sz w:val="22"/>
          <w:szCs w:val="22"/>
        </w:rPr>
        <w:tab/>
      </w:r>
      <w:r>
        <w:rPr>
          <w:noProof/>
        </w:rPr>
        <w:t>Task Use Case: Administrator Add/Delete Rooms</w:t>
      </w:r>
      <w:r>
        <w:rPr>
          <w:noProof/>
        </w:rPr>
        <w:tab/>
      </w:r>
      <w:r>
        <w:rPr>
          <w:noProof/>
        </w:rPr>
        <w:fldChar w:fldCharType="begin"/>
      </w:r>
      <w:r>
        <w:rPr>
          <w:noProof/>
        </w:rPr>
        <w:instrText xml:space="preserve"> PAGEREF _Toc80184647 \h </w:instrText>
      </w:r>
      <w:r>
        <w:rPr>
          <w:noProof/>
        </w:rPr>
      </w:r>
      <w:r>
        <w:rPr>
          <w:noProof/>
        </w:rPr>
        <w:fldChar w:fldCharType="separate"/>
      </w:r>
      <w:r>
        <w:rPr>
          <w:noProof/>
        </w:rPr>
        <w:t>24</w:t>
      </w:r>
      <w:r>
        <w:rPr>
          <w:noProof/>
        </w:rPr>
        <w:fldChar w:fldCharType="end"/>
      </w:r>
    </w:p>
    <w:p w14:paraId="243F4921" w14:textId="48D2C3D8" w:rsidR="00024515" w:rsidRDefault="00024515">
      <w:pPr>
        <w:pStyle w:val="TOC3"/>
        <w:rPr>
          <w:rFonts w:asciiTheme="minorHAnsi" w:eastAsiaTheme="minorEastAsia" w:hAnsiTheme="minorHAnsi" w:cstheme="minorBidi"/>
          <w:noProof/>
          <w:sz w:val="22"/>
          <w:szCs w:val="22"/>
        </w:rPr>
      </w:pPr>
      <w:r w:rsidRPr="00E10B8A">
        <w:rPr>
          <w:rFonts w:eastAsia="Arial" w:cs="Arial"/>
          <w:noProof/>
        </w:rPr>
        <w:t>2.7.12</w:t>
      </w:r>
      <w:r>
        <w:rPr>
          <w:rFonts w:asciiTheme="minorHAnsi" w:eastAsiaTheme="minorEastAsia" w:hAnsiTheme="minorHAnsi" w:cstheme="minorBidi"/>
          <w:noProof/>
          <w:sz w:val="22"/>
          <w:szCs w:val="22"/>
        </w:rPr>
        <w:tab/>
      </w:r>
      <w:r>
        <w:rPr>
          <w:noProof/>
        </w:rPr>
        <w:t>Task Use Case: Administrator Update Clients Billing Information</w:t>
      </w:r>
      <w:r>
        <w:rPr>
          <w:noProof/>
        </w:rPr>
        <w:tab/>
      </w:r>
      <w:r>
        <w:rPr>
          <w:noProof/>
        </w:rPr>
        <w:fldChar w:fldCharType="begin"/>
      </w:r>
      <w:r>
        <w:rPr>
          <w:noProof/>
        </w:rPr>
        <w:instrText xml:space="preserve"> PAGEREF _Toc80184648 \h </w:instrText>
      </w:r>
      <w:r>
        <w:rPr>
          <w:noProof/>
        </w:rPr>
      </w:r>
      <w:r>
        <w:rPr>
          <w:noProof/>
        </w:rPr>
        <w:fldChar w:fldCharType="separate"/>
      </w:r>
      <w:r>
        <w:rPr>
          <w:noProof/>
        </w:rPr>
        <w:t>25</w:t>
      </w:r>
      <w:r>
        <w:rPr>
          <w:noProof/>
        </w:rPr>
        <w:fldChar w:fldCharType="end"/>
      </w:r>
    </w:p>
    <w:p w14:paraId="2AE535A1" w14:textId="1025699D" w:rsidR="00024515" w:rsidRDefault="00024515">
      <w:pPr>
        <w:pStyle w:val="TOC3"/>
        <w:rPr>
          <w:rFonts w:asciiTheme="minorHAnsi" w:eastAsiaTheme="minorEastAsia" w:hAnsiTheme="minorHAnsi" w:cstheme="minorBidi"/>
          <w:noProof/>
          <w:sz w:val="22"/>
          <w:szCs w:val="22"/>
        </w:rPr>
      </w:pPr>
      <w:r w:rsidRPr="00E10B8A">
        <w:rPr>
          <w:rFonts w:eastAsia="Arial" w:cs="Arial"/>
          <w:noProof/>
        </w:rPr>
        <w:t>2.7.13</w:t>
      </w:r>
      <w:r>
        <w:rPr>
          <w:rFonts w:asciiTheme="minorHAnsi" w:eastAsiaTheme="minorEastAsia" w:hAnsiTheme="minorHAnsi" w:cstheme="minorBidi"/>
          <w:noProof/>
          <w:sz w:val="22"/>
          <w:szCs w:val="22"/>
        </w:rPr>
        <w:tab/>
      </w:r>
      <w:r>
        <w:rPr>
          <w:noProof/>
        </w:rPr>
        <w:t>Task Use Case: Administrator View/Respond to Complaints</w:t>
      </w:r>
      <w:r>
        <w:rPr>
          <w:noProof/>
        </w:rPr>
        <w:tab/>
      </w:r>
      <w:r>
        <w:rPr>
          <w:noProof/>
        </w:rPr>
        <w:fldChar w:fldCharType="begin"/>
      </w:r>
      <w:r>
        <w:rPr>
          <w:noProof/>
        </w:rPr>
        <w:instrText xml:space="preserve"> PAGEREF _Toc80184649 \h </w:instrText>
      </w:r>
      <w:r>
        <w:rPr>
          <w:noProof/>
        </w:rPr>
      </w:r>
      <w:r>
        <w:rPr>
          <w:noProof/>
        </w:rPr>
        <w:fldChar w:fldCharType="separate"/>
      </w:r>
      <w:r>
        <w:rPr>
          <w:noProof/>
        </w:rPr>
        <w:t>26</w:t>
      </w:r>
      <w:r>
        <w:rPr>
          <w:noProof/>
        </w:rPr>
        <w:fldChar w:fldCharType="end"/>
      </w:r>
    </w:p>
    <w:p w14:paraId="364735A2" w14:textId="3E497E2D" w:rsidR="00024515" w:rsidRDefault="00024515">
      <w:pPr>
        <w:pStyle w:val="TOC3"/>
        <w:rPr>
          <w:rFonts w:asciiTheme="minorHAnsi" w:eastAsiaTheme="minorEastAsia" w:hAnsiTheme="minorHAnsi" w:cstheme="minorBidi"/>
          <w:noProof/>
          <w:sz w:val="22"/>
          <w:szCs w:val="22"/>
        </w:rPr>
      </w:pPr>
      <w:r w:rsidRPr="00E10B8A">
        <w:rPr>
          <w:rFonts w:eastAsia="Arial" w:cs="Arial"/>
          <w:noProof/>
        </w:rPr>
        <w:t>2.7.14</w:t>
      </w:r>
      <w:r>
        <w:rPr>
          <w:rFonts w:asciiTheme="minorHAnsi" w:eastAsiaTheme="minorEastAsia" w:hAnsiTheme="minorHAnsi" w:cstheme="minorBidi"/>
          <w:noProof/>
          <w:sz w:val="22"/>
          <w:szCs w:val="22"/>
        </w:rPr>
        <w:tab/>
      </w:r>
      <w:r>
        <w:rPr>
          <w:noProof/>
        </w:rPr>
        <w:t>Task Use Case: Administrator View/Filter Meetings</w:t>
      </w:r>
      <w:r>
        <w:rPr>
          <w:noProof/>
        </w:rPr>
        <w:tab/>
      </w:r>
      <w:r>
        <w:rPr>
          <w:noProof/>
        </w:rPr>
        <w:fldChar w:fldCharType="begin"/>
      </w:r>
      <w:r>
        <w:rPr>
          <w:noProof/>
        </w:rPr>
        <w:instrText xml:space="preserve"> PAGEREF _Toc80184650 \h </w:instrText>
      </w:r>
      <w:r>
        <w:rPr>
          <w:noProof/>
        </w:rPr>
      </w:r>
      <w:r>
        <w:rPr>
          <w:noProof/>
        </w:rPr>
        <w:fldChar w:fldCharType="separate"/>
      </w:r>
      <w:r>
        <w:rPr>
          <w:noProof/>
        </w:rPr>
        <w:t>28</w:t>
      </w:r>
      <w:r>
        <w:rPr>
          <w:noProof/>
        </w:rPr>
        <w:fldChar w:fldCharType="end"/>
      </w:r>
    </w:p>
    <w:p w14:paraId="64E16104" w14:textId="59CFDB98" w:rsidR="00024515" w:rsidRDefault="00024515">
      <w:pPr>
        <w:pStyle w:val="TOC2"/>
        <w:tabs>
          <w:tab w:val="left" w:pos="1000"/>
        </w:tabs>
        <w:rPr>
          <w:rFonts w:asciiTheme="minorHAnsi" w:eastAsiaTheme="minorEastAsia" w:hAnsiTheme="minorHAnsi" w:cstheme="minorBidi"/>
          <w:noProof/>
          <w:sz w:val="22"/>
          <w:szCs w:val="22"/>
        </w:rPr>
      </w:pPr>
      <w:r>
        <w:rPr>
          <w:noProof/>
        </w:rPr>
        <w:t>2.8</w:t>
      </w:r>
      <w:r>
        <w:rPr>
          <w:rFonts w:asciiTheme="minorHAnsi" w:eastAsiaTheme="minorEastAsia" w:hAnsiTheme="minorHAnsi" w:cstheme="minorBidi"/>
          <w:noProof/>
          <w:sz w:val="22"/>
          <w:szCs w:val="22"/>
        </w:rPr>
        <w:tab/>
      </w:r>
      <w:r>
        <w:rPr>
          <w:noProof/>
        </w:rPr>
        <w:t>Vulnerability Mapping</w:t>
      </w:r>
      <w:r>
        <w:rPr>
          <w:noProof/>
        </w:rPr>
        <w:tab/>
      </w:r>
      <w:r>
        <w:rPr>
          <w:noProof/>
        </w:rPr>
        <w:fldChar w:fldCharType="begin"/>
      </w:r>
      <w:r>
        <w:rPr>
          <w:noProof/>
        </w:rPr>
        <w:instrText xml:space="preserve"> PAGEREF _Toc80184651 \h </w:instrText>
      </w:r>
      <w:r>
        <w:rPr>
          <w:noProof/>
        </w:rPr>
      </w:r>
      <w:r>
        <w:rPr>
          <w:noProof/>
        </w:rPr>
        <w:fldChar w:fldCharType="separate"/>
      </w:r>
      <w:r>
        <w:rPr>
          <w:noProof/>
        </w:rPr>
        <w:t>29</w:t>
      </w:r>
      <w:r>
        <w:rPr>
          <w:noProof/>
        </w:rPr>
        <w:fldChar w:fldCharType="end"/>
      </w:r>
    </w:p>
    <w:p w14:paraId="3553B623" w14:textId="6531D5C5" w:rsidR="00024515" w:rsidRDefault="00024515">
      <w:pPr>
        <w:pStyle w:val="TOC3"/>
        <w:rPr>
          <w:rFonts w:asciiTheme="minorHAnsi" w:eastAsiaTheme="minorEastAsia" w:hAnsiTheme="minorHAnsi" w:cstheme="minorBidi"/>
          <w:noProof/>
          <w:sz w:val="22"/>
          <w:szCs w:val="22"/>
        </w:rPr>
      </w:pPr>
      <w:r w:rsidRPr="00E10B8A">
        <w:rPr>
          <w:rFonts w:eastAsia="Arial" w:cs="Arial"/>
          <w:noProof/>
        </w:rPr>
        <w:t>2.8.1</w:t>
      </w:r>
      <w:r>
        <w:rPr>
          <w:rFonts w:asciiTheme="minorHAnsi" w:eastAsiaTheme="minorEastAsia" w:hAnsiTheme="minorHAnsi" w:cstheme="minorBidi"/>
          <w:noProof/>
          <w:sz w:val="22"/>
          <w:szCs w:val="22"/>
        </w:rPr>
        <w:tab/>
      </w:r>
      <w:r>
        <w:rPr>
          <w:noProof/>
        </w:rPr>
        <w:t>High Priority (V3)</w:t>
      </w:r>
      <w:r>
        <w:rPr>
          <w:noProof/>
        </w:rPr>
        <w:tab/>
      </w:r>
      <w:r>
        <w:rPr>
          <w:noProof/>
        </w:rPr>
        <w:fldChar w:fldCharType="begin"/>
      </w:r>
      <w:r>
        <w:rPr>
          <w:noProof/>
        </w:rPr>
        <w:instrText xml:space="preserve"> PAGEREF _Toc80184652 \h </w:instrText>
      </w:r>
      <w:r>
        <w:rPr>
          <w:noProof/>
        </w:rPr>
      </w:r>
      <w:r>
        <w:rPr>
          <w:noProof/>
        </w:rPr>
        <w:fldChar w:fldCharType="separate"/>
      </w:r>
      <w:r>
        <w:rPr>
          <w:noProof/>
        </w:rPr>
        <w:t>29</w:t>
      </w:r>
      <w:r>
        <w:rPr>
          <w:noProof/>
        </w:rPr>
        <w:fldChar w:fldCharType="end"/>
      </w:r>
    </w:p>
    <w:p w14:paraId="677F34D4" w14:textId="7AEA1C08" w:rsidR="00024515" w:rsidRDefault="00024515">
      <w:pPr>
        <w:pStyle w:val="TOC3"/>
        <w:rPr>
          <w:rFonts w:asciiTheme="minorHAnsi" w:eastAsiaTheme="minorEastAsia" w:hAnsiTheme="minorHAnsi" w:cstheme="minorBidi"/>
          <w:noProof/>
          <w:sz w:val="22"/>
          <w:szCs w:val="22"/>
        </w:rPr>
      </w:pPr>
      <w:r w:rsidRPr="00E10B8A">
        <w:rPr>
          <w:rFonts w:eastAsia="Arial" w:cs="Arial"/>
          <w:noProof/>
        </w:rPr>
        <w:lastRenderedPageBreak/>
        <w:t>2.8.2</w:t>
      </w:r>
      <w:r>
        <w:rPr>
          <w:rFonts w:asciiTheme="minorHAnsi" w:eastAsiaTheme="minorEastAsia" w:hAnsiTheme="minorHAnsi" w:cstheme="minorBidi"/>
          <w:noProof/>
          <w:sz w:val="22"/>
          <w:szCs w:val="22"/>
        </w:rPr>
        <w:tab/>
      </w:r>
      <w:r>
        <w:rPr>
          <w:noProof/>
        </w:rPr>
        <w:t>Moderate Priority (V2)</w:t>
      </w:r>
      <w:r>
        <w:rPr>
          <w:noProof/>
        </w:rPr>
        <w:tab/>
      </w:r>
      <w:r>
        <w:rPr>
          <w:noProof/>
        </w:rPr>
        <w:fldChar w:fldCharType="begin"/>
      </w:r>
      <w:r>
        <w:rPr>
          <w:noProof/>
        </w:rPr>
        <w:instrText xml:space="preserve"> PAGEREF _Toc80184653 \h </w:instrText>
      </w:r>
      <w:r>
        <w:rPr>
          <w:noProof/>
        </w:rPr>
      </w:r>
      <w:r>
        <w:rPr>
          <w:noProof/>
        </w:rPr>
        <w:fldChar w:fldCharType="separate"/>
      </w:r>
      <w:r>
        <w:rPr>
          <w:noProof/>
        </w:rPr>
        <w:t>30</w:t>
      </w:r>
      <w:r>
        <w:rPr>
          <w:noProof/>
        </w:rPr>
        <w:fldChar w:fldCharType="end"/>
      </w:r>
    </w:p>
    <w:p w14:paraId="161A9A3C" w14:textId="7EE6D610" w:rsidR="00024515" w:rsidRDefault="00024515">
      <w:pPr>
        <w:pStyle w:val="TOC3"/>
        <w:rPr>
          <w:rFonts w:asciiTheme="minorHAnsi" w:eastAsiaTheme="minorEastAsia" w:hAnsiTheme="minorHAnsi" w:cstheme="minorBidi"/>
          <w:noProof/>
          <w:sz w:val="22"/>
          <w:szCs w:val="22"/>
        </w:rPr>
      </w:pPr>
      <w:r w:rsidRPr="00E10B8A">
        <w:rPr>
          <w:rFonts w:eastAsia="Arial" w:cs="Arial"/>
          <w:noProof/>
        </w:rPr>
        <w:t>2.8.3</w:t>
      </w:r>
      <w:r>
        <w:rPr>
          <w:rFonts w:asciiTheme="minorHAnsi" w:eastAsiaTheme="minorEastAsia" w:hAnsiTheme="minorHAnsi" w:cstheme="minorBidi"/>
          <w:noProof/>
          <w:sz w:val="22"/>
          <w:szCs w:val="22"/>
        </w:rPr>
        <w:tab/>
      </w:r>
      <w:r>
        <w:rPr>
          <w:noProof/>
        </w:rPr>
        <w:t>Low Priority (V1)</w:t>
      </w:r>
      <w:r>
        <w:rPr>
          <w:noProof/>
        </w:rPr>
        <w:tab/>
      </w:r>
      <w:r>
        <w:rPr>
          <w:noProof/>
        </w:rPr>
        <w:fldChar w:fldCharType="begin"/>
      </w:r>
      <w:r>
        <w:rPr>
          <w:noProof/>
        </w:rPr>
        <w:instrText xml:space="preserve"> PAGEREF _Toc80184654 \h </w:instrText>
      </w:r>
      <w:r>
        <w:rPr>
          <w:noProof/>
        </w:rPr>
      </w:r>
      <w:r>
        <w:rPr>
          <w:noProof/>
        </w:rPr>
        <w:fldChar w:fldCharType="separate"/>
      </w:r>
      <w:r>
        <w:rPr>
          <w:noProof/>
        </w:rPr>
        <w:t>30</w:t>
      </w:r>
      <w:r>
        <w:rPr>
          <w:noProof/>
        </w:rPr>
        <w:fldChar w:fldCharType="end"/>
      </w:r>
    </w:p>
    <w:p w14:paraId="159BB4E2" w14:textId="1E7988F3" w:rsidR="00024515" w:rsidRDefault="00024515">
      <w:pPr>
        <w:pStyle w:val="TOC1"/>
        <w:tabs>
          <w:tab w:val="left" w:pos="432"/>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Team Members Log Sheets</w:t>
      </w:r>
      <w:r>
        <w:rPr>
          <w:noProof/>
        </w:rPr>
        <w:tab/>
      </w:r>
      <w:r>
        <w:rPr>
          <w:noProof/>
        </w:rPr>
        <w:fldChar w:fldCharType="begin"/>
      </w:r>
      <w:r>
        <w:rPr>
          <w:noProof/>
        </w:rPr>
        <w:instrText xml:space="preserve"> PAGEREF _Toc80184655 \h </w:instrText>
      </w:r>
      <w:r>
        <w:rPr>
          <w:noProof/>
        </w:rPr>
      </w:r>
      <w:r>
        <w:rPr>
          <w:noProof/>
        </w:rPr>
        <w:fldChar w:fldCharType="separate"/>
      </w:r>
      <w:r>
        <w:rPr>
          <w:noProof/>
        </w:rPr>
        <w:t>31</w:t>
      </w:r>
      <w:r>
        <w:rPr>
          <w:noProof/>
        </w:rPr>
        <w:fldChar w:fldCharType="end"/>
      </w:r>
    </w:p>
    <w:p w14:paraId="117707B7" w14:textId="37CB90AC" w:rsidR="00024515" w:rsidRDefault="00024515">
      <w:pPr>
        <w:pStyle w:val="TOC2"/>
        <w:tabs>
          <w:tab w:val="left" w:pos="100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Eesaa Philips</w:t>
      </w:r>
      <w:r>
        <w:rPr>
          <w:noProof/>
        </w:rPr>
        <w:tab/>
      </w:r>
      <w:r>
        <w:rPr>
          <w:noProof/>
        </w:rPr>
        <w:fldChar w:fldCharType="begin"/>
      </w:r>
      <w:r>
        <w:rPr>
          <w:noProof/>
        </w:rPr>
        <w:instrText xml:space="preserve"> PAGEREF _Toc80184656 \h </w:instrText>
      </w:r>
      <w:r>
        <w:rPr>
          <w:noProof/>
        </w:rPr>
      </w:r>
      <w:r>
        <w:rPr>
          <w:noProof/>
        </w:rPr>
        <w:fldChar w:fldCharType="separate"/>
      </w:r>
      <w:r>
        <w:rPr>
          <w:noProof/>
        </w:rPr>
        <w:t>31</w:t>
      </w:r>
      <w:r>
        <w:rPr>
          <w:noProof/>
        </w:rPr>
        <w:fldChar w:fldCharType="end"/>
      </w:r>
    </w:p>
    <w:p w14:paraId="1E6FA125" w14:textId="22E19B3C" w:rsidR="00024515" w:rsidRDefault="00024515">
      <w:pPr>
        <w:pStyle w:val="TOC2"/>
        <w:tabs>
          <w:tab w:val="left" w:pos="100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Garrett Adams</w:t>
      </w:r>
      <w:r>
        <w:rPr>
          <w:noProof/>
        </w:rPr>
        <w:tab/>
      </w:r>
      <w:r>
        <w:rPr>
          <w:noProof/>
        </w:rPr>
        <w:fldChar w:fldCharType="begin"/>
      </w:r>
      <w:r>
        <w:rPr>
          <w:noProof/>
        </w:rPr>
        <w:instrText xml:space="preserve"> PAGEREF _Toc80184657 \h </w:instrText>
      </w:r>
      <w:r>
        <w:rPr>
          <w:noProof/>
        </w:rPr>
      </w:r>
      <w:r>
        <w:rPr>
          <w:noProof/>
        </w:rPr>
        <w:fldChar w:fldCharType="separate"/>
      </w:r>
      <w:r>
        <w:rPr>
          <w:noProof/>
        </w:rPr>
        <w:t>31</w:t>
      </w:r>
      <w:r>
        <w:rPr>
          <w:noProof/>
        </w:rPr>
        <w:fldChar w:fldCharType="end"/>
      </w:r>
    </w:p>
    <w:p w14:paraId="3B85BB9E" w14:textId="74EDE3CF" w:rsidR="00024515" w:rsidRDefault="00024515">
      <w:pPr>
        <w:pStyle w:val="TOC2"/>
        <w:tabs>
          <w:tab w:val="left" w:pos="100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Huy Tran</w:t>
      </w:r>
      <w:r>
        <w:rPr>
          <w:noProof/>
        </w:rPr>
        <w:tab/>
      </w:r>
      <w:r>
        <w:rPr>
          <w:noProof/>
        </w:rPr>
        <w:fldChar w:fldCharType="begin"/>
      </w:r>
      <w:r>
        <w:rPr>
          <w:noProof/>
        </w:rPr>
        <w:instrText xml:space="preserve"> PAGEREF _Toc80184658 \h </w:instrText>
      </w:r>
      <w:r>
        <w:rPr>
          <w:noProof/>
        </w:rPr>
      </w:r>
      <w:r>
        <w:rPr>
          <w:noProof/>
        </w:rPr>
        <w:fldChar w:fldCharType="separate"/>
      </w:r>
      <w:r>
        <w:rPr>
          <w:noProof/>
        </w:rPr>
        <w:t>31</w:t>
      </w:r>
      <w:r>
        <w:rPr>
          <w:noProof/>
        </w:rPr>
        <w:fldChar w:fldCharType="end"/>
      </w:r>
    </w:p>
    <w:p w14:paraId="116FBDEF" w14:textId="147B7890" w:rsidR="00DD196B" w:rsidRDefault="00DD196B">
      <w:pPr>
        <w:pStyle w:val="Title"/>
      </w:pPr>
      <w:r>
        <w:rPr>
          <w:rFonts w:ascii="Times New Roman" w:hAnsi="Times New Roman"/>
          <w:sz w:val="20"/>
        </w:rPr>
        <w:fldChar w:fldCharType="end"/>
      </w:r>
      <w:r>
        <w:br w:type="page"/>
      </w:r>
      <w:r>
        <w:lastRenderedPageBreak/>
        <w:t xml:space="preserve">Project Analysis and </w:t>
      </w:r>
      <w:fldSimple w:instr="TITLE  \* MERGEFORMAT">
        <w:r w:rsidR="00214740">
          <w:t>Vision</w:t>
        </w:r>
      </w:fldSimple>
      <w:r>
        <w:t xml:space="preserve"> </w:t>
      </w:r>
    </w:p>
    <w:p w14:paraId="06D633F9" w14:textId="5CFFDFA5" w:rsidR="00DD196B" w:rsidRDefault="00DD196B">
      <w:pPr>
        <w:pStyle w:val="Heading1"/>
      </w:pPr>
      <w:bookmarkStart w:id="0" w:name="_Toc456598586"/>
      <w:bookmarkStart w:id="1" w:name="_Toc456600917"/>
      <w:bookmarkStart w:id="2" w:name="_Toc436203377"/>
      <w:bookmarkStart w:id="3" w:name="_Toc452813577"/>
      <w:bookmarkStart w:id="4" w:name="_Toc80184604"/>
      <w:r>
        <w:t>Introduction</w:t>
      </w:r>
      <w:bookmarkEnd w:id="0"/>
      <w:bookmarkEnd w:id="1"/>
      <w:bookmarkEnd w:id="4"/>
    </w:p>
    <w:p w14:paraId="62948922" w14:textId="5BF68AC6" w:rsidR="00DD196B" w:rsidRPr="0068532C" w:rsidRDefault="00DD196B">
      <w:pPr>
        <w:pStyle w:val="InfoBlue"/>
        <w:rPr>
          <w:i w:val="0"/>
          <w:iCs/>
          <w:color w:val="auto"/>
        </w:rPr>
      </w:pPr>
      <w:r w:rsidRPr="0068532C">
        <w:rPr>
          <w:i w:val="0"/>
          <w:iCs/>
          <w:color w:val="auto"/>
        </w:rPr>
        <w:t xml:space="preserve">The purpose of </w:t>
      </w:r>
      <w:r w:rsidR="00F656A7">
        <w:rPr>
          <w:i w:val="0"/>
          <w:iCs/>
          <w:color w:val="auto"/>
        </w:rPr>
        <w:t xml:space="preserve">this </w:t>
      </w:r>
      <w:r w:rsidR="004B427A" w:rsidRPr="0068532C">
        <w:rPr>
          <w:i w:val="0"/>
          <w:iCs/>
          <w:color w:val="auto"/>
        </w:rPr>
        <w:t>Software Requirement Specification</w:t>
      </w:r>
      <w:r w:rsidR="0068532C" w:rsidRPr="0068532C">
        <w:rPr>
          <w:i w:val="0"/>
          <w:iCs/>
          <w:color w:val="auto"/>
        </w:rPr>
        <w:t xml:space="preserve"> (SRS)</w:t>
      </w:r>
      <w:r w:rsidRPr="0068532C">
        <w:rPr>
          <w:i w:val="0"/>
          <w:iCs/>
          <w:color w:val="auto"/>
        </w:rPr>
        <w:t xml:space="preserve"> is to collect, analyze, and define high-level needs and features of the </w:t>
      </w:r>
      <w:r w:rsidR="004B427A" w:rsidRPr="0068532C">
        <w:rPr>
          <w:i w:val="0"/>
          <w:iCs/>
          <w:color w:val="auto"/>
        </w:rPr>
        <w:t>Meeting Scheduling Software (MSS)</w:t>
      </w:r>
      <w:r w:rsidRPr="0068532C">
        <w:rPr>
          <w:i w:val="0"/>
          <w:iCs/>
          <w:color w:val="auto"/>
        </w:rPr>
        <w:t xml:space="preserve">. </w:t>
      </w:r>
      <w:r w:rsidR="001E197C">
        <w:rPr>
          <w:i w:val="0"/>
          <w:iCs/>
          <w:color w:val="auto"/>
        </w:rPr>
        <w:t>The SRS</w:t>
      </w:r>
      <w:r w:rsidRPr="0068532C">
        <w:rPr>
          <w:i w:val="0"/>
          <w:iCs/>
          <w:color w:val="auto"/>
        </w:rPr>
        <w:t xml:space="preserve"> focuses on the capabilities needed by the stakeholders and the target users, and why these needs exist. </w:t>
      </w:r>
    </w:p>
    <w:p w14:paraId="775DC799" w14:textId="7FC4493C" w:rsidR="00DD196B" w:rsidRPr="0068532C" w:rsidRDefault="00DD196B">
      <w:pPr>
        <w:pStyle w:val="InfoBlue"/>
        <w:rPr>
          <w:i w:val="0"/>
          <w:iCs/>
          <w:color w:val="auto"/>
        </w:rPr>
      </w:pPr>
      <w:r w:rsidRPr="0068532C">
        <w:rPr>
          <w:i w:val="0"/>
          <w:iCs/>
          <w:color w:val="auto"/>
        </w:rPr>
        <w:t xml:space="preserve">The details of how the </w:t>
      </w:r>
      <w:r w:rsidR="004B427A" w:rsidRPr="0068532C">
        <w:rPr>
          <w:i w:val="0"/>
          <w:iCs/>
          <w:color w:val="auto"/>
        </w:rPr>
        <w:t xml:space="preserve">MSS </w:t>
      </w:r>
      <w:r w:rsidRPr="0068532C">
        <w:rPr>
          <w:i w:val="0"/>
          <w:iCs/>
          <w:color w:val="auto"/>
        </w:rPr>
        <w:t>fulfills these needs are detailed in the use-case and supplementary specifications.</w:t>
      </w:r>
    </w:p>
    <w:p w14:paraId="63BF2826" w14:textId="797C01FB" w:rsidR="00DD196B" w:rsidRDefault="00DD196B">
      <w:pPr>
        <w:pStyle w:val="InfoBlue"/>
      </w:pPr>
      <w:r w:rsidRPr="0068532C">
        <w:rPr>
          <w:i w:val="0"/>
          <w:iCs/>
          <w:color w:val="auto"/>
        </w:rPr>
        <w:t>The introduction of the document provides an overview of the entire document. It includes the purpose, scope, definitions, acronyms, abbreviations, references, and overview of this document.</w:t>
      </w:r>
    </w:p>
    <w:p w14:paraId="3774257A" w14:textId="77777777" w:rsidR="00DD196B" w:rsidRDefault="00DD196B">
      <w:pPr>
        <w:pStyle w:val="Heading2"/>
      </w:pPr>
      <w:bookmarkStart w:id="5" w:name="_Toc456598587"/>
      <w:bookmarkStart w:id="6" w:name="_Toc456600918"/>
      <w:bookmarkStart w:id="7" w:name="_Toc80184605"/>
      <w:r>
        <w:t>Purpose</w:t>
      </w:r>
      <w:bookmarkEnd w:id="5"/>
      <w:bookmarkEnd w:id="6"/>
      <w:bookmarkEnd w:id="7"/>
    </w:p>
    <w:p w14:paraId="3ED38EFE" w14:textId="38B372FD" w:rsidR="004B427A" w:rsidRPr="004B427A" w:rsidRDefault="0068532C" w:rsidP="004B427A">
      <w:pPr>
        <w:pStyle w:val="BodyText"/>
        <w:ind w:left="0"/>
      </w:pPr>
      <w:r>
        <w:t>The purpose of this document is to define the requirements and specification</w:t>
      </w:r>
      <w:r w:rsidR="00373C91">
        <w:t>s</w:t>
      </w:r>
      <w:r>
        <w:t>, outline the interfaces of</w:t>
      </w:r>
      <w:r w:rsidR="00373C91">
        <w:t xml:space="preserve"> the</w:t>
      </w:r>
      <w:r>
        <w:t xml:space="preserve"> </w:t>
      </w:r>
      <w:r w:rsidR="00373C91">
        <w:t>MSS</w:t>
      </w:r>
      <w:r>
        <w:t xml:space="preserve">, and </w:t>
      </w:r>
      <w:r w:rsidR="00373C91">
        <w:t xml:space="preserve">learn who will </w:t>
      </w:r>
      <w:r w:rsidR="004E405B">
        <w:t>be</w:t>
      </w:r>
      <w:r w:rsidR="00373C91">
        <w:t xml:space="preserve"> involve</w:t>
      </w:r>
      <w:r w:rsidR="004E405B">
        <w:t>d</w:t>
      </w:r>
      <w:r w:rsidR="00373C91">
        <w:t xml:space="preserve"> </w:t>
      </w:r>
      <w:r w:rsidR="0041025D">
        <w:t>in</w:t>
      </w:r>
      <w:r w:rsidR="00373C91">
        <w:t xml:space="preserve"> and gain benefits from the MSS.</w:t>
      </w:r>
    </w:p>
    <w:p w14:paraId="790A3C66" w14:textId="77777777" w:rsidR="00DD196B" w:rsidRDefault="00DD196B">
      <w:pPr>
        <w:pStyle w:val="Heading2"/>
      </w:pPr>
      <w:bookmarkStart w:id="8" w:name="_Toc456598588"/>
      <w:bookmarkStart w:id="9" w:name="_Toc456600919"/>
      <w:bookmarkStart w:id="10" w:name="_Toc80184606"/>
      <w:r>
        <w:t>Scope</w:t>
      </w:r>
      <w:bookmarkEnd w:id="8"/>
      <w:bookmarkEnd w:id="9"/>
      <w:bookmarkEnd w:id="10"/>
    </w:p>
    <w:p w14:paraId="5A84E150" w14:textId="7FCE46CB" w:rsidR="00512334" w:rsidRDefault="00373C91" w:rsidP="00373C91">
      <w:pPr>
        <w:pStyle w:val="BodyText"/>
        <w:ind w:left="0"/>
      </w:pPr>
      <w:r>
        <w:t>The purpose of th</w:t>
      </w:r>
      <w:r w:rsidR="00361D5E">
        <w:t xml:space="preserve">is document is to outline and detail the design of </w:t>
      </w:r>
      <w:r w:rsidR="00EE0440">
        <w:t>the MSS</w:t>
      </w:r>
      <w:r w:rsidR="007426A3">
        <w:t xml:space="preserve"> and how it will</w:t>
      </w:r>
      <w:r>
        <w:t xml:space="preserve"> provide a web-based application to both clients and administrators of PennStateSoft. </w:t>
      </w:r>
      <w:r w:rsidR="005A1879">
        <w:t>It will outline the product interfaces, specify product functions and requirements, as well as provide use</w:t>
      </w:r>
      <w:r w:rsidR="0041025D">
        <w:t>ful</w:t>
      </w:r>
      <w:r w:rsidR="005A1879">
        <w:t xml:space="preserve"> information.</w:t>
      </w:r>
    </w:p>
    <w:p w14:paraId="4EDE9E90" w14:textId="77777777" w:rsidR="00512334" w:rsidRDefault="00512334" w:rsidP="00512334">
      <w:pPr>
        <w:pStyle w:val="Heading2"/>
      </w:pPr>
      <w:bookmarkStart w:id="11" w:name="_Toc456598589"/>
      <w:bookmarkStart w:id="12" w:name="_Toc456600920"/>
      <w:bookmarkStart w:id="13" w:name="_Toc21872774"/>
      <w:bookmarkStart w:id="14" w:name="_Toc80184607"/>
      <w:r>
        <w:t>Definitions, Acronyms, and Abbreviations</w:t>
      </w:r>
      <w:bookmarkEnd w:id="11"/>
      <w:bookmarkEnd w:id="12"/>
      <w:bookmarkEnd w:id="13"/>
      <w:bookmarkEnd w:id="14"/>
    </w:p>
    <w:p w14:paraId="1C80E5D2" w14:textId="5392B49E" w:rsidR="008B438B" w:rsidRDefault="008B438B" w:rsidP="00512334">
      <w:pPr>
        <w:pStyle w:val="BodyText"/>
        <w:ind w:left="0"/>
      </w:pPr>
      <w:r>
        <w:t>MSS: Meeting Scheduling Software</w:t>
      </w:r>
    </w:p>
    <w:p w14:paraId="6FFBB4C1" w14:textId="5B91E7B2" w:rsidR="00ED5E05" w:rsidRDefault="00ED5E05" w:rsidP="00512334">
      <w:pPr>
        <w:pStyle w:val="BodyText"/>
        <w:ind w:left="0"/>
      </w:pPr>
      <w:r>
        <w:t>SRS: Software Requirements Specification</w:t>
      </w:r>
    </w:p>
    <w:p w14:paraId="44CE19F8" w14:textId="4E418AF5" w:rsidR="00CD7C4F" w:rsidRDefault="00CD7C4F" w:rsidP="00512334">
      <w:pPr>
        <w:pStyle w:val="BodyText"/>
        <w:ind w:left="0"/>
      </w:pPr>
      <w:r>
        <w:t>UI: User Interface</w:t>
      </w:r>
    </w:p>
    <w:p w14:paraId="328EF148" w14:textId="0247BC4D" w:rsidR="00847F0D" w:rsidRDefault="00847F0D" w:rsidP="00512334">
      <w:pPr>
        <w:pStyle w:val="BodyText"/>
        <w:ind w:left="0"/>
      </w:pPr>
      <w:r>
        <w:t>XSS:</w:t>
      </w:r>
      <w:r w:rsidR="00CD7C4F">
        <w:t xml:space="preserve"> </w:t>
      </w:r>
      <w:r w:rsidR="00E71C25" w:rsidRPr="008835BE">
        <w:t>Cross-site scripting</w:t>
      </w:r>
      <w:r w:rsidR="006350D8" w:rsidRPr="008835BE">
        <w:t xml:space="preserve"> attack which </w:t>
      </w:r>
      <w:r w:rsidR="009B48FB" w:rsidRPr="008835BE">
        <w:rPr>
          <w:color w:val="202124"/>
          <w:shd w:val="clear" w:color="auto" w:fill="FFFFFF"/>
        </w:rPr>
        <w:t xml:space="preserve">is an injection of malicious script code into the web application by the attacker in the client-side within </w:t>
      </w:r>
      <w:r w:rsidR="00935DBE">
        <w:rPr>
          <w:color w:val="202124"/>
          <w:shd w:val="clear" w:color="auto" w:fill="FFFFFF"/>
        </w:rPr>
        <w:t xml:space="preserve">the </w:t>
      </w:r>
      <w:r w:rsidR="009B48FB" w:rsidRPr="008835BE">
        <w:rPr>
          <w:color w:val="202124"/>
          <w:shd w:val="clear" w:color="auto" w:fill="FFFFFF"/>
        </w:rPr>
        <w:t>user's browser or in the server-side within the database</w:t>
      </w:r>
      <w:r w:rsidR="00283906">
        <w:rPr>
          <w:color w:val="202124"/>
          <w:shd w:val="clear" w:color="auto" w:fill="FFFFFF"/>
        </w:rPr>
        <w:t>.</w:t>
      </w:r>
    </w:p>
    <w:p w14:paraId="4A85B737" w14:textId="7CD09325" w:rsidR="006D4C47" w:rsidRDefault="00DD196B" w:rsidP="006D4C47">
      <w:pPr>
        <w:pStyle w:val="Heading2"/>
      </w:pPr>
      <w:bookmarkStart w:id="15" w:name="_Toc456598590"/>
      <w:bookmarkStart w:id="16" w:name="_Toc456600921"/>
      <w:bookmarkStart w:id="17" w:name="_Toc80184608"/>
      <w:r>
        <w:t>References</w:t>
      </w:r>
      <w:bookmarkEnd w:id="15"/>
      <w:bookmarkEnd w:id="16"/>
      <w:bookmarkEnd w:id="17"/>
    </w:p>
    <w:p w14:paraId="18E83A6D" w14:textId="5D410222" w:rsidR="00E72744" w:rsidRPr="00283906" w:rsidRDefault="00283906" w:rsidP="00283906">
      <w:pPr>
        <w:pStyle w:val="NormalWeb"/>
        <w:rPr>
          <w:sz w:val="20"/>
          <w:szCs w:val="20"/>
        </w:rPr>
      </w:pPr>
      <w:r w:rsidRPr="00283906">
        <w:rPr>
          <w:sz w:val="20"/>
          <w:szCs w:val="20"/>
        </w:rPr>
        <w:t>There are no references contained in this document.</w:t>
      </w:r>
    </w:p>
    <w:p w14:paraId="39FE3135" w14:textId="77777777" w:rsidR="00B34031" w:rsidRPr="00B34031" w:rsidRDefault="00B34031" w:rsidP="00B34031"/>
    <w:p w14:paraId="06D28DBA" w14:textId="77777777" w:rsidR="00DD196B" w:rsidRDefault="00DD196B">
      <w:pPr>
        <w:pStyle w:val="Heading2"/>
      </w:pPr>
      <w:bookmarkStart w:id="18" w:name="_Toc456598591"/>
      <w:bookmarkStart w:id="19" w:name="_Toc456600922"/>
      <w:bookmarkStart w:id="20" w:name="_Toc80184609"/>
      <w:r>
        <w:t>Overview</w:t>
      </w:r>
      <w:bookmarkEnd w:id="18"/>
      <w:bookmarkEnd w:id="19"/>
      <w:bookmarkEnd w:id="20"/>
    </w:p>
    <w:p w14:paraId="7C9572E6" w14:textId="763A30AC" w:rsidR="00912364" w:rsidRDefault="00912364" w:rsidP="00912364">
      <w:pPr>
        <w:pStyle w:val="BodyText"/>
        <w:ind w:left="0"/>
      </w:pPr>
      <w:r>
        <w:t>The document is organized in the following order:</w:t>
      </w:r>
    </w:p>
    <w:p w14:paraId="316A1BB7" w14:textId="19229FA7" w:rsidR="00912364" w:rsidRDefault="00912364" w:rsidP="00C02E8E">
      <w:pPr>
        <w:pStyle w:val="BodyText"/>
        <w:numPr>
          <w:ilvl w:val="0"/>
          <w:numId w:val="3"/>
        </w:numPr>
      </w:pPr>
      <w:r>
        <w:t>Document Introduction</w:t>
      </w:r>
      <w:r w:rsidR="000F1552">
        <w:br/>
      </w:r>
      <w:r w:rsidR="00FC1AA5">
        <w:t>T</w:t>
      </w:r>
      <w:r w:rsidR="000F1552">
        <w:t>his section will briefly introduce the purpose and scope of this document.</w:t>
      </w:r>
    </w:p>
    <w:p w14:paraId="23F3AD11" w14:textId="4BBF8206" w:rsidR="79059B5A" w:rsidRDefault="00912364" w:rsidP="00C02E8E">
      <w:pPr>
        <w:pStyle w:val="BodyText"/>
        <w:numPr>
          <w:ilvl w:val="0"/>
          <w:numId w:val="3"/>
        </w:numPr>
      </w:pPr>
      <w:r>
        <w:t>Problem Description</w:t>
      </w:r>
      <w:r>
        <w:br/>
      </w:r>
      <w:r w:rsidR="00FC1AA5">
        <w:t>T</w:t>
      </w:r>
      <w:r w:rsidR="000F1552">
        <w:t xml:space="preserve">his section will focus on the outline of user interfaces, user information </w:t>
      </w:r>
      <w:r w:rsidR="00FC1AA5">
        <w:t>that</w:t>
      </w:r>
      <w:r w:rsidR="000F1552">
        <w:t xml:space="preserve"> stud</w:t>
      </w:r>
      <w:r w:rsidR="00FC1AA5">
        <w:t>ies</w:t>
      </w:r>
      <w:r w:rsidR="000F1552">
        <w:t xml:space="preserve"> user environment and potential users, identify factors </w:t>
      </w:r>
      <w:r w:rsidR="00FC1AA5">
        <w:t xml:space="preserve">that </w:t>
      </w:r>
      <w:r w:rsidR="000F1552">
        <w:t>may affect MSS, and specify all requirements under specific categories.</w:t>
      </w:r>
    </w:p>
    <w:p w14:paraId="31110446" w14:textId="3DA233B2" w:rsidR="00792E65" w:rsidRDefault="00792E65" w:rsidP="001669DF">
      <w:pPr>
        <w:pStyle w:val="BodyText"/>
        <w:numPr>
          <w:ilvl w:val="0"/>
          <w:numId w:val="3"/>
        </w:numPr>
      </w:pPr>
      <w:r>
        <w:t>Team Member Log Sheets</w:t>
      </w:r>
      <w:r w:rsidR="00E7536E">
        <w:br/>
      </w:r>
      <w:r>
        <w:t>This section includes a log of the contributions of individual team members.</w:t>
      </w:r>
    </w:p>
    <w:p w14:paraId="0188BD32" w14:textId="42D09709" w:rsidR="00DD196B" w:rsidRDefault="00DD196B">
      <w:pPr>
        <w:pStyle w:val="Heading1"/>
      </w:pPr>
      <w:bookmarkStart w:id="21" w:name="_Toc80184610"/>
      <w:r>
        <w:t>P</w:t>
      </w:r>
      <w:bookmarkEnd w:id="2"/>
      <w:bookmarkEnd w:id="3"/>
      <w:r>
        <w:t>roblem</w:t>
      </w:r>
      <w:r w:rsidR="00156CB2">
        <w:t xml:space="preserve"> and UI</w:t>
      </w:r>
      <w:r>
        <w:t xml:space="preserve"> description</w:t>
      </w:r>
      <w:bookmarkEnd w:id="21"/>
    </w:p>
    <w:p w14:paraId="75CEDBE9" w14:textId="77777777" w:rsidR="00DD196B" w:rsidRDefault="00DD196B">
      <w:pPr>
        <w:pStyle w:val="Heading2"/>
      </w:pPr>
      <w:bookmarkStart w:id="22" w:name="_Toc524312833"/>
      <w:bookmarkStart w:id="23" w:name="_Toc436203379"/>
      <w:bookmarkStart w:id="24" w:name="_Toc452813579"/>
      <w:bookmarkStart w:id="25" w:name="_Toc509300836"/>
      <w:bookmarkStart w:id="26" w:name="_Toc80184611"/>
      <w:r>
        <w:t>Project Purpose, Scope, and Objectives</w:t>
      </w:r>
      <w:bookmarkEnd w:id="22"/>
      <w:bookmarkEnd w:id="26"/>
    </w:p>
    <w:p w14:paraId="506B20C1" w14:textId="50156D76" w:rsidR="00BB299F" w:rsidRPr="00BB299F" w:rsidRDefault="007B0EBA" w:rsidP="007A6F72">
      <w:pPr>
        <w:pStyle w:val="BodyText"/>
        <w:ind w:left="0"/>
      </w:pPr>
      <w:r w:rsidRPr="007B0EBA">
        <w:t>This project aims to create a web-based application for PennStateSoft. The application provides distinguished services for clients and administrators. For client use, the system offers basic functionalities for booking and managing meeting schedules. For administrator use, the system provides administrative functions to manage the system and</w:t>
      </w:r>
      <w:r>
        <w:t xml:space="preserve"> meeting</w:t>
      </w:r>
      <w:r w:rsidRPr="007B0EBA">
        <w:t xml:space="preserve"> room service.</w:t>
      </w:r>
      <w:r>
        <w:t xml:space="preserve"> All detail will be discussed in </w:t>
      </w:r>
      <w:r w:rsidR="00A900B4">
        <w:t>the following sections.</w:t>
      </w:r>
    </w:p>
    <w:p w14:paraId="741487F2" w14:textId="1A8976F3" w:rsidR="00CF14DE" w:rsidRDefault="00852247" w:rsidP="000F0ED3">
      <w:pPr>
        <w:pStyle w:val="Heading3"/>
      </w:pPr>
      <w:bookmarkStart w:id="27" w:name="_Toc80184612"/>
      <w:r>
        <w:lastRenderedPageBreak/>
        <w:t>Login Page</w:t>
      </w:r>
      <w:bookmarkEnd w:id="27"/>
    </w:p>
    <w:p w14:paraId="7F3AEA4F" w14:textId="77777777" w:rsidR="0070562E" w:rsidRDefault="19F24A01" w:rsidP="0070562E">
      <w:pPr>
        <w:keepNext/>
        <w:jc w:val="center"/>
      </w:pPr>
      <w:r>
        <w:rPr>
          <w:noProof/>
        </w:rPr>
        <w:drawing>
          <wp:inline distT="0" distB="0" distL="0" distR="0" wp14:anchorId="57C5745C" wp14:editId="039ED6B2">
            <wp:extent cx="2928133" cy="225679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928133" cy="2256790"/>
                    </a:xfrm>
                    <a:prstGeom prst="rect">
                      <a:avLst/>
                    </a:prstGeom>
                  </pic:spPr>
                </pic:pic>
              </a:graphicData>
            </a:graphic>
          </wp:inline>
        </w:drawing>
      </w:r>
    </w:p>
    <w:p w14:paraId="26A4F696" w14:textId="2F44F53A" w:rsidR="00852247" w:rsidRDefault="0070562E" w:rsidP="0070562E">
      <w:pPr>
        <w:pStyle w:val="Caption"/>
        <w:jc w:val="center"/>
      </w:pPr>
      <w:r>
        <w:t xml:space="preserve">Figure </w:t>
      </w:r>
      <w:r>
        <w:fldChar w:fldCharType="begin"/>
      </w:r>
      <w:r>
        <w:instrText>SEQ Figure \* ARABIC</w:instrText>
      </w:r>
      <w:r>
        <w:fldChar w:fldCharType="separate"/>
      </w:r>
      <w:r w:rsidR="00FD5722">
        <w:rPr>
          <w:noProof/>
        </w:rPr>
        <w:t>1</w:t>
      </w:r>
      <w:r>
        <w:fldChar w:fldCharType="end"/>
      </w:r>
      <w:r w:rsidR="00F33EF3">
        <w:t>:</w:t>
      </w:r>
      <w:r>
        <w:t xml:space="preserve"> Sign In Page</w:t>
      </w:r>
      <w:r w:rsidR="006E227E">
        <w:t xml:space="preserve"> UI</w:t>
      </w:r>
    </w:p>
    <w:p w14:paraId="46A44989" w14:textId="281DE665" w:rsidR="51489C09" w:rsidRDefault="0097664D" w:rsidP="51489C09">
      <w:r>
        <w:t>O</w:t>
      </w:r>
      <w:r w:rsidR="0070562E">
        <w:t xml:space="preserve">n this page, the user </w:t>
      </w:r>
      <w:r w:rsidR="00E82771">
        <w:t>must</w:t>
      </w:r>
      <w:r w:rsidR="0070562E">
        <w:t xml:space="preserve"> input </w:t>
      </w:r>
      <w:r w:rsidR="00037E5B">
        <w:t>the correct username and password</w:t>
      </w:r>
      <w:r w:rsidR="00E82771">
        <w:t xml:space="preserve"> then hit </w:t>
      </w:r>
      <w:r>
        <w:t xml:space="preserve">the </w:t>
      </w:r>
      <w:r w:rsidR="00E82771">
        <w:t>“Login” button</w:t>
      </w:r>
      <w:r w:rsidR="00037E5B">
        <w:t xml:space="preserve"> to gain an access to the system.</w:t>
      </w:r>
      <w:r w:rsidR="0082261A">
        <w:t xml:space="preserve"> If the user input</w:t>
      </w:r>
      <w:r w:rsidR="008651C3">
        <w:t>s</w:t>
      </w:r>
      <w:r w:rsidR="0082261A">
        <w:t xml:space="preserve"> </w:t>
      </w:r>
      <w:r w:rsidR="008651C3">
        <w:t xml:space="preserve">an </w:t>
      </w:r>
      <w:r w:rsidR="0082261A">
        <w:t>incorrect username or password, th</w:t>
      </w:r>
      <w:r w:rsidR="00382CF6">
        <w:t xml:space="preserve">e system will pop up </w:t>
      </w:r>
      <w:r w:rsidR="008651C3">
        <w:t xml:space="preserve">the </w:t>
      </w:r>
      <w:r w:rsidR="00382CF6">
        <w:t xml:space="preserve">“Your </w:t>
      </w:r>
      <w:r w:rsidR="003171DF">
        <w:t>username/password is incorrect</w:t>
      </w:r>
      <w:r w:rsidR="00382CF6">
        <w:t>”</w:t>
      </w:r>
      <w:r w:rsidR="003171DF">
        <w:t xml:space="preserve"> message above the “Login” button.</w:t>
      </w:r>
      <w:r w:rsidR="00037E5B">
        <w:t xml:space="preserve"> If </w:t>
      </w:r>
      <w:r w:rsidR="008651C3">
        <w:t xml:space="preserve">the </w:t>
      </w:r>
      <w:r w:rsidR="00037E5B">
        <w:t>user forg</w:t>
      </w:r>
      <w:r w:rsidR="00CE3D71">
        <w:t>e</w:t>
      </w:r>
      <w:r w:rsidR="00037E5B">
        <w:t>t</w:t>
      </w:r>
      <w:r w:rsidR="008651C3">
        <w:t>s</w:t>
      </w:r>
      <w:r w:rsidR="00037E5B">
        <w:t xml:space="preserve"> </w:t>
      </w:r>
      <w:r w:rsidR="00CE3D71">
        <w:t xml:space="preserve">the password, </w:t>
      </w:r>
      <w:r w:rsidR="008651C3">
        <w:t xml:space="preserve">the </w:t>
      </w:r>
      <w:r w:rsidR="00CE3D71">
        <w:t xml:space="preserve">user could </w:t>
      </w:r>
      <w:r w:rsidR="00F2574A">
        <w:t xml:space="preserve">click </w:t>
      </w:r>
      <w:r w:rsidR="008651C3">
        <w:t>on</w:t>
      </w:r>
      <w:r w:rsidR="00CE3D71">
        <w:t xml:space="preserve"> </w:t>
      </w:r>
      <w:r w:rsidR="008651C3">
        <w:t xml:space="preserve">the </w:t>
      </w:r>
      <w:r w:rsidR="00CE3D71">
        <w:t xml:space="preserve">“Forgot Your Password” </w:t>
      </w:r>
      <w:r w:rsidR="00F2574A">
        <w:t xml:space="preserve">button to </w:t>
      </w:r>
      <w:r w:rsidR="00C13AF4">
        <w:t xml:space="preserve">create a new password. </w:t>
      </w:r>
      <w:r w:rsidR="00C0269D">
        <w:t xml:space="preserve">If the user does not have an account, </w:t>
      </w:r>
      <w:r w:rsidR="008651C3">
        <w:t xml:space="preserve">the </w:t>
      </w:r>
      <w:r w:rsidR="00C0269D">
        <w:t xml:space="preserve">user can click </w:t>
      </w:r>
      <w:r w:rsidR="00FC1AA5">
        <w:t xml:space="preserve">the </w:t>
      </w:r>
      <w:r w:rsidR="00C0269D">
        <w:t xml:space="preserve">“Create an account” button. This button will direct </w:t>
      </w:r>
      <w:r w:rsidR="00FC1AA5">
        <w:t xml:space="preserve">the </w:t>
      </w:r>
      <w:r w:rsidR="00E82771">
        <w:t xml:space="preserve">user to </w:t>
      </w:r>
      <w:r w:rsidR="00FC1AA5">
        <w:t xml:space="preserve">the </w:t>
      </w:r>
      <w:r w:rsidR="00F33EF3">
        <w:t>Sign-Up</w:t>
      </w:r>
      <w:r w:rsidR="00E82771">
        <w:t xml:space="preserve"> Page to create a new account.</w:t>
      </w:r>
    </w:p>
    <w:p w14:paraId="003E8F3E" w14:textId="1F9C2C30" w:rsidR="004D3148" w:rsidRDefault="00E82771" w:rsidP="000F0ED3">
      <w:pPr>
        <w:pStyle w:val="Heading3"/>
      </w:pPr>
      <w:r>
        <w:t xml:space="preserve"> </w:t>
      </w:r>
      <w:bookmarkStart w:id="28" w:name="_Toc80184613"/>
      <w:r w:rsidR="00AB1B25">
        <w:t>Account Creation Page</w:t>
      </w:r>
      <w:bookmarkEnd w:id="28"/>
    </w:p>
    <w:p w14:paraId="7947EE2A" w14:textId="139EEEFF" w:rsidR="00EC5B07" w:rsidRDefault="44B990CC" w:rsidP="00EC5B07">
      <w:pPr>
        <w:keepNext/>
        <w:jc w:val="center"/>
      </w:pPr>
      <w:r>
        <w:rPr>
          <w:noProof/>
        </w:rPr>
        <w:drawing>
          <wp:inline distT="0" distB="0" distL="0" distR="0" wp14:anchorId="534357B8" wp14:editId="1D39EE92">
            <wp:extent cx="3467100" cy="2453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3467100" cy="2453640"/>
                    </a:xfrm>
                    <a:prstGeom prst="rect">
                      <a:avLst/>
                    </a:prstGeom>
                  </pic:spPr>
                </pic:pic>
              </a:graphicData>
            </a:graphic>
          </wp:inline>
        </w:drawing>
      </w:r>
    </w:p>
    <w:p w14:paraId="16F19324" w14:textId="60BB84C5" w:rsidR="00A24FE6" w:rsidRDefault="00EC5B07" w:rsidP="00EC5B07">
      <w:pPr>
        <w:pStyle w:val="Caption"/>
        <w:jc w:val="center"/>
      </w:pPr>
      <w:r>
        <w:t xml:space="preserve">Figure </w:t>
      </w:r>
      <w:r>
        <w:fldChar w:fldCharType="begin"/>
      </w:r>
      <w:r>
        <w:instrText>SEQ Figure \* ARABIC</w:instrText>
      </w:r>
      <w:r>
        <w:fldChar w:fldCharType="separate"/>
      </w:r>
      <w:r w:rsidR="00FD5722">
        <w:rPr>
          <w:noProof/>
        </w:rPr>
        <w:t>2</w:t>
      </w:r>
      <w:r>
        <w:fldChar w:fldCharType="end"/>
      </w:r>
      <w:r w:rsidR="00F33EF3">
        <w:t>:</w:t>
      </w:r>
      <w:r>
        <w:t xml:space="preserve"> </w:t>
      </w:r>
      <w:r w:rsidR="000B3CCD">
        <w:t>Account Creation</w:t>
      </w:r>
      <w:r>
        <w:t xml:space="preserve"> Page</w:t>
      </w:r>
      <w:r w:rsidR="006E227E">
        <w:t xml:space="preserve"> UI</w:t>
      </w:r>
    </w:p>
    <w:p w14:paraId="33CF833E" w14:textId="5050B93B" w:rsidR="00EC5B07" w:rsidRDefault="00EC5B07" w:rsidP="00EC5B07">
      <w:r>
        <w:t xml:space="preserve">This page allows the user to input </w:t>
      </w:r>
      <w:r w:rsidR="006816B2">
        <w:t>personal information which includes name, personal email,</w:t>
      </w:r>
      <w:r w:rsidR="0093474F">
        <w:t xml:space="preserve"> and job title. This page will also check whether the user is an </w:t>
      </w:r>
      <w:r w:rsidR="00946B21">
        <w:t xml:space="preserve">employee of the company by checking PennID and PennAccount. </w:t>
      </w:r>
      <w:r w:rsidR="009B0034">
        <w:t>The user can create their password on the password field</w:t>
      </w:r>
      <w:r w:rsidR="00EC6235">
        <w:t>. Because of security concern</w:t>
      </w:r>
      <w:r w:rsidR="008E7A48">
        <w:t>s</w:t>
      </w:r>
      <w:r w:rsidR="00EC6235">
        <w:t>, the password will be encoded</w:t>
      </w:r>
      <w:r w:rsidR="009B0034">
        <w:t xml:space="preserve">. When everything is done, the user can click the “Create an account” </w:t>
      </w:r>
      <w:r w:rsidR="003D2FBD">
        <w:t>button</w:t>
      </w:r>
      <w:r w:rsidR="009B0034">
        <w:t xml:space="preserve"> to create a new account.</w:t>
      </w:r>
      <w:r w:rsidR="003D2FBD">
        <w:t xml:space="preserve"> </w:t>
      </w:r>
    </w:p>
    <w:p w14:paraId="16A21076" w14:textId="3AF335E0" w:rsidR="00BA1C8B" w:rsidRDefault="00F27FF8" w:rsidP="3A307443">
      <w:r>
        <w:t xml:space="preserve">To help a new employee to use this page, on the </w:t>
      </w:r>
      <w:r w:rsidR="0060144A">
        <w:t>right-hand</w:t>
      </w:r>
      <w:r>
        <w:t xml:space="preserve"> side, it has </w:t>
      </w:r>
      <w:r w:rsidR="00B665A5">
        <w:t xml:space="preserve">lightbulb icons </w:t>
      </w:r>
      <w:r w:rsidR="007E3C2E">
        <w:t>that</w:t>
      </w:r>
      <w:r w:rsidR="00B665A5">
        <w:t xml:space="preserve"> will help a new user what kind of credential information </w:t>
      </w:r>
      <w:r w:rsidR="003F240B">
        <w:t xml:space="preserve">should be </w:t>
      </w:r>
      <w:r w:rsidR="00C94C96">
        <w:t>there</w:t>
      </w:r>
      <w:r w:rsidR="003F240B">
        <w:t>.</w:t>
      </w:r>
    </w:p>
    <w:p w14:paraId="1F669776" w14:textId="77777777" w:rsidR="00BA1C8B" w:rsidRDefault="00BA1C8B">
      <w:pPr>
        <w:widowControl/>
        <w:spacing w:line="240" w:lineRule="auto"/>
      </w:pPr>
      <w:r>
        <w:br w:type="page"/>
      </w:r>
    </w:p>
    <w:p w14:paraId="4596B330" w14:textId="1C05A06B" w:rsidR="00A24FE6" w:rsidRDefault="00A24FE6" w:rsidP="000F0ED3">
      <w:pPr>
        <w:pStyle w:val="Heading3"/>
      </w:pPr>
      <w:bookmarkStart w:id="29" w:name="_Toc80184614"/>
      <w:r>
        <w:lastRenderedPageBreak/>
        <w:t>Calendar View</w:t>
      </w:r>
      <w:bookmarkEnd w:id="29"/>
    </w:p>
    <w:p w14:paraId="2D919891" w14:textId="77777777" w:rsidR="00A24FE6" w:rsidRPr="00A24FE6" w:rsidRDefault="00A24FE6" w:rsidP="00A24FE6"/>
    <w:p w14:paraId="56E47BB6" w14:textId="5191138C" w:rsidR="00EC7561" w:rsidRDefault="6ABDC6CE" w:rsidP="00EC7561">
      <w:pPr>
        <w:keepNext/>
        <w:jc w:val="center"/>
      </w:pPr>
      <w:r>
        <w:rPr>
          <w:noProof/>
        </w:rPr>
        <w:drawing>
          <wp:inline distT="0" distB="0" distL="0" distR="0" wp14:anchorId="1A457AB7" wp14:editId="039D62D8">
            <wp:extent cx="4464235" cy="2963660"/>
            <wp:effectExtent l="0" t="0" r="0" b="8255"/>
            <wp:docPr id="1185565486" name="Picture 1185565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565486"/>
                    <pic:cNvPicPr/>
                  </pic:nvPicPr>
                  <pic:blipFill rotWithShape="1">
                    <a:blip r:embed="rId14" cstate="print">
                      <a:extLst>
                        <a:ext uri="{28A0092B-C50C-407E-A947-70E740481C1C}">
                          <a14:useLocalDpi xmlns:a14="http://schemas.microsoft.com/office/drawing/2010/main" val="0"/>
                        </a:ext>
                      </a:extLst>
                    </a:blip>
                    <a:srcRect t="6553"/>
                    <a:stretch/>
                  </pic:blipFill>
                  <pic:spPr bwMode="auto">
                    <a:xfrm>
                      <a:off x="0" y="0"/>
                      <a:ext cx="4464739" cy="2963995"/>
                    </a:xfrm>
                    <a:prstGeom prst="rect">
                      <a:avLst/>
                    </a:prstGeom>
                    <a:ln>
                      <a:noFill/>
                    </a:ln>
                    <a:extLst>
                      <a:ext uri="{53640926-AAD7-44D8-BBD7-CCE9431645EC}">
                        <a14:shadowObscured xmlns:a14="http://schemas.microsoft.com/office/drawing/2010/main"/>
                      </a:ext>
                    </a:extLst>
                  </pic:spPr>
                </pic:pic>
              </a:graphicData>
            </a:graphic>
          </wp:inline>
        </w:drawing>
      </w:r>
    </w:p>
    <w:p w14:paraId="5A16C341" w14:textId="4C5C6197" w:rsidR="00AB1B25" w:rsidRDefault="00EC7561" w:rsidP="00EC7561">
      <w:pPr>
        <w:pStyle w:val="Caption"/>
        <w:jc w:val="center"/>
      </w:pPr>
      <w:r>
        <w:t xml:space="preserve">Figure </w:t>
      </w:r>
      <w:r>
        <w:fldChar w:fldCharType="begin"/>
      </w:r>
      <w:r>
        <w:instrText>SEQ Figure \* ARABIC</w:instrText>
      </w:r>
      <w:r>
        <w:fldChar w:fldCharType="separate"/>
      </w:r>
      <w:r w:rsidR="00FD5722">
        <w:rPr>
          <w:noProof/>
        </w:rPr>
        <w:t>3</w:t>
      </w:r>
      <w:r>
        <w:fldChar w:fldCharType="end"/>
      </w:r>
      <w:r>
        <w:t xml:space="preserve"> Calendar Page</w:t>
      </w:r>
      <w:r w:rsidR="006E227E">
        <w:t xml:space="preserve"> UI</w:t>
      </w:r>
    </w:p>
    <w:p w14:paraId="765B38AF" w14:textId="542F9D56" w:rsidR="0070562E" w:rsidRDefault="00FB4FC7" w:rsidP="0070562E">
      <w:r>
        <w:t>The figure above is the Calendar View Page, also is a home page</w:t>
      </w:r>
      <w:r w:rsidR="00382BAE">
        <w:t>, where a weekly calendar is loaded</w:t>
      </w:r>
      <w:r>
        <w:t>.</w:t>
      </w:r>
      <w:r w:rsidR="00382BAE">
        <w:t xml:space="preserve"> </w:t>
      </w:r>
      <w:r w:rsidR="447FCB0B">
        <w:t>Each</w:t>
      </w:r>
      <w:r w:rsidR="76B22DB0">
        <w:t xml:space="preserve"> cell represents a 1-hour window.</w:t>
      </w:r>
      <w:r w:rsidR="00382BAE">
        <w:t xml:space="preserve"> </w:t>
      </w:r>
      <w:r w:rsidR="00617D18">
        <w:t>The user can click to the cell to make a reservation. After clicking, there is a pop</w:t>
      </w:r>
      <w:r w:rsidR="00391582">
        <w:t>-</w:t>
      </w:r>
      <w:r w:rsidR="00617D18">
        <w:t xml:space="preserve">up window which allows the user can choose the meeting </w:t>
      </w:r>
      <w:r w:rsidR="007762C3">
        <w:t xml:space="preserve">room and make a payment (if the user chooses </w:t>
      </w:r>
      <w:r w:rsidR="004A6732">
        <w:t>to a special room</w:t>
      </w:r>
      <w:r w:rsidR="007762C3">
        <w:t>)</w:t>
      </w:r>
      <w:r w:rsidR="004A6732">
        <w:t>. The user can click the</w:t>
      </w:r>
      <w:r w:rsidR="00391582">
        <w:t xml:space="preserve"> left or </w:t>
      </w:r>
      <w:r w:rsidR="00F05881">
        <w:t>“Previous Week” button</w:t>
      </w:r>
      <w:r w:rsidR="00391582">
        <w:t xml:space="preserve"> to see the previous wee</w:t>
      </w:r>
      <w:r w:rsidR="00F05881">
        <w:t>k</w:t>
      </w:r>
      <w:r w:rsidR="00CF4375">
        <w:t>’s history</w:t>
      </w:r>
      <w:r w:rsidR="00391582">
        <w:t>.</w:t>
      </w:r>
      <w:r w:rsidR="00F05881">
        <w:t xml:space="preserve"> The user can click right arrow </w:t>
      </w:r>
      <w:r w:rsidR="00CF4375">
        <w:t>or “Next Week” button to see the next week’s plan.</w:t>
      </w:r>
    </w:p>
    <w:p w14:paraId="7519B9BE" w14:textId="4CD3CEC0" w:rsidR="7A27AE41" w:rsidRDefault="7A27AE41" w:rsidP="000F0ED3">
      <w:pPr>
        <w:pStyle w:val="Heading3"/>
      </w:pPr>
      <w:bookmarkStart w:id="30" w:name="_Toc80184615"/>
      <w:r>
        <w:t xml:space="preserve">Reserve a </w:t>
      </w:r>
      <w:r w:rsidR="6B7BCA7D">
        <w:t xml:space="preserve">Special </w:t>
      </w:r>
      <w:r>
        <w:t>Room</w:t>
      </w:r>
      <w:bookmarkEnd w:id="30"/>
    </w:p>
    <w:p w14:paraId="2F4F1329" w14:textId="6C95EF89" w:rsidR="5A9F78BA" w:rsidRDefault="17D027F7" w:rsidP="006E5E15">
      <w:pPr>
        <w:jc w:val="center"/>
      </w:pPr>
      <w:r>
        <w:rPr>
          <w:noProof/>
        </w:rPr>
        <w:drawing>
          <wp:inline distT="0" distB="0" distL="0" distR="0" wp14:anchorId="5BF09818" wp14:editId="2F658AF7">
            <wp:extent cx="3964683" cy="2816577"/>
            <wp:effectExtent l="0" t="0" r="0" b="3175"/>
            <wp:docPr id="1549289388" name="Picture 1549289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928938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73425" cy="2822788"/>
                    </a:xfrm>
                    <a:prstGeom prst="rect">
                      <a:avLst/>
                    </a:prstGeom>
                  </pic:spPr>
                </pic:pic>
              </a:graphicData>
            </a:graphic>
          </wp:inline>
        </w:drawing>
      </w:r>
    </w:p>
    <w:p w14:paraId="74D1CEC4" w14:textId="1DBD1872" w:rsidR="49EB91ED" w:rsidRDefault="7A27AE41" w:rsidP="43040304">
      <w:pPr>
        <w:pStyle w:val="Caption"/>
        <w:jc w:val="center"/>
      </w:pPr>
      <w:r>
        <w:t xml:space="preserve">Figure 4: Reserve a </w:t>
      </w:r>
      <w:r w:rsidR="27830393">
        <w:t xml:space="preserve">Special </w:t>
      </w:r>
      <w:r>
        <w:t>Room</w:t>
      </w:r>
      <w:r w:rsidR="006E227E">
        <w:t xml:space="preserve"> UI</w:t>
      </w:r>
    </w:p>
    <w:p w14:paraId="7C39F371" w14:textId="0112926D" w:rsidR="213BB9FD" w:rsidRDefault="00385D59" w:rsidP="213BB9FD">
      <w:pPr>
        <w:rPr>
          <w:rFonts w:ascii="Arial" w:eastAsia="Arial" w:hAnsi="Arial" w:cs="Arial"/>
        </w:rPr>
      </w:pPr>
      <w:r>
        <w:t xml:space="preserve">Above the time section, there is </w:t>
      </w:r>
      <w:r w:rsidR="00935DBE">
        <w:t xml:space="preserve">a </w:t>
      </w:r>
      <w:r>
        <w:t>dropdown box where the user can choose a meeting room.</w:t>
      </w:r>
      <w:r w:rsidR="00FC6755">
        <w:t xml:space="preserve"> If the user choose</w:t>
      </w:r>
      <w:r w:rsidR="00935DBE">
        <w:t>s</w:t>
      </w:r>
      <w:r w:rsidR="00FC6755">
        <w:t xml:space="preserve"> to reserve a special room,</w:t>
      </w:r>
      <w:r>
        <w:t xml:space="preserve"> </w:t>
      </w:r>
      <w:r w:rsidR="00FC6755">
        <w:t>th</w:t>
      </w:r>
      <w:r w:rsidR="7A27AE41">
        <w:t xml:space="preserve">e above modal will </w:t>
      </w:r>
      <w:r w:rsidR="52D9C26B">
        <w:t>appear</w:t>
      </w:r>
      <w:r w:rsidR="7A27AE41">
        <w:t xml:space="preserve">. The user enters their billing information </w:t>
      </w:r>
      <w:r w:rsidR="03CDBDE9">
        <w:t xml:space="preserve">if the room costs money </w:t>
      </w:r>
      <w:r w:rsidR="7A27AE41">
        <w:t xml:space="preserve">(which will be </w:t>
      </w:r>
      <w:r w:rsidR="3A9C656A">
        <w:t>auto</w:t>
      </w:r>
      <w:r w:rsidR="002431F3">
        <w:t>-</w:t>
      </w:r>
      <w:r w:rsidR="3A9C656A">
        <w:t>filled</w:t>
      </w:r>
      <w:r w:rsidR="7A27AE41">
        <w:t xml:space="preserve"> if they have reserved before</w:t>
      </w:r>
      <w:r w:rsidR="7AD9FC14">
        <w:t>)</w:t>
      </w:r>
      <w:r w:rsidR="24192B2B">
        <w:t>.</w:t>
      </w:r>
      <w:r w:rsidR="27E1D9D8">
        <w:t xml:space="preserve"> Reserved rooms will not appear in the room</w:t>
      </w:r>
      <w:r w:rsidR="5B4D8C71">
        <w:t>-</w:t>
      </w:r>
      <w:r w:rsidR="27E1D9D8">
        <w:lastRenderedPageBreak/>
        <w:t xml:space="preserve">selection </w:t>
      </w:r>
      <w:r w:rsidR="5B4D8C71">
        <w:t xml:space="preserve">dropdown </w:t>
      </w:r>
      <w:r w:rsidR="27E1D9D8">
        <w:t>field.</w:t>
      </w:r>
      <w:r w:rsidR="00C5125C">
        <w:t xml:space="preserve"> The text fields are protected by </w:t>
      </w:r>
      <w:r w:rsidR="00935DBE">
        <w:t xml:space="preserve">the </w:t>
      </w:r>
      <w:r w:rsidR="00C5125C">
        <w:t>whitelist</w:t>
      </w:r>
      <w:r w:rsidR="001C2D87">
        <w:t xml:space="preserve"> method</w:t>
      </w:r>
      <w:r w:rsidR="00C5125C">
        <w:t xml:space="preserve"> to prevent data injection.</w:t>
      </w:r>
      <w:r w:rsidR="001B7BCB">
        <w:t xml:space="preserve"> If the inputs are incorrect, the system will display an error message.</w:t>
      </w:r>
      <w:r w:rsidR="00AC04D5">
        <w:t xml:space="preserve"> The </w:t>
      </w:r>
      <w:r w:rsidR="001C2D87">
        <w:t>MSS</w:t>
      </w:r>
      <w:r w:rsidR="00AC04D5">
        <w:t xml:space="preserve"> </w:t>
      </w:r>
      <w:r w:rsidR="002B45D9">
        <w:t>integrates</w:t>
      </w:r>
      <w:r w:rsidR="001C2D87">
        <w:t xml:space="preserve"> the payment system allowing the user </w:t>
      </w:r>
      <w:r w:rsidR="003D1025">
        <w:t xml:space="preserve">to use either </w:t>
      </w:r>
      <w:r w:rsidR="00935DBE">
        <w:t xml:space="preserve">a </w:t>
      </w:r>
      <w:r w:rsidR="003D1025">
        <w:t>credit card or PayPal.</w:t>
      </w:r>
      <w:r w:rsidR="00FB156C">
        <w:t xml:space="preserve"> </w:t>
      </w:r>
    </w:p>
    <w:p w14:paraId="391FEB85" w14:textId="6CDD95D7" w:rsidR="00166971" w:rsidRPr="00166971" w:rsidRDefault="24192B2B" w:rsidP="000F0ED3">
      <w:pPr>
        <w:pStyle w:val="Heading3"/>
        <w:rPr>
          <w:rFonts w:eastAsia="Arial"/>
        </w:rPr>
      </w:pPr>
      <w:bookmarkStart w:id="31" w:name="_Toc80184616"/>
      <w:r w:rsidRPr="51489C09">
        <w:rPr>
          <w:rFonts w:eastAsia="Arial"/>
        </w:rPr>
        <w:t>Reserve a Free Room</w:t>
      </w:r>
      <w:bookmarkEnd w:id="31"/>
    </w:p>
    <w:p w14:paraId="5CDD9747" w14:textId="738BF271" w:rsidR="0C9286B9" w:rsidRDefault="0A060353" w:rsidP="006E5E15">
      <w:pPr>
        <w:jc w:val="center"/>
        <w:rPr>
          <w:rFonts w:eastAsia="Arial"/>
        </w:rPr>
      </w:pPr>
      <w:r>
        <w:rPr>
          <w:noProof/>
        </w:rPr>
        <w:drawing>
          <wp:inline distT="0" distB="0" distL="0" distR="0" wp14:anchorId="2540A2CC" wp14:editId="559F31DC">
            <wp:extent cx="4163315" cy="2957689"/>
            <wp:effectExtent l="0" t="0" r="8890" b="0"/>
            <wp:docPr id="1113724736" name="Picture 1113724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72473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71336" cy="2963387"/>
                    </a:xfrm>
                    <a:prstGeom prst="rect">
                      <a:avLst/>
                    </a:prstGeom>
                  </pic:spPr>
                </pic:pic>
              </a:graphicData>
            </a:graphic>
          </wp:inline>
        </w:drawing>
      </w:r>
    </w:p>
    <w:p w14:paraId="733E3491" w14:textId="033B496D" w:rsidR="40F4DC71" w:rsidRDefault="266A9B8B" w:rsidP="0B31FC13">
      <w:pPr>
        <w:pStyle w:val="Caption"/>
        <w:jc w:val="center"/>
      </w:pPr>
      <w:r>
        <w:t>Figure 5: Reserve a Free Room</w:t>
      </w:r>
      <w:r w:rsidR="006E227E">
        <w:t xml:space="preserve"> UI</w:t>
      </w:r>
    </w:p>
    <w:p w14:paraId="1889C7C8" w14:textId="7A85D503" w:rsidR="51489C09" w:rsidRDefault="2138053D" w:rsidP="51489C09">
      <w:pPr>
        <w:rPr>
          <w:rFonts w:ascii="Arial" w:eastAsia="Arial" w:hAnsi="Arial" w:cs="Arial"/>
        </w:rPr>
      </w:pPr>
      <w:r>
        <w:t xml:space="preserve">When the user clicks on an available time slot in a free room, the above modal will appear. They can </w:t>
      </w:r>
      <w:r w:rsidR="2ED692D7">
        <w:t xml:space="preserve">click “reserve” or click outside or </w:t>
      </w:r>
      <w:r w:rsidR="0EA07E38">
        <w:t xml:space="preserve">press </w:t>
      </w:r>
      <w:r w:rsidR="2ED692D7">
        <w:t>“escape” to exit the dialog and cancel the reservation process.</w:t>
      </w:r>
    </w:p>
    <w:p w14:paraId="363E4D37" w14:textId="665AF28B" w:rsidR="4FBD4CA5" w:rsidRPr="006E227E" w:rsidRDefault="29B25C56" w:rsidP="000F0ED3">
      <w:pPr>
        <w:pStyle w:val="Heading3"/>
        <w:rPr>
          <w:rFonts w:eastAsia="Arial"/>
        </w:rPr>
      </w:pPr>
      <w:bookmarkStart w:id="32" w:name="_Toc80184617"/>
      <w:r w:rsidRPr="51489C09">
        <w:rPr>
          <w:rFonts w:eastAsia="Arial"/>
        </w:rPr>
        <w:t>Manage Meeting Room</w:t>
      </w:r>
      <w:bookmarkEnd w:id="32"/>
    </w:p>
    <w:p w14:paraId="1B6A4743" w14:textId="3C37EB5F" w:rsidR="59D51308" w:rsidRDefault="345D9714" w:rsidP="00156CB2">
      <w:pPr>
        <w:jc w:val="center"/>
      </w:pPr>
      <w:r>
        <w:rPr>
          <w:noProof/>
        </w:rPr>
        <w:drawing>
          <wp:inline distT="0" distB="0" distL="0" distR="0" wp14:anchorId="3E7BF983" wp14:editId="2800A7F3">
            <wp:extent cx="3511807" cy="2494845"/>
            <wp:effectExtent l="0" t="0" r="0" b="1270"/>
            <wp:docPr id="1938939209" name="Picture 1938939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893920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20922" cy="2501320"/>
                    </a:xfrm>
                    <a:prstGeom prst="rect">
                      <a:avLst/>
                    </a:prstGeom>
                  </pic:spPr>
                </pic:pic>
              </a:graphicData>
            </a:graphic>
          </wp:inline>
        </w:drawing>
      </w:r>
    </w:p>
    <w:p w14:paraId="09EE88D2" w14:textId="3223F32F" w:rsidR="59D51308" w:rsidRDefault="59D51308" w:rsidP="4FBD4CA5">
      <w:pPr>
        <w:pStyle w:val="Caption"/>
        <w:jc w:val="center"/>
      </w:pPr>
      <w:r>
        <w:t xml:space="preserve">Figure </w:t>
      </w:r>
      <w:r w:rsidR="4AD5E2C5">
        <w:t>6:</w:t>
      </w:r>
      <w:r>
        <w:t xml:space="preserve"> Manage Room</w:t>
      </w:r>
      <w:r w:rsidR="000B3CCD">
        <w:t xml:space="preserve"> Page</w:t>
      </w:r>
      <w:r w:rsidR="006E227E">
        <w:t xml:space="preserve"> UI</w:t>
      </w:r>
    </w:p>
    <w:p w14:paraId="77C41A26" w14:textId="13F117D4" w:rsidR="59D51308" w:rsidRDefault="59D51308" w:rsidP="4FBD4CA5">
      <w:r>
        <w:t>After the user successfully reserves a room, they are directed to the above screen where they can add/remove participants or cancel their reservation.</w:t>
      </w:r>
      <w:r w:rsidR="002C641C">
        <w:t xml:space="preserve"> To add a participant, the user can click </w:t>
      </w:r>
      <w:r w:rsidR="00DD7E9C">
        <w:t xml:space="preserve">the </w:t>
      </w:r>
      <w:r w:rsidR="002C641C">
        <w:t xml:space="preserve">“Add Participants” button. </w:t>
      </w:r>
      <w:r w:rsidR="00E303A4">
        <w:t xml:space="preserve">To cancel the reservation, the user can click </w:t>
      </w:r>
      <w:r w:rsidR="00DD7E9C">
        <w:t xml:space="preserve">the </w:t>
      </w:r>
      <w:r w:rsidR="00E303A4">
        <w:t>“Cancel Reservation” button.</w:t>
      </w:r>
      <w:r>
        <w:t xml:space="preserve"> If a client cancels the reservation 10 minutes before</w:t>
      </w:r>
      <w:r w:rsidR="6B83702C">
        <w:t xml:space="preserve"> the meeting starts, they will get a refund. Otherwise, they will only receive 60% of their money back.</w:t>
      </w:r>
      <w:r w:rsidR="00E303A4">
        <w:t xml:space="preserve"> To remove </w:t>
      </w:r>
      <w:r w:rsidR="00F93B3E">
        <w:t xml:space="preserve">a participant, the user can click the cancel button next to the name of a participant </w:t>
      </w:r>
      <w:r w:rsidR="00DD7E9C">
        <w:t xml:space="preserve">that the user desires to </w:t>
      </w:r>
      <w:r w:rsidR="00DD7E9C">
        <w:lastRenderedPageBreak/>
        <w:t>remove.</w:t>
      </w:r>
      <w:r w:rsidR="006D6D1D">
        <w:t xml:space="preserve"> Besides the participant list, the </w:t>
      </w:r>
      <w:r w:rsidR="00093638">
        <w:t>system displays the time left before the meeting is coming.</w:t>
      </w:r>
    </w:p>
    <w:p w14:paraId="1C5433E8" w14:textId="1EEC4BD5" w:rsidR="1C9AA6F7" w:rsidRDefault="1C9AA6F7" w:rsidP="1C9AA6F7"/>
    <w:p w14:paraId="288567B5" w14:textId="7B61544B" w:rsidR="32D65B30" w:rsidRDefault="32D65B30" w:rsidP="000F0ED3">
      <w:pPr>
        <w:pStyle w:val="Heading3"/>
        <w:rPr>
          <w:rFonts w:eastAsia="Arial" w:cs="Arial"/>
        </w:rPr>
      </w:pPr>
      <w:bookmarkStart w:id="33" w:name="_Toc80184618"/>
      <w:r w:rsidRPr="51489C09">
        <w:rPr>
          <w:rFonts w:eastAsia="Arial"/>
        </w:rPr>
        <w:t>Man</w:t>
      </w:r>
      <w:r w:rsidR="002431F3">
        <w:rPr>
          <w:rFonts w:eastAsia="Arial"/>
        </w:rPr>
        <w:t>a</w:t>
      </w:r>
      <w:r w:rsidRPr="51489C09">
        <w:rPr>
          <w:rFonts w:eastAsia="Arial"/>
        </w:rPr>
        <w:t>ge Profile</w:t>
      </w:r>
      <w:bookmarkEnd w:id="33"/>
    </w:p>
    <w:p w14:paraId="6668F4EE" w14:textId="44BC4E4B" w:rsidR="1C9AA6F7" w:rsidRDefault="32D65B30" w:rsidP="51489C09">
      <w:pPr>
        <w:jc w:val="center"/>
      </w:pPr>
      <w:r>
        <w:rPr>
          <w:noProof/>
        </w:rPr>
        <w:drawing>
          <wp:inline distT="0" distB="0" distL="0" distR="0" wp14:anchorId="095D46D7" wp14:editId="6AA07541">
            <wp:extent cx="4111671" cy="2921000"/>
            <wp:effectExtent l="0" t="0" r="3175" b="0"/>
            <wp:docPr id="1614569842" name="Picture 1614569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456984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18714" cy="2926004"/>
                    </a:xfrm>
                    <a:prstGeom prst="rect">
                      <a:avLst/>
                    </a:prstGeom>
                  </pic:spPr>
                </pic:pic>
              </a:graphicData>
            </a:graphic>
          </wp:inline>
        </w:drawing>
      </w:r>
    </w:p>
    <w:p w14:paraId="7CC8C61B" w14:textId="53E46472" w:rsidR="32D65B30" w:rsidRDefault="32D65B30" w:rsidP="1C9AA6F7">
      <w:pPr>
        <w:pStyle w:val="Caption"/>
        <w:jc w:val="center"/>
      </w:pPr>
      <w:r>
        <w:t xml:space="preserve">Figure </w:t>
      </w:r>
      <w:r w:rsidR="7B165826">
        <w:t>7</w:t>
      </w:r>
      <w:r>
        <w:t xml:space="preserve">: Manage </w:t>
      </w:r>
      <w:r w:rsidR="1CAFAFFC">
        <w:t>Profile</w:t>
      </w:r>
      <w:r w:rsidR="006E227E">
        <w:t xml:space="preserve"> UI</w:t>
      </w:r>
    </w:p>
    <w:p w14:paraId="3C33BD04" w14:textId="3C59B3B8" w:rsidR="1CAFAFFC" w:rsidRDefault="1CAFAFFC" w:rsidP="51489C09">
      <w:r>
        <w:t>The user can edit their personal information (except their email) and billing information which will be auto</w:t>
      </w:r>
      <w:r w:rsidR="002431F3">
        <w:t>-</w:t>
      </w:r>
      <w:r>
        <w:t xml:space="preserve">filled in the reservation pages. The administrator will have access to the same </w:t>
      </w:r>
      <w:r w:rsidR="00EE4DD9">
        <w:t>page,</w:t>
      </w:r>
      <w:r>
        <w:t xml:space="preserve"> but they can only edit the billing information.</w:t>
      </w:r>
      <w:r w:rsidR="00D66A71">
        <w:t xml:space="preserve"> All text fields are protected by </w:t>
      </w:r>
      <w:r w:rsidR="00935DBE">
        <w:t xml:space="preserve">the </w:t>
      </w:r>
      <w:r w:rsidR="00D66A71">
        <w:t>whitelist method</w:t>
      </w:r>
      <w:r w:rsidR="00EE4DD9">
        <w:t>.</w:t>
      </w:r>
      <w:r w:rsidR="00850C29">
        <w:t xml:space="preserve"> When </w:t>
      </w:r>
      <w:r w:rsidR="009D23F9">
        <w:t xml:space="preserve">the user is done, the user can click </w:t>
      </w:r>
      <w:r w:rsidR="00935DBE">
        <w:t xml:space="preserve">the </w:t>
      </w:r>
      <w:r w:rsidR="009D23F9">
        <w:t>“Update” button</w:t>
      </w:r>
      <w:r w:rsidR="00D954C4">
        <w:t>, then the user profile will be updated on the database</w:t>
      </w:r>
      <w:r w:rsidR="009D23F9">
        <w:t xml:space="preserve">. </w:t>
      </w:r>
    </w:p>
    <w:p w14:paraId="066F6716" w14:textId="3EB20263" w:rsidR="1CAFAFFC" w:rsidRDefault="1CAFAFFC" w:rsidP="000F0ED3">
      <w:pPr>
        <w:pStyle w:val="Heading3"/>
        <w:rPr>
          <w:rFonts w:eastAsia="Arial" w:cs="Arial"/>
        </w:rPr>
      </w:pPr>
      <w:bookmarkStart w:id="34" w:name="_Toc80184619"/>
      <w:r w:rsidRPr="51489C09">
        <w:rPr>
          <w:rFonts w:eastAsia="Arial"/>
        </w:rPr>
        <w:t>Client Complaints</w:t>
      </w:r>
      <w:bookmarkEnd w:id="34"/>
    </w:p>
    <w:p w14:paraId="499007A5" w14:textId="7FBC0C32" w:rsidR="1C9AA6F7" w:rsidRDefault="1CAFAFFC" w:rsidP="51489C09">
      <w:pPr>
        <w:jc w:val="center"/>
      </w:pPr>
      <w:r>
        <w:rPr>
          <w:noProof/>
        </w:rPr>
        <w:drawing>
          <wp:inline distT="0" distB="0" distL="0" distR="0" wp14:anchorId="0C188E0E" wp14:editId="35767390">
            <wp:extent cx="3817586" cy="2582912"/>
            <wp:effectExtent l="0" t="0" r="0" b="8255"/>
            <wp:docPr id="1670989057" name="Picture 1670989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989057"/>
                    <pic:cNvPicPr/>
                  </pic:nvPicPr>
                  <pic:blipFill rotWithShape="1">
                    <a:blip r:embed="rId19" cstate="print">
                      <a:extLst>
                        <a:ext uri="{28A0092B-C50C-407E-A947-70E740481C1C}">
                          <a14:useLocalDpi xmlns:a14="http://schemas.microsoft.com/office/drawing/2010/main" val="0"/>
                        </a:ext>
                      </a:extLst>
                    </a:blip>
                    <a:srcRect l="3258" t="3735" b="4131"/>
                    <a:stretch/>
                  </pic:blipFill>
                  <pic:spPr bwMode="auto">
                    <a:xfrm>
                      <a:off x="0" y="0"/>
                      <a:ext cx="3832129" cy="2592752"/>
                    </a:xfrm>
                    <a:prstGeom prst="rect">
                      <a:avLst/>
                    </a:prstGeom>
                    <a:ln>
                      <a:noFill/>
                    </a:ln>
                    <a:extLst>
                      <a:ext uri="{53640926-AAD7-44D8-BBD7-CCE9431645EC}">
                        <a14:shadowObscured xmlns:a14="http://schemas.microsoft.com/office/drawing/2010/main"/>
                      </a:ext>
                    </a:extLst>
                  </pic:spPr>
                </pic:pic>
              </a:graphicData>
            </a:graphic>
          </wp:inline>
        </w:drawing>
      </w:r>
    </w:p>
    <w:p w14:paraId="495CAA3E" w14:textId="1294CC5F" w:rsidR="1CAFAFFC" w:rsidRDefault="1CAFAFFC" w:rsidP="51489C09">
      <w:pPr>
        <w:pStyle w:val="Caption"/>
        <w:jc w:val="center"/>
      </w:pPr>
      <w:r>
        <w:t xml:space="preserve">Figure </w:t>
      </w:r>
      <w:r w:rsidR="148F9A30">
        <w:t>8</w:t>
      </w:r>
      <w:r>
        <w:t xml:space="preserve">: </w:t>
      </w:r>
      <w:r w:rsidR="006E227E">
        <w:t>View/Submit Complaints UI</w:t>
      </w:r>
    </w:p>
    <w:p w14:paraId="4856ABF4" w14:textId="5850661F" w:rsidR="51489C09" w:rsidRDefault="321AEFD1" w:rsidP="51489C09">
      <w:r>
        <w:t>The client uses this page to manage their complaints. They can add a new complaint</w:t>
      </w:r>
      <w:r w:rsidR="00401232">
        <w:t xml:space="preserve"> by clicking </w:t>
      </w:r>
      <w:r w:rsidR="00935DBE">
        <w:t xml:space="preserve">the </w:t>
      </w:r>
      <w:r w:rsidR="00401232">
        <w:t>“New Complaint” button</w:t>
      </w:r>
      <w:r>
        <w:t>, view pending complaints, and view past complaints. A complaint is either open, pending, or closed</w:t>
      </w:r>
      <w:r w:rsidR="4E8E98C3">
        <w:t>.</w:t>
      </w:r>
    </w:p>
    <w:p w14:paraId="57CA4393" w14:textId="7DD86968" w:rsidR="309E7157" w:rsidRDefault="309E7157" w:rsidP="000F0ED3">
      <w:pPr>
        <w:pStyle w:val="Heading3"/>
        <w:rPr>
          <w:rFonts w:eastAsia="Arial" w:cs="Arial"/>
        </w:rPr>
      </w:pPr>
      <w:bookmarkStart w:id="35" w:name="_Toc80184620"/>
      <w:r>
        <w:lastRenderedPageBreak/>
        <w:t xml:space="preserve">Administrator </w:t>
      </w:r>
      <w:r w:rsidR="4E8E98C3" w:rsidRPr="51489C09">
        <w:rPr>
          <w:rFonts w:eastAsia="Arial"/>
        </w:rPr>
        <w:t>Manage Rooms</w:t>
      </w:r>
      <w:bookmarkEnd w:id="35"/>
    </w:p>
    <w:p w14:paraId="2EDC5E63" w14:textId="1A67C346" w:rsidR="4EAA4ACE" w:rsidRDefault="4EAA4ACE" w:rsidP="51489C09">
      <w:pPr>
        <w:jc w:val="center"/>
      </w:pPr>
      <w:r>
        <w:rPr>
          <w:noProof/>
        </w:rPr>
        <w:drawing>
          <wp:inline distT="0" distB="0" distL="0" distR="0" wp14:anchorId="6B3D2411" wp14:editId="25D07FBA">
            <wp:extent cx="4143452" cy="2943578"/>
            <wp:effectExtent l="0" t="0" r="0" b="9525"/>
            <wp:docPr id="1950550428" name="Picture 1950550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055042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68029" cy="2961038"/>
                    </a:xfrm>
                    <a:prstGeom prst="rect">
                      <a:avLst/>
                    </a:prstGeom>
                  </pic:spPr>
                </pic:pic>
              </a:graphicData>
            </a:graphic>
          </wp:inline>
        </w:drawing>
      </w:r>
    </w:p>
    <w:p w14:paraId="2C26907E" w14:textId="17436152" w:rsidR="4E8E98C3" w:rsidRDefault="4E8E98C3" w:rsidP="51489C09">
      <w:pPr>
        <w:pStyle w:val="Caption"/>
        <w:jc w:val="center"/>
      </w:pPr>
      <w:r>
        <w:t xml:space="preserve">Figure 9: </w:t>
      </w:r>
      <w:r w:rsidR="000B3CCD">
        <w:t xml:space="preserve">Admin </w:t>
      </w:r>
      <w:r>
        <w:t>Manage Rooms</w:t>
      </w:r>
      <w:r w:rsidR="000B3CCD">
        <w:t xml:space="preserve"> Page</w:t>
      </w:r>
      <w:r w:rsidR="006E227E">
        <w:t xml:space="preserve"> UI</w:t>
      </w:r>
    </w:p>
    <w:p w14:paraId="5FCDE03A" w14:textId="1F6A89A8" w:rsidR="51489C09" w:rsidRDefault="4E8E98C3" w:rsidP="51489C09">
      <w:r>
        <w:t>The administrator uses this page to manage the rooms. They can delete a room</w:t>
      </w:r>
      <w:r w:rsidR="00113356">
        <w:t xml:space="preserve"> by clicking the “Trash” icon</w:t>
      </w:r>
      <w:r>
        <w:t xml:space="preserve"> or edit it</w:t>
      </w:r>
      <w:r w:rsidR="00113356">
        <w:t xml:space="preserve"> by clicking </w:t>
      </w:r>
      <w:r w:rsidR="001A4DD2">
        <w:t>the “Pen” icon</w:t>
      </w:r>
      <w:r>
        <w:t xml:space="preserve">. A room that is in use cannot be modified </w:t>
      </w:r>
      <w:r w:rsidR="74471A09">
        <w:t>until it has no pending reservations.</w:t>
      </w:r>
      <w:r w:rsidR="001A4DD2">
        <w:t xml:space="preserve"> The administrator can add a new room by choosing </w:t>
      </w:r>
      <w:r w:rsidR="00935DBE">
        <w:t xml:space="preserve">the </w:t>
      </w:r>
      <w:r w:rsidR="001A4DD2">
        <w:t>“Add Room” button.</w:t>
      </w:r>
    </w:p>
    <w:p w14:paraId="3B76DB43" w14:textId="59E768F0" w:rsidR="03A7E94A" w:rsidRDefault="03A7E94A" w:rsidP="000F0ED3">
      <w:pPr>
        <w:pStyle w:val="Heading3"/>
        <w:rPr>
          <w:rFonts w:eastAsia="Arial" w:cs="Arial"/>
        </w:rPr>
      </w:pPr>
      <w:r>
        <w:t xml:space="preserve"> </w:t>
      </w:r>
      <w:bookmarkStart w:id="36" w:name="_Toc80184621"/>
      <w:r w:rsidR="74471A09">
        <w:t>Administrator Manage Complaints</w:t>
      </w:r>
      <w:bookmarkEnd w:id="36"/>
    </w:p>
    <w:p w14:paraId="107E6A43" w14:textId="3BD258FB" w:rsidR="78A50300" w:rsidRDefault="78A50300" w:rsidP="51489C09">
      <w:pPr>
        <w:jc w:val="center"/>
      </w:pPr>
      <w:r>
        <w:rPr>
          <w:noProof/>
        </w:rPr>
        <w:drawing>
          <wp:inline distT="0" distB="0" distL="0" distR="0" wp14:anchorId="71A06CC6" wp14:editId="6C6BA94F">
            <wp:extent cx="4553282" cy="1823018"/>
            <wp:effectExtent l="0" t="0" r="0" b="6350"/>
            <wp:docPr id="1217908550" name="Picture 1217908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t="-1" b="43643"/>
                    <a:stretch/>
                  </pic:blipFill>
                  <pic:spPr bwMode="auto">
                    <a:xfrm>
                      <a:off x="0" y="0"/>
                      <a:ext cx="4584752" cy="1835618"/>
                    </a:xfrm>
                    <a:prstGeom prst="rect">
                      <a:avLst/>
                    </a:prstGeom>
                    <a:ln>
                      <a:noFill/>
                    </a:ln>
                    <a:extLst>
                      <a:ext uri="{53640926-AAD7-44D8-BBD7-CCE9431645EC}">
                        <a14:shadowObscured xmlns:a14="http://schemas.microsoft.com/office/drawing/2010/main"/>
                      </a:ext>
                    </a:extLst>
                  </pic:spPr>
                </pic:pic>
              </a:graphicData>
            </a:graphic>
          </wp:inline>
        </w:drawing>
      </w:r>
    </w:p>
    <w:p w14:paraId="3BBFF619" w14:textId="24EA2D47" w:rsidR="65924C47" w:rsidRDefault="65924C47" w:rsidP="51489C09">
      <w:pPr>
        <w:pStyle w:val="Caption"/>
        <w:jc w:val="center"/>
      </w:pPr>
      <w:r>
        <w:t>Figure 10: Manage Complaints</w:t>
      </w:r>
      <w:r w:rsidR="006E227E">
        <w:t xml:space="preserve"> UI</w:t>
      </w:r>
    </w:p>
    <w:p w14:paraId="67CE8840" w14:textId="06585768" w:rsidR="4FBD4CA5" w:rsidRDefault="65924C47" w:rsidP="4FBD4CA5">
      <w:r>
        <w:t xml:space="preserve">The administrator uses this page to manage complaints. They can close a preview </w:t>
      </w:r>
      <w:r w:rsidR="002431F3">
        <w:t xml:space="preserve">of </w:t>
      </w:r>
      <w:r>
        <w:t>a complaint</w:t>
      </w:r>
      <w:r w:rsidR="00280E44">
        <w:t xml:space="preserve"> by clicking the “Eye” icon</w:t>
      </w:r>
      <w:r>
        <w:t xml:space="preserve"> or edit it</w:t>
      </w:r>
      <w:r w:rsidR="00280E44">
        <w:t xml:space="preserve"> by clicking the “Pen” icon</w:t>
      </w:r>
      <w:r>
        <w:t xml:space="preserve">. Editing a complaint allows the administrator to change </w:t>
      </w:r>
      <w:r w:rsidR="75A9ECEC">
        <w:t>its</w:t>
      </w:r>
      <w:r>
        <w:t xml:space="preserve"> status and add comments to it. When a complaint is </w:t>
      </w:r>
      <w:r w:rsidR="28A6A1F2">
        <w:t xml:space="preserve">closed, the </w:t>
      </w:r>
      <w:r w:rsidR="108AC09F">
        <w:t>client</w:t>
      </w:r>
      <w:r w:rsidR="28A6A1F2">
        <w:t xml:space="preserve"> is </w:t>
      </w:r>
      <w:r w:rsidR="1C31C97E">
        <w:t>notified</w:t>
      </w:r>
      <w:r w:rsidR="28A6A1F2">
        <w:t xml:space="preserve"> via email.</w:t>
      </w:r>
    </w:p>
    <w:p w14:paraId="4600CD42" w14:textId="77777777" w:rsidR="00FC364B" w:rsidRDefault="00FC364B" w:rsidP="4FBD4CA5"/>
    <w:p w14:paraId="43FD34EA" w14:textId="77777777" w:rsidR="00DD196B" w:rsidRDefault="00DD196B">
      <w:pPr>
        <w:pStyle w:val="Heading2"/>
      </w:pPr>
      <w:bookmarkStart w:id="37" w:name="_Toc80184622"/>
      <w:r>
        <w:t>Product Functions</w:t>
      </w:r>
      <w:bookmarkEnd w:id="37"/>
    </w:p>
    <w:p w14:paraId="14E543C1" w14:textId="7B28B25B" w:rsidR="0036786C" w:rsidRDefault="00570FCE" w:rsidP="0036786C">
      <w:pPr>
        <w:pStyle w:val="Heading3"/>
      </w:pPr>
      <w:bookmarkStart w:id="38" w:name="_Toc80184623"/>
      <w:r>
        <w:t>All User Functions</w:t>
      </w:r>
      <w:bookmarkEnd w:id="38"/>
    </w:p>
    <w:p w14:paraId="73AFFC88" w14:textId="02DF9AC8" w:rsidR="0036786C" w:rsidRDefault="00032BF9" w:rsidP="00ED37B5">
      <w:pPr>
        <w:pStyle w:val="ListParagraph"/>
        <w:numPr>
          <w:ilvl w:val="0"/>
          <w:numId w:val="32"/>
        </w:numPr>
        <w:rPr>
          <w:rStyle w:val="normaltextrun"/>
        </w:rPr>
      </w:pPr>
      <w:r>
        <w:rPr>
          <w:rStyle w:val="normaltextrun"/>
        </w:rPr>
        <w:t>Creat</w:t>
      </w:r>
      <w:r w:rsidR="006C6A00">
        <w:rPr>
          <w:rStyle w:val="normaltextrun"/>
        </w:rPr>
        <w:t>ing</w:t>
      </w:r>
      <w:r w:rsidR="00FA48FD">
        <w:rPr>
          <w:rStyle w:val="normaltextrun"/>
        </w:rPr>
        <w:t xml:space="preserve"> a</w:t>
      </w:r>
      <w:r>
        <w:rPr>
          <w:rStyle w:val="normaltextrun"/>
        </w:rPr>
        <w:t xml:space="preserve"> </w:t>
      </w:r>
      <w:r w:rsidR="00FA48FD">
        <w:rPr>
          <w:rStyle w:val="normaltextrun"/>
        </w:rPr>
        <w:t>new account</w:t>
      </w:r>
    </w:p>
    <w:p w14:paraId="36FA4657" w14:textId="23D6C91D" w:rsidR="00FA48FD" w:rsidRDefault="00C76E9E" w:rsidP="00C76E9E">
      <w:pPr>
        <w:pStyle w:val="ListParagraph"/>
        <w:rPr>
          <w:rStyle w:val="normaltextrun"/>
        </w:rPr>
      </w:pPr>
      <w:r w:rsidRPr="005D6D7C">
        <w:rPr>
          <w:rStyle w:val="normaltextrun"/>
        </w:rPr>
        <w:t xml:space="preserve">The system shall allow </w:t>
      </w:r>
      <w:r w:rsidR="00236F61">
        <w:rPr>
          <w:rStyle w:val="normaltextrun"/>
        </w:rPr>
        <w:t xml:space="preserve">the </w:t>
      </w:r>
      <w:r w:rsidRPr="005D6D7C">
        <w:rPr>
          <w:rStyle w:val="normaltextrun"/>
        </w:rPr>
        <w:t>user to create an account using their unique company email address.</w:t>
      </w:r>
      <w:r w:rsidR="002D00FE">
        <w:rPr>
          <w:rStyle w:val="normaltextrun"/>
        </w:rPr>
        <w:t xml:space="preserve"> This will be done by filling </w:t>
      </w:r>
      <w:r w:rsidR="006A30D0">
        <w:rPr>
          <w:rStyle w:val="normaltextrun"/>
        </w:rPr>
        <w:t xml:space="preserve">through the Sign-Up page. </w:t>
      </w:r>
      <w:r w:rsidR="009E55F1">
        <w:rPr>
          <w:rStyle w:val="normaltextrun"/>
        </w:rPr>
        <w:t xml:space="preserve">This page </w:t>
      </w:r>
      <w:r w:rsidR="00F27F96">
        <w:rPr>
          <w:rStyle w:val="normaltextrun"/>
        </w:rPr>
        <w:t xml:space="preserve">will </w:t>
      </w:r>
      <w:r w:rsidR="0019567C">
        <w:rPr>
          <w:rStyle w:val="normaltextrun"/>
        </w:rPr>
        <w:t>allow</w:t>
      </w:r>
      <w:r w:rsidR="00236F61">
        <w:rPr>
          <w:rStyle w:val="normaltextrun"/>
        </w:rPr>
        <w:t xml:space="preserve"> a new</w:t>
      </w:r>
      <w:r w:rsidR="0019567C">
        <w:rPr>
          <w:rStyle w:val="normaltextrun"/>
        </w:rPr>
        <w:t xml:space="preserve"> user </w:t>
      </w:r>
      <w:r w:rsidR="00D11D0E">
        <w:rPr>
          <w:rStyle w:val="normaltextrun"/>
        </w:rPr>
        <w:t>to create</w:t>
      </w:r>
      <w:r w:rsidR="0019567C">
        <w:rPr>
          <w:rStyle w:val="normaltextrun"/>
        </w:rPr>
        <w:t xml:space="preserve"> a</w:t>
      </w:r>
      <w:r w:rsidR="009167AB">
        <w:rPr>
          <w:rStyle w:val="normaltextrun"/>
        </w:rPr>
        <w:t xml:space="preserve"> new </w:t>
      </w:r>
      <w:r w:rsidR="00D11D0E">
        <w:rPr>
          <w:rStyle w:val="normaltextrun"/>
        </w:rPr>
        <w:t>account</w:t>
      </w:r>
      <w:r w:rsidR="009167AB">
        <w:rPr>
          <w:rStyle w:val="normaltextrun"/>
        </w:rPr>
        <w:t xml:space="preserve"> and </w:t>
      </w:r>
      <w:r w:rsidR="00B36EEC">
        <w:rPr>
          <w:rStyle w:val="normaltextrun"/>
        </w:rPr>
        <w:t>validate</w:t>
      </w:r>
      <w:r w:rsidR="009167AB">
        <w:rPr>
          <w:rStyle w:val="normaltextrun"/>
        </w:rPr>
        <w:t xml:space="preserve"> </w:t>
      </w:r>
      <w:r w:rsidR="005A76E3">
        <w:rPr>
          <w:rStyle w:val="normaltextrun"/>
        </w:rPr>
        <w:t xml:space="preserve">whether </w:t>
      </w:r>
      <w:r w:rsidR="00D22197">
        <w:rPr>
          <w:rStyle w:val="normaltextrun"/>
        </w:rPr>
        <w:t xml:space="preserve">the </w:t>
      </w:r>
      <w:r w:rsidR="005A76E3">
        <w:rPr>
          <w:rStyle w:val="normaltextrun"/>
        </w:rPr>
        <w:t xml:space="preserve">user is </w:t>
      </w:r>
      <w:r w:rsidR="00D22197">
        <w:rPr>
          <w:rStyle w:val="normaltextrun"/>
        </w:rPr>
        <w:t xml:space="preserve">a </w:t>
      </w:r>
      <w:r w:rsidR="005A76E3">
        <w:rPr>
          <w:rStyle w:val="normaltextrun"/>
        </w:rPr>
        <w:t>company employee</w:t>
      </w:r>
      <w:r w:rsidR="00A002CF">
        <w:rPr>
          <w:rStyle w:val="normaltextrun"/>
        </w:rPr>
        <w:t xml:space="preserve"> by </w:t>
      </w:r>
      <w:r w:rsidR="009D535B">
        <w:rPr>
          <w:rStyle w:val="normaltextrun"/>
        </w:rPr>
        <w:t>checking PennID and PennAccount</w:t>
      </w:r>
      <w:r w:rsidR="000F350B">
        <w:rPr>
          <w:rStyle w:val="normaltextrun"/>
        </w:rPr>
        <w:t>. The credentials will not be shared out</w:t>
      </w:r>
      <w:r w:rsidR="003961F9">
        <w:rPr>
          <w:rStyle w:val="normaltextrun"/>
        </w:rPr>
        <w:t>side</w:t>
      </w:r>
      <w:r w:rsidR="006B63CD">
        <w:rPr>
          <w:rStyle w:val="normaltextrun"/>
        </w:rPr>
        <w:t>.</w:t>
      </w:r>
    </w:p>
    <w:p w14:paraId="62A47B8E" w14:textId="5D065506" w:rsidR="00E21B7B" w:rsidRDefault="00D733C2" w:rsidP="00ED37B5">
      <w:pPr>
        <w:pStyle w:val="ListParagraph"/>
        <w:numPr>
          <w:ilvl w:val="0"/>
          <w:numId w:val="32"/>
        </w:numPr>
      </w:pPr>
      <w:r>
        <w:lastRenderedPageBreak/>
        <w:t>Display</w:t>
      </w:r>
      <w:r w:rsidR="006C6A00">
        <w:t>ing</w:t>
      </w:r>
      <w:r>
        <w:t xml:space="preserve"> </w:t>
      </w:r>
      <w:r w:rsidR="007E6B38">
        <w:t>traditional working hour calendar</w:t>
      </w:r>
    </w:p>
    <w:p w14:paraId="0F8A3F87" w14:textId="1513E0CC" w:rsidR="00F76A4B" w:rsidRDefault="00F76A4B" w:rsidP="00F76A4B">
      <w:pPr>
        <w:pStyle w:val="ListParagraph"/>
      </w:pPr>
      <w:r w:rsidRPr="005D6D7C">
        <w:rPr>
          <w:rStyle w:val="normaltextrun"/>
        </w:rPr>
        <w:t xml:space="preserve">The meeting time shall befall in traditional </w:t>
      </w:r>
      <w:r w:rsidR="008402D4">
        <w:rPr>
          <w:rStyle w:val="normaltextrun"/>
        </w:rPr>
        <w:t>8</w:t>
      </w:r>
      <w:r w:rsidRPr="005D6D7C">
        <w:rPr>
          <w:rStyle w:val="normaltextrun"/>
        </w:rPr>
        <w:t>-5 business hours.</w:t>
      </w:r>
      <w:r>
        <w:rPr>
          <w:rStyle w:val="normaltextrun"/>
        </w:rPr>
        <w:t xml:space="preserve"> </w:t>
      </w:r>
      <w:r w:rsidR="00575468">
        <w:rPr>
          <w:rStyle w:val="normaltextrun"/>
        </w:rPr>
        <w:t>The calendar will be displayed on the main page</w:t>
      </w:r>
      <w:r w:rsidR="00DE4C20">
        <w:rPr>
          <w:rStyle w:val="normaltextrun"/>
        </w:rPr>
        <w:t>. The calendar has</w:t>
      </w:r>
      <w:r w:rsidR="00324071">
        <w:rPr>
          <w:rStyle w:val="normaltextrun"/>
        </w:rPr>
        <w:t xml:space="preserve"> </w:t>
      </w:r>
      <w:r w:rsidR="008402D4">
        <w:rPr>
          <w:rStyle w:val="normaltextrun"/>
        </w:rPr>
        <w:t xml:space="preserve">9 </w:t>
      </w:r>
      <w:r w:rsidR="006E275A">
        <w:rPr>
          <w:rStyle w:val="normaltextrun"/>
        </w:rPr>
        <w:t xml:space="preserve">one-hour time slots, and they are clickable. </w:t>
      </w:r>
      <w:r w:rsidR="00236F61">
        <w:rPr>
          <w:rStyle w:val="normaltextrun"/>
        </w:rPr>
        <w:t>The c</w:t>
      </w:r>
      <w:r w:rsidR="00E71F1E">
        <w:rPr>
          <w:rStyle w:val="normaltextrun"/>
        </w:rPr>
        <w:t>lient</w:t>
      </w:r>
      <w:r w:rsidR="002B64D8">
        <w:rPr>
          <w:rStyle w:val="normaltextrun"/>
        </w:rPr>
        <w:t xml:space="preserve"> can click on </w:t>
      </w:r>
      <w:r w:rsidR="00F25969">
        <w:rPr>
          <w:rStyle w:val="normaltextrun"/>
        </w:rPr>
        <w:t>any available time slot to book a meeting room.</w:t>
      </w:r>
      <w:r w:rsidR="00E71F1E">
        <w:rPr>
          <w:rStyle w:val="normaltextrun"/>
        </w:rPr>
        <w:t xml:space="preserve"> </w:t>
      </w:r>
      <w:r w:rsidR="000E5925">
        <w:rPr>
          <w:rStyle w:val="normaltextrun"/>
        </w:rPr>
        <w:t xml:space="preserve">When the reservation is done, the system will display </w:t>
      </w:r>
      <w:r w:rsidR="00236F61">
        <w:rPr>
          <w:rStyle w:val="normaltextrun"/>
        </w:rPr>
        <w:t xml:space="preserve">a </w:t>
      </w:r>
      <w:r w:rsidR="000E5925">
        <w:rPr>
          <w:rStyle w:val="normaltextrun"/>
        </w:rPr>
        <w:t>new meeting at</w:t>
      </w:r>
      <w:r w:rsidR="004B521F">
        <w:rPr>
          <w:rStyle w:val="normaltextrun"/>
        </w:rPr>
        <w:t xml:space="preserve"> that </w:t>
      </w:r>
      <w:r w:rsidR="00AA1700">
        <w:rPr>
          <w:rStyle w:val="normaltextrun"/>
        </w:rPr>
        <w:t xml:space="preserve">time slot, and </w:t>
      </w:r>
      <w:r w:rsidR="00134CFB">
        <w:rPr>
          <w:rStyle w:val="normaltextrun"/>
        </w:rPr>
        <w:t xml:space="preserve">the </w:t>
      </w:r>
      <w:r w:rsidR="00AA1700">
        <w:rPr>
          <w:rStyle w:val="normaltextrun"/>
        </w:rPr>
        <w:t xml:space="preserve">user can click </w:t>
      </w:r>
      <w:r w:rsidR="00134CFB">
        <w:rPr>
          <w:rStyle w:val="normaltextrun"/>
        </w:rPr>
        <w:t>on</w:t>
      </w:r>
      <w:r w:rsidR="00477ACF">
        <w:rPr>
          <w:rStyle w:val="normaltextrun"/>
        </w:rPr>
        <w:t xml:space="preserve"> the slot to </w:t>
      </w:r>
      <w:r w:rsidR="00E27E5D">
        <w:rPr>
          <w:rStyle w:val="normaltextrun"/>
        </w:rPr>
        <w:t xml:space="preserve">get </w:t>
      </w:r>
      <w:r w:rsidR="00134CFB">
        <w:rPr>
          <w:rStyle w:val="normaltextrun"/>
        </w:rPr>
        <w:t xml:space="preserve">the </w:t>
      </w:r>
      <w:r w:rsidR="00E27E5D">
        <w:rPr>
          <w:rStyle w:val="normaltextrun"/>
        </w:rPr>
        <w:t xml:space="preserve">meeting detail or edit </w:t>
      </w:r>
      <w:r w:rsidR="007F5F2A">
        <w:rPr>
          <w:rStyle w:val="normaltextrun"/>
        </w:rPr>
        <w:t xml:space="preserve">it (if </w:t>
      </w:r>
      <w:r w:rsidR="00134CFB">
        <w:rPr>
          <w:rStyle w:val="normaltextrun"/>
        </w:rPr>
        <w:t xml:space="preserve">the </w:t>
      </w:r>
      <w:r w:rsidR="007F5F2A">
        <w:rPr>
          <w:rStyle w:val="normaltextrun"/>
        </w:rPr>
        <w:t xml:space="preserve">client is a meeting creator). </w:t>
      </w:r>
    </w:p>
    <w:p w14:paraId="5CD8D5B8" w14:textId="36938EE2" w:rsidR="007E6B38" w:rsidRDefault="007E6B38" w:rsidP="00ED37B5">
      <w:pPr>
        <w:pStyle w:val="ListParagraph"/>
        <w:numPr>
          <w:ilvl w:val="0"/>
          <w:numId w:val="32"/>
        </w:numPr>
      </w:pPr>
      <w:r>
        <w:t>Hav</w:t>
      </w:r>
      <w:r w:rsidR="006C6A00">
        <w:t>ing</w:t>
      </w:r>
      <w:r>
        <w:t xml:space="preserve"> hint </w:t>
      </w:r>
      <w:r w:rsidR="005D5C28">
        <w:t>and help features</w:t>
      </w:r>
    </w:p>
    <w:p w14:paraId="16C3DDB0" w14:textId="04B7312B" w:rsidR="0027401F" w:rsidRDefault="0027401F" w:rsidP="0027401F">
      <w:pPr>
        <w:pStyle w:val="ListParagraph"/>
      </w:pPr>
      <w:r w:rsidRPr="005D6D7C">
        <w:rPr>
          <w:rStyle w:val="normaltextrun"/>
        </w:rPr>
        <w:t>The system shall have hints and help features to support clients and administrators</w:t>
      </w:r>
      <w:r>
        <w:rPr>
          <w:rStyle w:val="normaltextrun"/>
        </w:rPr>
        <w:t>. The help feature</w:t>
      </w:r>
      <w:r w:rsidR="008C321A">
        <w:rPr>
          <w:rStyle w:val="normaltextrun"/>
        </w:rPr>
        <w:t xml:space="preserve">s will be </w:t>
      </w:r>
      <w:r w:rsidR="00A06782">
        <w:rPr>
          <w:rStyle w:val="normaltextrun"/>
        </w:rPr>
        <w:t xml:space="preserve">shown on the top right of </w:t>
      </w:r>
      <w:r w:rsidR="00FD1D29">
        <w:rPr>
          <w:rStyle w:val="normaltextrun"/>
        </w:rPr>
        <w:t xml:space="preserve">the system. The hint feature will be shown </w:t>
      </w:r>
      <w:r w:rsidR="00D008E6">
        <w:rPr>
          <w:rStyle w:val="normaltextrun"/>
        </w:rPr>
        <w:t xml:space="preserve">on the specific page. </w:t>
      </w:r>
      <w:r w:rsidR="00825EA2">
        <w:rPr>
          <w:rStyle w:val="normaltextrun"/>
        </w:rPr>
        <w:t>The hint and help features are clickable</w:t>
      </w:r>
      <w:r w:rsidR="009951D2">
        <w:rPr>
          <w:rStyle w:val="normaltextrun"/>
        </w:rPr>
        <w:t>, and the text must be readable and understandable.</w:t>
      </w:r>
    </w:p>
    <w:p w14:paraId="457B204D" w14:textId="302D2175" w:rsidR="00C2277D" w:rsidRDefault="007452B8" w:rsidP="00ED37B5">
      <w:pPr>
        <w:pStyle w:val="ListParagraph"/>
        <w:numPr>
          <w:ilvl w:val="0"/>
          <w:numId w:val="32"/>
        </w:numPr>
      </w:pPr>
      <w:r>
        <w:t>Serv</w:t>
      </w:r>
      <w:r w:rsidR="006C6A00">
        <w:t>ing</w:t>
      </w:r>
      <w:r>
        <w:t xml:space="preserve"> more than 100 </w:t>
      </w:r>
      <w:r w:rsidR="006813B9">
        <w:t>users</w:t>
      </w:r>
    </w:p>
    <w:p w14:paraId="014292DB" w14:textId="0F0DDB8C" w:rsidR="009951D2" w:rsidRPr="0036786C" w:rsidRDefault="009951D2" w:rsidP="009951D2">
      <w:pPr>
        <w:pStyle w:val="ListParagraph"/>
      </w:pPr>
      <w:r w:rsidRPr="005D6D7C">
        <w:rPr>
          <w:rStyle w:val="normaltextrun"/>
        </w:rPr>
        <w:t xml:space="preserve">The system shall run well if </w:t>
      </w:r>
      <w:r w:rsidR="00134CFB">
        <w:rPr>
          <w:rStyle w:val="normaltextrun"/>
        </w:rPr>
        <w:t>more than 100 users are</w:t>
      </w:r>
      <w:r w:rsidRPr="005D6D7C">
        <w:rPr>
          <w:rStyle w:val="normaltextrun"/>
        </w:rPr>
        <w:t xml:space="preserve"> using the system.</w:t>
      </w:r>
      <w:r>
        <w:rPr>
          <w:rStyle w:val="normaltextrun"/>
        </w:rPr>
        <w:t xml:space="preserve"> If there are more than 100 users, the system may run slowly but sh</w:t>
      </w:r>
      <w:r w:rsidR="002E1DD3">
        <w:rPr>
          <w:rStyle w:val="normaltextrun"/>
        </w:rPr>
        <w:t>all not crash or terminated.</w:t>
      </w:r>
    </w:p>
    <w:p w14:paraId="5B8D094A" w14:textId="65B9CCFF" w:rsidR="00996BDF" w:rsidRDefault="00570FCE" w:rsidP="00CE1109">
      <w:pPr>
        <w:pStyle w:val="Heading3"/>
      </w:pPr>
      <w:bookmarkStart w:id="39" w:name="_Toc80184624"/>
      <w:r>
        <w:t>Client Functions</w:t>
      </w:r>
      <w:bookmarkEnd w:id="39"/>
    </w:p>
    <w:p w14:paraId="719AED5E" w14:textId="4267FA48" w:rsidR="00CE1109" w:rsidRDefault="00CE1109" w:rsidP="00CE1109">
      <w:pPr>
        <w:pStyle w:val="ListParagraph"/>
        <w:numPr>
          <w:ilvl w:val="0"/>
          <w:numId w:val="33"/>
        </w:numPr>
        <w:ind w:left="720" w:hanging="360"/>
      </w:pPr>
      <w:r>
        <w:t>Updating profile</w:t>
      </w:r>
    </w:p>
    <w:p w14:paraId="0044FC97" w14:textId="621F81AD" w:rsidR="00CE1109" w:rsidRPr="00CE1109" w:rsidRDefault="00CE1109" w:rsidP="00CE1109">
      <w:pPr>
        <w:pStyle w:val="ListParagraph"/>
      </w:pPr>
      <w:r w:rsidRPr="005D6D7C">
        <w:rPr>
          <w:rStyle w:val="normaltextrun"/>
        </w:rPr>
        <w:t xml:space="preserve">The system shall allow </w:t>
      </w:r>
      <w:r>
        <w:rPr>
          <w:rStyle w:val="normaltextrun"/>
        </w:rPr>
        <w:t xml:space="preserve">the </w:t>
      </w:r>
      <w:r w:rsidRPr="005D6D7C">
        <w:rPr>
          <w:rStyle w:val="normaltextrun"/>
        </w:rPr>
        <w:t>user to check and update their profile information including payment information.</w:t>
      </w:r>
      <w:r>
        <w:rPr>
          <w:rStyle w:val="normaltextrun"/>
        </w:rPr>
        <w:t xml:space="preserve"> This will be done after logging in to the system and clicking the profile icon. After clicking the profile icon, the profile page will show up and allow the user to fix his/her personal information including payment method. If the user identity is inappropriate, the system would direct the user safely to the “Page Not Found” page and immediately log out. If the user identity is appropriate, the system would update the database.</w:t>
      </w:r>
    </w:p>
    <w:p w14:paraId="7E80D3D2" w14:textId="20AB12D1" w:rsidR="00611AE5" w:rsidRDefault="009308CC" w:rsidP="00CE1109">
      <w:pPr>
        <w:pStyle w:val="ListParagraph"/>
        <w:numPr>
          <w:ilvl w:val="0"/>
          <w:numId w:val="33"/>
        </w:numPr>
        <w:ind w:left="720" w:hanging="360"/>
      </w:pPr>
      <w:r>
        <w:t>Reserv</w:t>
      </w:r>
      <w:r w:rsidR="006C6A00">
        <w:t>ing</w:t>
      </w:r>
      <w:r w:rsidR="00611AE5">
        <w:t xml:space="preserve"> </w:t>
      </w:r>
      <w:r w:rsidR="00042143">
        <w:t>a meeting room</w:t>
      </w:r>
    </w:p>
    <w:p w14:paraId="7A6DE8B3" w14:textId="073E1C10" w:rsidR="00136E9C" w:rsidRDefault="00136E9C" w:rsidP="00CE1109">
      <w:pPr>
        <w:pStyle w:val="ListParagraph"/>
      </w:pPr>
      <w:r w:rsidRPr="005D6D7C">
        <w:rPr>
          <w:rStyle w:val="normaltextrun"/>
        </w:rPr>
        <w:t xml:space="preserve">The system shall allow </w:t>
      </w:r>
      <w:r w:rsidR="00A92583">
        <w:rPr>
          <w:rStyle w:val="normaltextrun"/>
        </w:rPr>
        <w:t xml:space="preserve">the </w:t>
      </w:r>
      <w:r w:rsidR="006C6A00">
        <w:rPr>
          <w:rStyle w:val="normaltextrun"/>
        </w:rPr>
        <w:t>client</w:t>
      </w:r>
      <w:r w:rsidRPr="005D6D7C">
        <w:rPr>
          <w:rStyle w:val="normaltextrun"/>
        </w:rPr>
        <w:t xml:space="preserve"> to </w:t>
      </w:r>
      <w:r w:rsidR="006849B4">
        <w:rPr>
          <w:rStyle w:val="normaltextrun"/>
        </w:rPr>
        <w:t xml:space="preserve">reserve a room for </w:t>
      </w:r>
      <w:r w:rsidR="00A92583">
        <w:rPr>
          <w:rStyle w:val="normaltextrun"/>
        </w:rPr>
        <w:t xml:space="preserve">a </w:t>
      </w:r>
      <w:r w:rsidR="009308CC">
        <w:rPr>
          <w:rStyle w:val="normaltextrun"/>
        </w:rPr>
        <w:t>meeting</w:t>
      </w:r>
      <w:r w:rsidR="006849B4">
        <w:rPr>
          <w:rStyle w:val="normaltextrun"/>
        </w:rPr>
        <w:t>. This function is</w:t>
      </w:r>
      <w:r w:rsidR="00213A6B">
        <w:rPr>
          <w:rStyle w:val="normaltextrun"/>
        </w:rPr>
        <w:t xml:space="preserve"> </w:t>
      </w:r>
      <w:r w:rsidR="00A92583">
        <w:rPr>
          <w:rStyle w:val="normaltextrun"/>
        </w:rPr>
        <w:t xml:space="preserve">for </w:t>
      </w:r>
      <w:r w:rsidR="00213A6B">
        <w:rPr>
          <w:rStyle w:val="normaltextrun"/>
        </w:rPr>
        <w:t xml:space="preserve">client use only. </w:t>
      </w:r>
      <w:r w:rsidR="0081537E">
        <w:rPr>
          <w:rStyle w:val="normaltextrun"/>
        </w:rPr>
        <w:t>Inappropriate user</w:t>
      </w:r>
      <w:r w:rsidR="00AC11DE">
        <w:rPr>
          <w:rStyle w:val="normaltextrun"/>
        </w:rPr>
        <w:t>s</w:t>
      </w:r>
      <w:r w:rsidR="0081537E">
        <w:rPr>
          <w:rStyle w:val="normaltextrun"/>
        </w:rPr>
        <w:t xml:space="preserve"> will be directed </w:t>
      </w:r>
      <w:r w:rsidR="00A24FE1">
        <w:rPr>
          <w:rStyle w:val="normaltextrun"/>
        </w:rPr>
        <w:t xml:space="preserve">to </w:t>
      </w:r>
      <w:r w:rsidR="00AC11DE">
        <w:rPr>
          <w:rStyle w:val="normaltextrun"/>
        </w:rPr>
        <w:t xml:space="preserve">the </w:t>
      </w:r>
      <w:r w:rsidR="00A24FE1">
        <w:rPr>
          <w:rStyle w:val="normaltextrun"/>
        </w:rPr>
        <w:t xml:space="preserve">“Page Not Found” page and logged out. </w:t>
      </w:r>
      <w:r w:rsidR="003B7133">
        <w:rPr>
          <w:rStyle w:val="normaltextrun"/>
        </w:rPr>
        <w:t xml:space="preserve">An </w:t>
      </w:r>
      <w:r w:rsidR="00AB4275">
        <w:rPr>
          <w:rStyle w:val="normaltextrun"/>
        </w:rPr>
        <w:t xml:space="preserve">appropriate </w:t>
      </w:r>
      <w:r w:rsidR="00FF44BA">
        <w:rPr>
          <w:rStyle w:val="normaltextrun"/>
        </w:rPr>
        <w:t xml:space="preserve">client </w:t>
      </w:r>
      <w:r w:rsidR="00E75A13">
        <w:rPr>
          <w:rStyle w:val="normaltextrun"/>
        </w:rPr>
        <w:t xml:space="preserve">can </w:t>
      </w:r>
      <w:r w:rsidR="00EC068E">
        <w:rPr>
          <w:rStyle w:val="normaltextrun"/>
        </w:rPr>
        <w:t xml:space="preserve">reserve a normal room or special room. </w:t>
      </w:r>
      <w:r w:rsidR="0063225F">
        <w:rPr>
          <w:rStyle w:val="normaltextrun"/>
        </w:rPr>
        <w:t xml:space="preserve">If the client cannot reserve the room, the system will display </w:t>
      </w:r>
      <w:r w:rsidR="00DA3285">
        <w:rPr>
          <w:rStyle w:val="normaltextrun"/>
        </w:rPr>
        <w:t>the picked room is not available</w:t>
      </w:r>
      <w:r w:rsidR="0063225F">
        <w:rPr>
          <w:rStyle w:val="normaltextrun"/>
        </w:rPr>
        <w:t xml:space="preserve"> </w:t>
      </w:r>
      <w:r w:rsidR="00DA3285">
        <w:rPr>
          <w:rStyle w:val="normaltextrun"/>
        </w:rPr>
        <w:t xml:space="preserve">during that time and </w:t>
      </w:r>
      <w:r w:rsidR="00C368DE">
        <w:rPr>
          <w:rStyle w:val="normaltextrun"/>
        </w:rPr>
        <w:t xml:space="preserve">allow </w:t>
      </w:r>
      <w:r w:rsidR="00AC11DE">
        <w:rPr>
          <w:rStyle w:val="normaltextrun"/>
        </w:rPr>
        <w:t xml:space="preserve">the </w:t>
      </w:r>
      <w:r w:rsidR="00C368DE">
        <w:rPr>
          <w:rStyle w:val="normaltextrun"/>
        </w:rPr>
        <w:t xml:space="preserve">client to pick </w:t>
      </w:r>
      <w:r w:rsidR="0024711D">
        <w:rPr>
          <w:rStyle w:val="normaltextrun"/>
        </w:rPr>
        <w:t>another room.</w:t>
      </w:r>
      <w:r w:rsidR="007A08C5">
        <w:rPr>
          <w:rStyle w:val="normaltextrun"/>
        </w:rPr>
        <w:t xml:space="preserve"> </w:t>
      </w:r>
    </w:p>
    <w:p w14:paraId="7FBDE767" w14:textId="0C96B909" w:rsidR="00042143" w:rsidRDefault="00042143" w:rsidP="00CE1109">
      <w:pPr>
        <w:pStyle w:val="ListParagraph"/>
        <w:numPr>
          <w:ilvl w:val="0"/>
          <w:numId w:val="33"/>
        </w:numPr>
        <w:ind w:left="720" w:hanging="360"/>
      </w:pPr>
      <w:r>
        <w:t>Pay</w:t>
      </w:r>
      <w:r w:rsidR="006C6A00">
        <w:t>ing</w:t>
      </w:r>
      <w:r>
        <w:t xml:space="preserve"> for special rooms</w:t>
      </w:r>
    </w:p>
    <w:p w14:paraId="52A62133" w14:textId="1E0A1EEA" w:rsidR="00B80CD4" w:rsidRDefault="00B80CD4" w:rsidP="00CE1109">
      <w:pPr>
        <w:pStyle w:val="ListParagraph"/>
      </w:pPr>
      <w:r w:rsidRPr="005D6D7C">
        <w:rPr>
          <w:rStyle w:val="normaltextrun"/>
        </w:rPr>
        <w:t xml:space="preserve">The system shall allow </w:t>
      </w:r>
      <w:r w:rsidR="00AC11DE">
        <w:rPr>
          <w:rStyle w:val="normaltextrun"/>
        </w:rPr>
        <w:t xml:space="preserve">the </w:t>
      </w:r>
      <w:r w:rsidR="006C6A00">
        <w:rPr>
          <w:rStyle w:val="normaltextrun"/>
        </w:rPr>
        <w:t>client</w:t>
      </w:r>
      <w:r w:rsidRPr="005D6D7C">
        <w:rPr>
          <w:rStyle w:val="normaltextrun"/>
        </w:rPr>
        <w:t xml:space="preserve"> to pay for special rooms.</w:t>
      </w:r>
      <w:r>
        <w:rPr>
          <w:rStyle w:val="normaltextrun"/>
        </w:rPr>
        <w:t xml:space="preserve"> If the client reserves a special room, the billing form will show up. This form allows </w:t>
      </w:r>
      <w:r w:rsidR="00AC11DE">
        <w:rPr>
          <w:rStyle w:val="normaltextrun"/>
        </w:rPr>
        <w:t xml:space="preserve">the </w:t>
      </w:r>
      <w:r>
        <w:rPr>
          <w:rStyle w:val="normaltextrun"/>
        </w:rPr>
        <w:t>client to input his/her payment method, including using PayPal, and the fee must be $100.</w:t>
      </w:r>
    </w:p>
    <w:p w14:paraId="32CDFDBD" w14:textId="22D27C85" w:rsidR="003F4C4A" w:rsidRDefault="00AF1427" w:rsidP="00CE1109">
      <w:pPr>
        <w:pStyle w:val="ListParagraph"/>
        <w:numPr>
          <w:ilvl w:val="0"/>
          <w:numId w:val="33"/>
        </w:numPr>
        <w:ind w:left="720" w:hanging="360"/>
      </w:pPr>
      <w:r>
        <w:t>Display</w:t>
      </w:r>
      <w:r w:rsidR="00F523C3">
        <w:t>ing</w:t>
      </w:r>
      <w:r w:rsidR="00D40318">
        <w:t xml:space="preserve"> or edit</w:t>
      </w:r>
      <w:r w:rsidR="00F523C3">
        <w:t>ing</w:t>
      </w:r>
      <w:r w:rsidR="006203F8">
        <w:t xml:space="preserve"> meeting room</w:t>
      </w:r>
      <w:r w:rsidR="007414D2">
        <w:t xml:space="preserve"> detail</w:t>
      </w:r>
    </w:p>
    <w:p w14:paraId="15CFD7D2" w14:textId="458533E8" w:rsidR="00B827F5" w:rsidRDefault="00B827F5" w:rsidP="00CE1109">
      <w:pPr>
        <w:pStyle w:val="ListParagraph"/>
      </w:pPr>
      <w:r w:rsidRPr="005D6D7C">
        <w:rPr>
          <w:rStyle w:val="normaltextrun"/>
        </w:rPr>
        <w:t xml:space="preserve">The system shall allow </w:t>
      </w:r>
      <w:r w:rsidR="00AC11DE">
        <w:rPr>
          <w:rStyle w:val="normaltextrun"/>
        </w:rPr>
        <w:t xml:space="preserve">the </w:t>
      </w:r>
      <w:r>
        <w:rPr>
          <w:rStyle w:val="normaltextrun"/>
        </w:rPr>
        <w:t>client</w:t>
      </w:r>
      <w:r w:rsidRPr="005D6D7C">
        <w:rPr>
          <w:rStyle w:val="normaltextrun"/>
        </w:rPr>
        <w:t xml:space="preserve"> to display and edit all the meetings</w:t>
      </w:r>
      <w:r>
        <w:rPr>
          <w:rStyle w:val="normaltextrun"/>
        </w:rPr>
        <w:t>.</w:t>
      </w:r>
      <w:r w:rsidR="00283153">
        <w:rPr>
          <w:rStyle w:val="normaltextrun"/>
        </w:rPr>
        <w:t xml:space="preserve"> </w:t>
      </w:r>
      <w:r w:rsidR="00DD0B99">
        <w:rPr>
          <w:rStyle w:val="normaltextrun"/>
        </w:rPr>
        <w:t xml:space="preserve">This function </w:t>
      </w:r>
      <w:r w:rsidR="00C01B6A">
        <w:rPr>
          <w:rStyle w:val="normaltextrun"/>
        </w:rPr>
        <w:t>will be done by clicki</w:t>
      </w:r>
      <w:r w:rsidR="00D35181">
        <w:rPr>
          <w:rStyle w:val="normaltextrun"/>
        </w:rPr>
        <w:t xml:space="preserve">ng on </w:t>
      </w:r>
      <w:r w:rsidR="00BB7A7D">
        <w:rPr>
          <w:rStyle w:val="normaltextrun"/>
        </w:rPr>
        <w:t xml:space="preserve">the </w:t>
      </w:r>
      <w:r w:rsidR="00EA4B88">
        <w:rPr>
          <w:rStyle w:val="normaltextrun"/>
        </w:rPr>
        <w:t xml:space="preserve">meeting timeslot. </w:t>
      </w:r>
      <w:r w:rsidR="007D6412">
        <w:rPr>
          <w:rStyle w:val="normaltextrun"/>
        </w:rPr>
        <w:t xml:space="preserve">When </w:t>
      </w:r>
      <w:r w:rsidR="00AC11DE">
        <w:rPr>
          <w:rStyle w:val="normaltextrun"/>
        </w:rPr>
        <w:t xml:space="preserve">the </w:t>
      </w:r>
      <w:r w:rsidR="007D6412">
        <w:rPr>
          <w:rStyle w:val="normaltextrun"/>
        </w:rPr>
        <w:t>client clicks on the meeting, it</w:t>
      </w:r>
      <w:r w:rsidR="00F34845">
        <w:rPr>
          <w:rStyle w:val="normaltextrun"/>
        </w:rPr>
        <w:t xml:space="preserve"> will display </w:t>
      </w:r>
      <w:r w:rsidR="00B62633">
        <w:rPr>
          <w:rStyle w:val="normaltextrun"/>
        </w:rPr>
        <w:t xml:space="preserve">the </w:t>
      </w:r>
      <w:r w:rsidR="00F34845">
        <w:rPr>
          <w:rStyle w:val="normaltextrun"/>
        </w:rPr>
        <w:t>meeting name</w:t>
      </w:r>
      <w:r w:rsidR="002B7CD7">
        <w:rPr>
          <w:rStyle w:val="normaltextrun"/>
        </w:rPr>
        <w:t xml:space="preserve">, </w:t>
      </w:r>
      <w:r w:rsidR="00F34845">
        <w:rPr>
          <w:rStyle w:val="normaltextrun"/>
        </w:rPr>
        <w:t>time</w:t>
      </w:r>
      <w:r w:rsidR="002B7CD7">
        <w:rPr>
          <w:rStyle w:val="normaltextrun"/>
        </w:rPr>
        <w:t xml:space="preserve">, room number, </w:t>
      </w:r>
      <w:r w:rsidR="00164ED6">
        <w:rPr>
          <w:rStyle w:val="normaltextrun"/>
        </w:rPr>
        <w:t>and room type</w:t>
      </w:r>
      <w:r w:rsidR="00F34845">
        <w:rPr>
          <w:rStyle w:val="normaltextrun"/>
        </w:rPr>
        <w:t xml:space="preserve">. </w:t>
      </w:r>
      <w:r w:rsidR="00FE647B">
        <w:rPr>
          <w:rStyle w:val="normaltextrun"/>
        </w:rPr>
        <w:t xml:space="preserve">If the client is the meeting creator, it will </w:t>
      </w:r>
      <w:r w:rsidR="00B847A5">
        <w:rPr>
          <w:rStyle w:val="normaltextrun"/>
        </w:rPr>
        <w:t xml:space="preserve">show who will </w:t>
      </w:r>
      <w:r w:rsidR="00551439">
        <w:rPr>
          <w:rStyle w:val="normaltextrun"/>
        </w:rPr>
        <w:t>participate an</w:t>
      </w:r>
      <w:r w:rsidR="00B52E96">
        <w:rPr>
          <w:rStyle w:val="normaltextrun"/>
        </w:rPr>
        <w:t xml:space="preserve">d allow </w:t>
      </w:r>
      <w:r w:rsidR="00360D67">
        <w:rPr>
          <w:rStyle w:val="normaltextrun"/>
        </w:rPr>
        <w:t>the creator to add</w:t>
      </w:r>
      <w:r w:rsidR="00197064">
        <w:rPr>
          <w:rStyle w:val="normaltextrun"/>
        </w:rPr>
        <w:t>/</w:t>
      </w:r>
      <w:r w:rsidR="00B3506E">
        <w:rPr>
          <w:rStyle w:val="normaltextrun"/>
        </w:rPr>
        <w:t xml:space="preserve">remove </w:t>
      </w:r>
      <w:r w:rsidR="00451BD0">
        <w:rPr>
          <w:rStyle w:val="normaltextrun"/>
        </w:rPr>
        <w:t>participants.</w:t>
      </w:r>
      <w:r w:rsidR="00BF3F17">
        <w:rPr>
          <w:rStyle w:val="normaltextrun"/>
        </w:rPr>
        <w:t xml:space="preserve"> </w:t>
      </w:r>
    </w:p>
    <w:p w14:paraId="0DEE645E" w14:textId="006E2C94" w:rsidR="007414D2" w:rsidRDefault="00667DEE" w:rsidP="00CE1109">
      <w:pPr>
        <w:pStyle w:val="ListParagraph"/>
        <w:numPr>
          <w:ilvl w:val="0"/>
          <w:numId w:val="33"/>
        </w:numPr>
        <w:ind w:left="720" w:hanging="360"/>
      </w:pPr>
      <w:r>
        <w:t>File a complaint</w:t>
      </w:r>
    </w:p>
    <w:p w14:paraId="4A1C8661" w14:textId="7492583F" w:rsidR="008F09BA" w:rsidRDefault="008F09BA" w:rsidP="00CE1109">
      <w:pPr>
        <w:pStyle w:val="ListParagraph"/>
        <w:rPr>
          <w:rStyle w:val="normaltextrun"/>
        </w:rPr>
      </w:pPr>
      <w:r w:rsidRPr="005D6D7C">
        <w:rPr>
          <w:rStyle w:val="normaltextrun"/>
        </w:rPr>
        <w:t xml:space="preserve">The system shall allow </w:t>
      </w:r>
      <w:r w:rsidR="00B62633">
        <w:rPr>
          <w:rStyle w:val="normaltextrun"/>
        </w:rPr>
        <w:t xml:space="preserve">the </w:t>
      </w:r>
      <w:r w:rsidRPr="005D6D7C">
        <w:rPr>
          <w:rStyle w:val="normaltextrun"/>
        </w:rPr>
        <w:t>user to file a complaint.</w:t>
      </w:r>
      <w:r>
        <w:rPr>
          <w:rStyle w:val="normaltextrun"/>
        </w:rPr>
        <w:t xml:space="preserve"> This </w:t>
      </w:r>
      <w:r w:rsidR="000754EF">
        <w:rPr>
          <w:rStyle w:val="normaltextrun"/>
        </w:rPr>
        <w:t xml:space="preserve">function will be done </w:t>
      </w:r>
      <w:r w:rsidR="002D5C84">
        <w:rPr>
          <w:rStyle w:val="normaltextrun"/>
        </w:rPr>
        <w:t xml:space="preserve">on the main page. </w:t>
      </w:r>
      <w:r w:rsidR="00EC43F8">
        <w:rPr>
          <w:rStyle w:val="normaltextrun"/>
        </w:rPr>
        <w:t xml:space="preserve">When </w:t>
      </w:r>
      <w:r w:rsidR="00B62633">
        <w:rPr>
          <w:rStyle w:val="normaltextrun"/>
        </w:rPr>
        <w:t xml:space="preserve">the </w:t>
      </w:r>
      <w:r w:rsidR="00EC43F8">
        <w:rPr>
          <w:rStyle w:val="normaltextrun"/>
        </w:rPr>
        <w:t>c</w:t>
      </w:r>
      <w:r w:rsidR="002D5C84">
        <w:rPr>
          <w:rStyle w:val="normaltextrun"/>
        </w:rPr>
        <w:t xml:space="preserve">lient clicks </w:t>
      </w:r>
      <w:r w:rsidR="007E5047">
        <w:rPr>
          <w:rStyle w:val="normaltextrun"/>
        </w:rPr>
        <w:t>on the “File a complaint” button</w:t>
      </w:r>
      <w:r w:rsidR="00EC43F8">
        <w:rPr>
          <w:rStyle w:val="normaltextrun"/>
        </w:rPr>
        <w:t xml:space="preserve">, it will display the complaint form. In this form, </w:t>
      </w:r>
      <w:r w:rsidR="00B62633">
        <w:rPr>
          <w:rStyle w:val="normaltextrun"/>
        </w:rPr>
        <w:t xml:space="preserve">the </w:t>
      </w:r>
      <w:r w:rsidR="00EC43F8">
        <w:rPr>
          <w:rStyle w:val="normaltextrun"/>
        </w:rPr>
        <w:t>client need</w:t>
      </w:r>
      <w:r w:rsidR="00880F9C">
        <w:rPr>
          <w:rStyle w:val="normaltextrun"/>
        </w:rPr>
        <w:t>s to fill</w:t>
      </w:r>
      <w:r w:rsidR="00031853">
        <w:rPr>
          <w:rStyle w:val="normaltextrun"/>
        </w:rPr>
        <w:t xml:space="preserve"> in</w:t>
      </w:r>
      <w:r w:rsidR="00880F9C">
        <w:rPr>
          <w:rStyle w:val="normaltextrun"/>
        </w:rPr>
        <w:t xml:space="preserve"> </w:t>
      </w:r>
      <w:r w:rsidR="00C73279">
        <w:rPr>
          <w:rStyle w:val="normaltextrun"/>
        </w:rPr>
        <w:t xml:space="preserve">the </w:t>
      </w:r>
      <w:r w:rsidR="00880F9C">
        <w:rPr>
          <w:rStyle w:val="normaltextrun"/>
        </w:rPr>
        <w:t>meeting room</w:t>
      </w:r>
      <w:r w:rsidR="007037FA">
        <w:rPr>
          <w:rStyle w:val="normaltextrun"/>
        </w:rPr>
        <w:t xml:space="preserve"> and time, </w:t>
      </w:r>
      <w:r w:rsidR="00D54A92">
        <w:rPr>
          <w:rStyle w:val="normaltextrun"/>
        </w:rPr>
        <w:t xml:space="preserve">client ID which should be PennID, and </w:t>
      </w:r>
      <w:r w:rsidR="009C0EDA">
        <w:rPr>
          <w:rStyle w:val="normaltextrun"/>
        </w:rPr>
        <w:t xml:space="preserve">complaint section. The complaint form will be saved </w:t>
      </w:r>
      <w:r w:rsidR="005C1FC3">
        <w:rPr>
          <w:rStyle w:val="normaltextrun"/>
        </w:rPr>
        <w:t>on the database for later review</w:t>
      </w:r>
      <w:r w:rsidR="00500D35">
        <w:rPr>
          <w:rStyle w:val="normaltextrun"/>
        </w:rPr>
        <w:t>,</w:t>
      </w:r>
      <w:r w:rsidR="00453757">
        <w:rPr>
          <w:rStyle w:val="normaltextrun"/>
        </w:rPr>
        <w:t xml:space="preserve"> and only administrators can read and respond</w:t>
      </w:r>
      <w:r w:rsidR="00500D35">
        <w:rPr>
          <w:rStyle w:val="normaltextrun"/>
        </w:rPr>
        <w:t xml:space="preserve"> to</w:t>
      </w:r>
      <w:r w:rsidR="009B07DA">
        <w:rPr>
          <w:rStyle w:val="normaltextrun"/>
        </w:rPr>
        <w:t xml:space="preserve"> it</w:t>
      </w:r>
      <w:r w:rsidR="00500D35">
        <w:rPr>
          <w:rStyle w:val="normaltextrun"/>
        </w:rPr>
        <w:t>.</w:t>
      </w:r>
    </w:p>
    <w:p w14:paraId="7582DCF6" w14:textId="6D4E06AF" w:rsidR="005D0E08" w:rsidRDefault="00E50A98" w:rsidP="00CE1109">
      <w:pPr>
        <w:pStyle w:val="ListParagraph"/>
        <w:numPr>
          <w:ilvl w:val="0"/>
          <w:numId w:val="33"/>
        </w:numPr>
        <w:ind w:left="720" w:hanging="360"/>
        <w:rPr>
          <w:rStyle w:val="normaltextrun"/>
        </w:rPr>
      </w:pPr>
      <w:r>
        <w:rPr>
          <w:rStyle w:val="normaltextrun"/>
        </w:rPr>
        <w:t xml:space="preserve">Restricting </w:t>
      </w:r>
      <w:r w:rsidR="009426AD">
        <w:rPr>
          <w:rStyle w:val="normaltextrun"/>
        </w:rPr>
        <w:t xml:space="preserve">client to view </w:t>
      </w:r>
      <w:r w:rsidR="00400791">
        <w:rPr>
          <w:rStyle w:val="normaltextrun"/>
        </w:rPr>
        <w:t xml:space="preserve">only meeting </w:t>
      </w:r>
      <w:r w:rsidR="0019514D">
        <w:rPr>
          <w:rStyle w:val="normaltextrun"/>
        </w:rPr>
        <w:t>(s)he will participate</w:t>
      </w:r>
    </w:p>
    <w:p w14:paraId="080BF7A4" w14:textId="7E3EA74E" w:rsidR="008D59EC" w:rsidRDefault="008D59EC" w:rsidP="00CE1109">
      <w:pPr>
        <w:pStyle w:val="ListParagraph"/>
        <w:rPr>
          <w:rStyle w:val="normaltextrun"/>
        </w:rPr>
      </w:pPr>
      <w:r>
        <w:rPr>
          <w:rStyle w:val="normaltextrun"/>
        </w:rPr>
        <w:t>The system shall restrict</w:t>
      </w:r>
      <w:r w:rsidR="00E3787F">
        <w:rPr>
          <w:rStyle w:val="normaltextrun"/>
        </w:rPr>
        <w:t xml:space="preserve"> the</w:t>
      </w:r>
      <w:r>
        <w:rPr>
          <w:rStyle w:val="normaltextrun"/>
        </w:rPr>
        <w:t xml:space="preserve"> client </w:t>
      </w:r>
      <w:r w:rsidR="00646519">
        <w:rPr>
          <w:rStyle w:val="normaltextrun"/>
        </w:rPr>
        <w:t>from viewing meeting</w:t>
      </w:r>
      <w:r w:rsidR="009B07DA">
        <w:rPr>
          <w:rStyle w:val="normaltextrun"/>
        </w:rPr>
        <w:t>s</w:t>
      </w:r>
      <w:r w:rsidR="00646519">
        <w:rPr>
          <w:rStyle w:val="normaltextrun"/>
        </w:rPr>
        <w:t xml:space="preserve"> th</w:t>
      </w:r>
      <w:r w:rsidR="00F00064">
        <w:rPr>
          <w:rStyle w:val="normaltextrun"/>
        </w:rPr>
        <w:t>at the client will not participate</w:t>
      </w:r>
      <w:r w:rsidR="002F2AF4">
        <w:rPr>
          <w:rStyle w:val="normaltextrun"/>
        </w:rPr>
        <w:t xml:space="preserve"> in. If the client is removed from a meeting, the system immediately </w:t>
      </w:r>
      <w:r w:rsidR="003804EF">
        <w:rPr>
          <w:rStyle w:val="normaltextrun"/>
        </w:rPr>
        <w:t>update</w:t>
      </w:r>
      <w:r w:rsidR="00E3787F">
        <w:rPr>
          <w:rStyle w:val="normaltextrun"/>
        </w:rPr>
        <w:t>s</w:t>
      </w:r>
      <w:r w:rsidR="003804EF">
        <w:rPr>
          <w:rStyle w:val="normaltextrun"/>
        </w:rPr>
        <w:t xml:space="preserve"> the change and report</w:t>
      </w:r>
      <w:r w:rsidR="00E3787F">
        <w:rPr>
          <w:rStyle w:val="normaltextrun"/>
        </w:rPr>
        <w:t>s</w:t>
      </w:r>
      <w:r w:rsidR="003804EF">
        <w:rPr>
          <w:rStyle w:val="normaltextrun"/>
        </w:rPr>
        <w:t xml:space="preserve"> </w:t>
      </w:r>
      <w:r w:rsidR="009B07DA">
        <w:rPr>
          <w:rStyle w:val="normaltextrun"/>
        </w:rPr>
        <w:t xml:space="preserve">to </w:t>
      </w:r>
      <w:r w:rsidR="003804EF">
        <w:rPr>
          <w:rStyle w:val="normaltextrun"/>
        </w:rPr>
        <w:t>the client</w:t>
      </w:r>
      <w:r w:rsidR="00E3787F">
        <w:rPr>
          <w:rStyle w:val="normaltextrun"/>
        </w:rPr>
        <w:t xml:space="preserve"> that</w:t>
      </w:r>
      <w:r w:rsidR="003804EF">
        <w:rPr>
          <w:rStyle w:val="normaltextrun"/>
        </w:rPr>
        <w:t xml:space="preserve"> </w:t>
      </w:r>
      <w:r w:rsidR="0091392B">
        <w:rPr>
          <w:rStyle w:val="normaltextrun"/>
        </w:rPr>
        <w:t xml:space="preserve">(s)he </w:t>
      </w:r>
      <w:r w:rsidR="00D06825">
        <w:rPr>
          <w:rStyle w:val="normaltextrun"/>
        </w:rPr>
        <w:t xml:space="preserve">has been removed from the meeting. </w:t>
      </w:r>
    </w:p>
    <w:p w14:paraId="7213F9B4" w14:textId="67CEE708" w:rsidR="00F04DC3" w:rsidRDefault="00570FCE" w:rsidP="006C6A00">
      <w:pPr>
        <w:pStyle w:val="Heading3"/>
        <w:rPr>
          <w:rStyle w:val="eop"/>
        </w:rPr>
      </w:pPr>
      <w:bookmarkStart w:id="40" w:name="_Toc80184625"/>
      <w:r>
        <w:t xml:space="preserve">Administrator </w:t>
      </w:r>
      <w:r w:rsidR="0036786C">
        <w:t>Functions</w:t>
      </w:r>
      <w:bookmarkEnd w:id="40"/>
      <w:r w:rsidR="00F04DC3" w:rsidRPr="00376AF1">
        <w:rPr>
          <w:rStyle w:val="eop"/>
        </w:rPr>
        <w:t> </w:t>
      </w:r>
    </w:p>
    <w:p w14:paraId="0B434A5A" w14:textId="282D6207" w:rsidR="000B19B0" w:rsidRDefault="00AE6ACA" w:rsidP="00E54E61">
      <w:pPr>
        <w:pStyle w:val="ListParagraph"/>
        <w:numPr>
          <w:ilvl w:val="0"/>
          <w:numId w:val="34"/>
        </w:numPr>
        <w:ind w:left="720" w:hanging="360"/>
      </w:pPr>
      <w:r>
        <w:t>Viewing</w:t>
      </w:r>
      <w:r w:rsidR="006C7896">
        <w:t xml:space="preserve">, </w:t>
      </w:r>
      <w:r>
        <w:t>e</w:t>
      </w:r>
      <w:r w:rsidR="00270D76">
        <w:t>diting</w:t>
      </w:r>
      <w:r w:rsidR="006C7896">
        <w:t>, and creating</w:t>
      </w:r>
      <w:r w:rsidR="00270D76">
        <w:t xml:space="preserve"> </w:t>
      </w:r>
      <w:r w:rsidR="00102707">
        <w:t>rooms</w:t>
      </w:r>
    </w:p>
    <w:p w14:paraId="02CAC146" w14:textId="7D1D41FC" w:rsidR="00E3787F" w:rsidRDefault="00E3787F" w:rsidP="00E54E61">
      <w:pPr>
        <w:pStyle w:val="ListParagraph"/>
      </w:pPr>
      <w:r>
        <w:t>The system shall allow the administrator to view</w:t>
      </w:r>
      <w:r w:rsidR="006C7896">
        <w:t xml:space="preserve">, </w:t>
      </w:r>
      <w:r>
        <w:t>edit</w:t>
      </w:r>
      <w:r w:rsidR="006C7896">
        <w:t>, and create</w:t>
      </w:r>
      <w:r>
        <w:t xml:space="preserve"> meeting rooms. </w:t>
      </w:r>
      <w:r w:rsidR="00162678">
        <w:t xml:space="preserve">This function is for </w:t>
      </w:r>
      <w:r w:rsidR="00A57D3A">
        <w:t>administrator</w:t>
      </w:r>
      <w:r w:rsidR="009B07DA">
        <w:t>s</w:t>
      </w:r>
      <w:r w:rsidR="00A57D3A">
        <w:t xml:space="preserve"> only. </w:t>
      </w:r>
      <w:r w:rsidR="00B56D1B">
        <w:t>The administrator can view all meeting</w:t>
      </w:r>
      <w:r w:rsidR="00901FF6">
        <w:t>s’</w:t>
      </w:r>
      <w:r w:rsidR="00536B51">
        <w:t xml:space="preserve"> detail</w:t>
      </w:r>
      <w:r w:rsidR="007C1D97">
        <w:t xml:space="preserve"> (including who will </w:t>
      </w:r>
      <w:r w:rsidR="008C5719">
        <w:t>join the meeting</w:t>
      </w:r>
      <w:r w:rsidR="007C1D97">
        <w:t>)</w:t>
      </w:r>
      <w:r w:rsidR="00956F3B">
        <w:t xml:space="preserve"> in a week or a day</w:t>
      </w:r>
      <w:r w:rsidR="00BF0CDF">
        <w:t xml:space="preserve"> and</w:t>
      </w:r>
      <w:r w:rsidR="00827B9B">
        <w:t xml:space="preserve"> all </w:t>
      </w:r>
      <w:r w:rsidR="00BC7E73">
        <w:t xml:space="preserve">available </w:t>
      </w:r>
      <w:r w:rsidR="00BF0CDF">
        <w:t>as well as</w:t>
      </w:r>
      <w:r w:rsidR="00BC7E73">
        <w:t xml:space="preserve"> unavailable rooms</w:t>
      </w:r>
      <w:r w:rsidR="00F94EBC">
        <w:t xml:space="preserve">. </w:t>
      </w:r>
      <w:r w:rsidR="00C3519A">
        <w:t xml:space="preserve">The administrator can edit </w:t>
      </w:r>
      <w:r w:rsidR="005341D8">
        <w:t>the room</w:t>
      </w:r>
      <w:r w:rsidR="00AE0371">
        <w:t xml:space="preserve"> </w:t>
      </w:r>
      <w:r w:rsidR="00652B58">
        <w:t>detail and</w:t>
      </w:r>
      <w:r w:rsidR="00AE0371">
        <w:t xml:space="preserve"> remove or add</w:t>
      </w:r>
      <w:r w:rsidR="00652B58">
        <w:t xml:space="preserve"> available rooms. The administrator can also create a new room</w:t>
      </w:r>
      <w:r w:rsidR="009F6705">
        <w:t>.</w:t>
      </w:r>
      <w:r w:rsidR="000D18F2">
        <w:t xml:space="preserve"> </w:t>
      </w:r>
      <w:r w:rsidR="000D18F2" w:rsidRPr="005D6D7C">
        <w:rPr>
          <w:rStyle w:val="normaltextrun"/>
        </w:rPr>
        <w:t>A</w:t>
      </w:r>
      <w:r w:rsidR="00CA6212">
        <w:rPr>
          <w:rStyle w:val="normaltextrun"/>
        </w:rPr>
        <w:t xml:space="preserve"> created</w:t>
      </w:r>
      <w:r w:rsidR="000D18F2" w:rsidRPr="005D6D7C">
        <w:rPr>
          <w:rStyle w:val="normaltextrun"/>
        </w:rPr>
        <w:t xml:space="preserve"> room shall contain a unique number</w:t>
      </w:r>
      <w:r w:rsidR="00B90223">
        <w:rPr>
          <w:rStyle w:val="normaltextrun"/>
        </w:rPr>
        <w:t>.</w:t>
      </w:r>
      <w:r w:rsidR="00D41CAF">
        <w:t xml:space="preserve"> If the user </w:t>
      </w:r>
      <w:r w:rsidR="00372C84">
        <w:t>having no authority</w:t>
      </w:r>
      <w:r w:rsidR="00175109">
        <w:t xml:space="preserve"> </w:t>
      </w:r>
      <w:r w:rsidR="009B07DA">
        <w:t xml:space="preserve">to </w:t>
      </w:r>
      <w:r w:rsidR="00175109">
        <w:t xml:space="preserve">access this function, the system will direct the </w:t>
      </w:r>
      <w:r w:rsidR="00175109">
        <w:lastRenderedPageBreak/>
        <w:t>user to the “Page Not Found”</w:t>
      </w:r>
      <w:r w:rsidR="00B90223">
        <w:t xml:space="preserve"> </w:t>
      </w:r>
      <w:r w:rsidR="00175109">
        <w:t>and log out.</w:t>
      </w:r>
    </w:p>
    <w:p w14:paraId="3E32FEE8" w14:textId="5B1CFC71" w:rsidR="00102707" w:rsidRDefault="00102707" w:rsidP="00E54E61">
      <w:pPr>
        <w:pStyle w:val="ListParagraph"/>
        <w:numPr>
          <w:ilvl w:val="0"/>
          <w:numId w:val="34"/>
        </w:numPr>
        <w:ind w:left="720" w:hanging="360"/>
      </w:pPr>
      <w:r>
        <w:t>Updating client</w:t>
      </w:r>
      <w:r w:rsidR="001A3953">
        <w:t>s’</w:t>
      </w:r>
      <w:r w:rsidR="00071937">
        <w:t xml:space="preserve"> billing information</w:t>
      </w:r>
    </w:p>
    <w:p w14:paraId="13DD6CCA" w14:textId="0C9B62E4" w:rsidR="00C673F1" w:rsidRDefault="0054551B" w:rsidP="00E54E61">
      <w:pPr>
        <w:pStyle w:val="ListParagraph"/>
      </w:pPr>
      <w:r w:rsidRPr="005D6D7C">
        <w:rPr>
          <w:rStyle w:val="normaltextrun"/>
        </w:rPr>
        <w:t>The system shall allow</w:t>
      </w:r>
      <w:r>
        <w:rPr>
          <w:rStyle w:val="normaltextrun"/>
        </w:rPr>
        <w:t xml:space="preserve"> the</w:t>
      </w:r>
      <w:r w:rsidRPr="005D6D7C">
        <w:rPr>
          <w:rStyle w:val="normaltextrun"/>
        </w:rPr>
        <w:t xml:space="preserve"> administrator to update the clients’ billing information.</w:t>
      </w:r>
      <w:r>
        <w:rPr>
          <w:rStyle w:val="normaltextrun"/>
        </w:rPr>
        <w:t xml:space="preserve"> This function is for administrator</w:t>
      </w:r>
      <w:r w:rsidR="009B07DA">
        <w:rPr>
          <w:rStyle w:val="normaltextrun"/>
        </w:rPr>
        <w:t>s</w:t>
      </w:r>
      <w:r>
        <w:rPr>
          <w:rStyle w:val="normaltextrun"/>
        </w:rPr>
        <w:t xml:space="preserve"> only. </w:t>
      </w:r>
      <w:r w:rsidR="007A5E4C">
        <w:rPr>
          <w:rStyle w:val="normaltextrun"/>
        </w:rPr>
        <w:t xml:space="preserve">If the user having no </w:t>
      </w:r>
      <w:r w:rsidR="007D7C29">
        <w:rPr>
          <w:rStyle w:val="normaltextrun"/>
        </w:rPr>
        <w:t xml:space="preserve">authority </w:t>
      </w:r>
      <w:r w:rsidR="009B07DA">
        <w:rPr>
          <w:rStyle w:val="normaltextrun"/>
        </w:rPr>
        <w:t xml:space="preserve">to </w:t>
      </w:r>
      <w:r w:rsidR="007D7C29">
        <w:rPr>
          <w:rStyle w:val="normaltextrun"/>
        </w:rPr>
        <w:t>access this fu</w:t>
      </w:r>
      <w:r w:rsidR="0011421E">
        <w:rPr>
          <w:rStyle w:val="normaltextrun"/>
        </w:rPr>
        <w:t xml:space="preserve">nction, </w:t>
      </w:r>
      <w:r w:rsidR="0011421E">
        <w:t>the system will direct the user to the “Page Not Found” and log out.</w:t>
      </w:r>
    </w:p>
    <w:p w14:paraId="53A40A54" w14:textId="6C853DB8" w:rsidR="0091685B" w:rsidRPr="0091685B" w:rsidRDefault="004127D3" w:rsidP="00A2431B">
      <w:pPr>
        <w:pStyle w:val="ListParagraph"/>
        <w:numPr>
          <w:ilvl w:val="0"/>
          <w:numId w:val="34"/>
        </w:numPr>
        <w:ind w:left="720" w:hanging="360"/>
      </w:pPr>
      <w:r>
        <w:t xml:space="preserve">Viewing and responding </w:t>
      </w:r>
      <w:r w:rsidR="009B07DA">
        <w:t xml:space="preserve">to </w:t>
      </w:r>
      <w:r w:rsidR="00096061">
        <w:t>client</w:t>
      </w:r>
      <w:r w:rsidR="00CE6ED0">
        <w:t xml:space="preserve"> complaint</w:t>
      </w:r>
      <w:r w:rsidR="00055BBA">
        <w:t>s</w:t>
      </w:r>
    </w:p>
    <w:p w14:paraId="0AA504EE" w14:textId="7C34B1F1" w:rsidR="0011421E" w:rsidRDefault="0011421E" w:rsidP="0091685B">
      <w:pPr>
        <w:pStyle w:val="ListParagraph"/>
      </w:pPr>
      <w:r w:rsidRPr="005D6D7C">
        <w:rPr>
          <w:rStyle w:val="normaltextrun"/>
        </w:rPr>
        <w:t xml:space="preserve">The system shall allow </w:t>
      </w:r>
      <w:r w:rsidR="009B07DA">
        <w:rPr>
          <w:rStyle w:val="normaltextrun"/>
        </w:rPr>
        <w:t xml:space="preserve">the </w:t>
      </w:r>
      <w:r w:rsidRPr="005D6D7C">
        <w:rPr>
          <w:rStyle w:val="normaltextrun"/>
        </w:rPr>
        <w:t>administrator to view complaints and respond to them.</w:t>
      </w:r>
      <w:r w:rsidR="00BB0CC7">
        <w:rPr>
          <w:rStyle w:val="normaltextrun"/>
        </w:rPr>
        <w:t xml:space="preserve"> This function is for administrator</w:t>
      </w:r>
      <w:r w:rsidR="009B07DA">
        <w:rPr>
          <w:rStyle w:val="normaltextrun"/>
        </w:rPr>
        <w:t>s</w:t>
      </w:r>
      <w:r w:rsidR="00BB0CC7">
        <w:rPr>
          <w:rStyle w:val="normaltextrun"/>
        </w:rPr>
        <w:t xml:space="preserve"> only. If the user having no authority </w:t>
      </w:r>
      <w:r w:rsidR="009B07DA">
        <w:rPr>
          <w:rStyle w:val="normaltextrun"/>
        </w:rPr>
        <w:t xml:space="preserve">to </w:t>
      </w:r>
      <w:r w:rsidR="00BB0CC7">
        <w:rPr>
          <w:rStyle w:val="normaltextrun"/>
        </w:rPr>
        <w:t xml:space="preserve">access this function, </w:t>
      </w:r>
      <w:r w:rsidR="00BB0CC7">
        <w:t>the system will direct the user to the “Page Not Found” and log out.</w:t>
      </w:r>
    </w:p>
    <w:p w14:paraId="77B69298" w14:textId="01CA53AF" w:rsidR="00055BBA" w:rsidRPr="000B19B0" w:rsidRDefault="00055BBA" w:rsidP="00AB59D9"/>
    <w:p w14:paraId="0E2067A4" w14:textId="77777777" w:rsidR="00DD196B" w:rsidRDefault="00DD196B">
      <w:pPr>
        <w:pStyle w:val="Heading2"/>
        <w:rPr>
          <w:lang w:val="fr-FR"/>
        </w:rPr>
      </w:pPr>
      <w:bookmarkStart w:id="41" w:name="_Toc80184626"/>
      <w:r w:rsidRPr="42259182">
        <w:rPr>
          <w:lang w:val="fr-FR"/>
        </w:rPr>
        <w:t>User Description</w:t>
      </w:r>
      <w:bookmarkEnd w:id="41"/>
    </w:p>
    <w:p w14:paraId="0C34C829" w14:textId="77777777" w:rsidR="00DD196B" w:rsidRDefault="00DD196B">
      <w:pPr>
        <w:pStyle w:val="Heading3"/>
      </w:pPr>
      <w:bookmarkStart w:id="42" w:name="_Toc425054386"/>
      <w:bookmarkStart w:id="43" w:name="_Toc342757864"/>
      <w:bookmarkStart w:id="44" w:name="_Toc346297773"/>
      <w:bookmarkStart w:id="45" w:name="_Toc422186479"/>
      <w:bookmarkStart w:id="46" w:name="_Toc436203384"/>
      <w:bookmarkStart w:id="47" w:name="_Toc452813585"/>
      <w:bookmarkStart w:id="48" w:name="_Toc509300842"/>
      <w:bookmarkStart w:id="49" w:name="_Toc80184627"/>
      <w:r>
        <w:t>User Environment</w:t>
      </w:r>
      <w:bookmarkEnd w:id="42"/>
      <w:bookmarkEnd w:id="43"/>
      <w:bookmarkEnd w:id="44"/>
      <w:bookmarkEnd w:id="45"/>
      <w:bookmarkEnd w:id="46"/>
      <w:bookmarkEnd w:id="47"/>
      <w:bookmarkEnd w:id="48"/>
      <w:bookmarkEnd w:id="49"/>
    </w:p>
    <w:p w14:paraId="525F218C" w14:textId="3BCFA9FC" w:rsidR="2854B810" w:rsidRDefault="2854B810" w:rsidP="3A307443">
      <w:pPr>
        <w:pStyle w:val="BodyText"/>
        <w:ind w:left="0"/>
      </w:pPr>
      <w:r>
        <w:t>The website will</w:t>
      </w:r>
      <w:r w:rsidR="00BA01D7">
        <w:t xml:space="preserve"> mainly</w:t>
      </w:r>
      <w:r>
        <w:t xml:space="preserve"> run on </w:t>
      </w:r>
      <w:r w:rsidR="009405BB">
        <w:t xml:space="preserve">the </w:t>
      </w:r>
      <w:r>
        <w:t xml:space="preserve">desktop. </w:t>
      </w:r>
      <w:r w:rsidR="009405BB">
        <w:t>The website can run</w:t>
      </w:r>
      <w:r>
        <w:t xml:space="preserve"> on </w:t>
      </w:r>
      <w:r w:rsidR="4DF8DF4B">
        <w:t>mobile,</w:t>
      </w:r>
      <w:r>
        <w:t xml:space="preserve"> but it is not intended or optimized for mobile use. </w:t>
      </w:r>
      <w:r w:rsidR="009405BB">
        <w:t>A</w:t>
      </w:r>
      <w:r>
        <w:t xml:space="preserve"> mobile version will be created</w:t>
      </w:r>
      <w:r w:rsidR="009405BB">
        <w:t xml:space="preserve"> later</w:t>
      </w:r>
      <w:r>
        <w:t xml:space="preserve"> using flutter with the same </w:t>
      </w:r>
      <w:r w:rsidR="78116CDC">
        <w:t>APIs as the web application.</w:t>
      </w:r>
    </w:p>
    <w:p w14:paraId="43EDFDFE" w14:textId="77777777" w:rsidR="00DD196B" w:rsidRDefault="00DD196B">
      <w:pPr>
        <w:pStyle w:val="Heading3"/>
      </w:pPr>
      <w:bookmarkStart w:id="50" w:name="_Toc425054385"/>
      <w:bookmarkStart w:id="51" w:name="_Toc342757863"/>
      <w:bookmarkStart w:id="52" w:name="_Toc346297772"/>
      <w:bookmarkStart w:id="53" w:name="_Toc422186478"/>
      <w:bookmarkStart w:id="54" w:name="_Toc436203383"/>
      <w:bookmarkStart w:id="55" w:name="_Toc452813587"/>
      <w:bookmarkStart w:id="56" w:name="_Toc509300845"/>
      <w:bookmarkStart w:id="57" w:name="_Toc80184628"/>
      <w:r>
        <w:t>User Profiles</w:t>
      </w:r>
      <w:bookmarkEnd w:id="50"/>
      <w:bookmarkEnd w:id="51"/>
      <w:bookmarkEnd w:id="52"/>
      <w:bookmarkEnd w:id="53"/>
      <w:bookmarkEnd w:id="54"/>
      <w:bookmarkEnd w:id="55"/>
      <w:bookmarkEnd w:id="56"/>
      <w:bookmarkEnd w:id="57"/>
      <w:r>
        <w:t xml:space="preserve">  </w:t>
      </w:r>
    </w:p>
    <w:p w14:paraId="4EDD8EC6" w14:textId="28B8FCD8" w:rsidR="5B398F47" w:rsidRDefault="71805406" w:rsidP="79059B5A">
      <w:pPr>
        <w:pStyle w:val="InfoBlue"/>
        <w:rPr>
          <w:i w:val="0"/>
          <w:color w:val="auto"/>
        </w:rPr>
      </w:pPr>
      <w:r w:rsidRPr="79059B5A">
        <w:rPr>
          <w:i w:val="0"/>
          <w:color w:val="auto"/>
        </w:rPr>
        <w:t>Clients</w:t>
      </w:r>
      <w:r w:rsidR="5B398F47" w:rsidRPr="79059B5A">
        <w:rPr>
          <w:i w:val="0"/>
          <w:color w:val="auto"/>
        </w:rPr>
        <w:t xml:space="preserve"> and administrators are expected to have </w:t>
      </w:r>
      <w:r w:rsidR="009405BB">
        <w:rPr>
          <w:i w:val="0"/>
          <w:color w:val="auto"/>
        </w:rPr>
        <w:t xml:space="preserve">the </w:t>
      </w:r>
      <w:r w:rsidR="5B398F47" w:rsidRPr="79059B5A">
        <w:rPr>
          <w:i w:val="0"/>
          <w:color w:val="auto"/>
        </w:rPr>
        <w:t>basic computer knowledge to navigate the site efficiently.</w:t>
      </w:r>
    </w:p>
    <w:p w14:paraId="3C66AE47" w14:textId="77777777" w:rsidR="00DD196B" w:rsidRDefault="00DD196B">
      <w:pPr>
        <w:pStyle w:val="Heading2"/>
      </w:pPr>
      <w:bookmarkStart w:id="58" w:name="_Toc425054394"/>
      <w:bookmarkStart w:id="59" w:name="_Toc318089002"/>
      <w:bookmarkStart w:id="60" w:name="_Toc320274637"/>
      <w:bookmarkStart w:id="61" w:name="_Toc320279510"/>
      <w:bookmarkStart w:id="62" w:name="_Toc323533379"/>
      <w:bookmarkStart w:id="63" w:name="_Toc339783689"/>
      <w:bookmarkStart w:id="64" w:name="_Toc339784278"/>
      <w:bookmarkStart w:id="65" w:name="_Toc342757869"/>
      <w:bookmarkStart w:id="66" w:name="_Toc346297780"/>
      <w:bookmarkStart w:id="67" w:name="_Toc422186487"/>
      <w:bookmarkStart w:id="68" w:name="_Toc436203390"/>
      <w:bookmarkStart w:id="69" w:name="_Toc452813593"/>
      <w:bookmarkStart w:id="70" w:name="_Toc509300854"/>
      <w:bookmarkStart w:id="71" w:name="_Toc436203381"/>
      <w:bookmarkStart w:id="72" w:name="_Toc80184629"/>
      <w:bookmarkEnd w:id="23"/>
      <w:bookmarkEnd w:id="24"/>
      <w:bookmarkEnd w:id="25"/>
      <w:r>
        <w:t>Assumptions and Dependencies</w:t>
      </w:r>
      <w:bookmarkEnd w:id="58"/>
      <w:bookmarkEnd w:id="59"/>
      <w:bookmarkEnd w:id="60"/>
      <w:bookmarkEnd w:id="61"/>
      <w:bookmarkEnd w:id="62"/>
      <w:bookmarkEnd w:id="63"/>
      <w:bookmarkEnd w:id="64"/>
      <w:bookmarkEnd w:id="65"/>
      <w:bookmarkEnd w:id="66"/>
      <w:bookmarkEnd w:id="67"/>
      <w:bookmarkEnd w:id="68"/>
      <w:bookmarkEnd w:id="69"/>
      <w:bookmarkEnd w:id="70"/>
      <w:bookmarkEnd w:id="72"/>
    </w:p>
    <w:p w14:paraId="112EB65F" w14:textId="21579CF0" w:rsidR="0071274D" w:rsidRPr="008E0CDE" w:rsidRDefault="00FF6FA3" w:rsidP="008E0CDE">
      <w:pPr>
        <w:pStyle w:val="BodyText"/>
        <w:ind w:left="0"/>
      </w:pPr>
      <w:r>
        <w:t xml:space="preserve">It is assumed that any user has </w:t>
      </w:r>
      <w:r w:rsidR="0071274D">
        <w:t>basic computer skills and knowledge.</w:t>
      </w:r>
    </w:p>
    <w:p w14:paraId="7C1981FA" w14:textId="77777777" w:rsidR="00DD196B" w:rsidRDefault="00DD196B">
      <w:pPr>
        <w:pStyle w:val="Heading2"/>
      </w:pPr>
      <w:bookmarkStart w:id="73" w:name="_Toc80184630"/>
      <w:r>
        <w:t>Constraints</w:t>
      </w:r>
      <w:bookmarkEnd w:id="73"/>
      <w:r>
        <w:t xml:space="preserve"> </w:t>
      </w:r>
    </w:p>
    <w:p w14:paraId="4A0C5147" w14:textId="4CA3813F" w:rsidR="00521183" w:rsidRPr="00521183" w:rsidRDefault="00521183" w:rsidP="00521183">
      <w:pPr>
        <w:pStyle w:val="BodyText"/>
        <w:ind w:left="0"/>
      </w:pPr>
      <w:r>
        <w:t>The system must be web-based</w:t>
      </w:r>
      <w:r w:rsidR="00987429">
        <w:t xml:space="preserve">, </w:t>
      </w:r>
      <w:r w:rsidR="00155D40">
        <w:t>accessible at any time</w:t>
      </w:r>
      <w:r w:rsidR="00987429">
        <w:t xml:space="preserve">, and </w:t>
      </w:r>
      <w:r w:rsidR="00866269">
        <w:t>able</w:t>
      </w:r>
      <w:r w:rsidR="00D87A7C">
        <w:t xml:space="preserve"> to</w:t>
      </w:r>
      <w:r w:rsidR="00866269">
        <w:t xml:space="preserve"> handle </w:t>
      </w:r>
      <w:r w:rsidR="00C809F2">
        <w:t>up to 5000 concurrent users</w:t>
      </w:r>
      <w:r w:rsidR="00987429">
        <w:t>.</w:t>
      </w:r>
      <w:r w:rsidR="00D87A7C">
        <w:t xml:space="preserve"> The system must be supported by Windows and macOS.</w:t>
      </w:r>
    </w:p>
    <w:p w14:paraId="7D7B5A0F" w14:textId="77777777" w:rsidR="00DD196B" w:rsidRDefault="00DD196B">
      <w:pPr>
        <w:pStyle w:val="Heading2"/>
      </w:pPr>
      <w:bookmarkStart w:id="74" w:name="_Toc436203408"/>
      <w:bookmarkStart w:id="75" w:name="_Toc452813602"/>
      <w:bookmarkStart w:id="76" w:name="_Toc509300863"/>
      <w:bookmarkStart w:id="77" w:name="_Toc80184631"/>
      <w:r>
        <w:t>Specific Requirements</w:t>
      </w:r>
      <w:bookmarkEnd w:id="74"/>
      <w:bookmarkEnd w:id="75"/>
      <w:bookmarkEnd w:id="76"/>
      <w:bookmarkEnd w:id="77"/>
    </w:p>
    <w:p w14:paraId="6ED9F67C" w14:textId="77777777" w:rsidR="00DD196B" w:rsidRDefault="00DD196B">
      <w:pPr>
        <w:pStyle w:val="Heading3"/>
      </w:pPr>
      <w:bookmarkStart w:id="78" w:name="_Toc425054410"/>
      <w:bookmarkStart w:id="79" w:name="_Toc422186503"/>
      <w:bookmarkStart w:id="80" w:name="_Toc436203409"/>
      <w:bookmarkStart w:id="81" w:name="_Toc452813603"/>
      <w:bookmarkStart w:id="82" w:name="_Toc80184632"/>
      <w:r>
        <w:t>Applicable Standards</w:t>
      </w:r>
      <w:bookmarkEnd w:id="78"/>
      <w:bookmarkEnd w:id="79"/>
      <w:bookmarkEnd w:id="80"/>
      <w:bookmarkEnd w:id="81"/>
      <w:bookmarkEnd w:id="82"/>
    </w:p>
    <w:p w14:paraId="4191B07F" w14:textId="506F4932" w:rsidR="79059B5A" w:rsidRDefault="3C3C490D" w:rsidP="79059B5A">
      <w:pPr>
        <w:pStyle w:val="BodyText"/>
        <w:ind w:left="0"/>
      </w:pPr>
      <w:r>
        <w:t xml:space="preserve">The payment will operate under </w:t>
      </w:r>
      <w:r w:rsidR="0D0C8D27">
        <w:t>card standard regulations: it will only accept Visa/Mastercard or PayPal. The requests will rely on t</w:t>
      </w:r>
      <w:r w:rsidR="49783E7F">
        <w:t>he TCP through RESTFUL APIs.</w:t>
      </w:r>
    </w:p>
    <w:p w14:paraId="1FB08960" w14:textId="77777777" w:rsidR="00DD196B" w:rsidRDefault="00DD196B">
      <w:pPr>
        <w:pStyle w:val="Heading3"/>
      </w:pPr>
      <w:bookmarkStart w:id="83" w:name="_Toc425054411"/>
      <w:bookmarkStart w:id="84" w:name="_Toc422186504"/>
      <w:bookmarkStart w:id="85" w:name="_Toc436203410"/>
      <w:bookmarkStart w:id="86" w:name="_Toc452813604"/>
      <w:bookmarkStart w:id="87" w:name="_Toc80184633"/>
      <w:r>
        <w:t>System Requirements</w:t>
      </w:r>
      <w:bookmarkEnd w:id="83"/>
      <w:bookmarkEnd w:id="84"/>
      <w:bookmarkEnd w:id="85"/>
      <w:bookmarkEnd w:id="86"/>
      <w:bookmarkEnd w:id="87"/>
    </w:p>
    <w:p w14:paraId="5F8AF68F" w14:textId="590E75C3" w:rsidR="00DC1892" w:rsidRDefault="16308986" w:rsidP="79059B5A">
      <w:pPr>
        <w:pStyle w:val="BodyText"/>
        <w:ind w:left="0"/>
      </w:pPr>
      <w:bookmarkStart w:id="88" w:name="_Toc346297793"/>
      <w:r>
        <w:t xml:space="preserve">The website </w:t>
      </w:r>
      <w:r w:rsidR="00205124">
        <w:t>should</w:t>
      </w:r>
      <w:r>
        <w:t xml:space="preserve"> run on any browser</w:t>
      </w:r>
      <w:r w:rsidR="00207427">
        <w:t>,</w:t>
      </w:r>
      <w:r>
        <w:t xml:space="preserve"> including Internet Explorer version 11 and up</w:t>
      </w:r>
      <w:r w:rsidR="00207427">
        <w:t>, and</w:t>
      </w:r>
      <w:r w:rsidR="00205124">
        <w:t xml:space="preserve"> should be supported </w:t>
      </w:r>
      <w:r w:rsidR="00036043">
        <w:t>on Windows</w:t>
      </w:r>
      <w:r w:rsidR="006F2DF5">
        <w:t xml:space="preserve"> and</w:t>
      </w:r>
      <w:r w:rsidR="00036043">
        <w:t xml:space="preserve"> </w:t>
      </w:r>
      <w:r w:rsidR="009405BB">
        <w:t>m</w:t>
      </w:r>
      <w:r w:rsidR="00036043">
        <w:t>acOS</w:t>
      </w:r>
      <w:r w:rsidR="006F2DF5">
        <w:t>.</w:t>
      </w:r>
      <w:r w:rsidR="001222AE">
        <w:t xml:space="preserve"> </w:t>
      </w:r>
      <w:r w:rsidR="00B21449">
        <w:t>Plus, t</w:t>
      </w:r>
      <w:r w:rsidR="00BC04DE">
        <w:t xml:space="preserve">he website should handle up to </w:t>
      </w:r>
      <w:r w:rsidR="00655144">
        <w:t>50</w:t>
      </w:r>
      <w:r w:rsidR="00BC04DE">
        <w:t>00 users with no noticeable performance dips.</w:t>
      </w:r>
    </w:p>
    <w:p w14:paraId="6A9C1355" w14:textId="77777777" w:rsidR="00DD196B" w:rsidRDefault="00DD196B">
      <w:pPr>
        <w:pStyle w:val="Heading3"/>
      </w:pPr>
      <w:bookmarkStart w:id="89" w:name="_Toc425054412"/>
      <w:bookmarkStart w:id="90" w:name="_Toc422186505"/>
      <w:bookmarkStart w:id="91" w:name="_Toc436203411"/>
      <w:bookmarkStart w:id="92" w:name="_Toc452813605"/>
      <w:bookmarkStart w:id="93" w:name="_Toc80184634"/>
      <w:r>
        <w:t>Performance Requirements</w:t>
      </w:r>
      <w:bookmarkEnd w:id="88"/>
      <w:bookmarkEnd w:id="89"/>
      <w:bookmarkEnd w:id="90"/>
      <w:bookmarkEnd w:id="91"/>
      <w:bookmarkEnd w:id="92"/>
      <w:bookmarkEnd w:id="93"/>
    </w:p>
    <w:p w14:paraId="3E6A77DE" w14:textId="2E074D12" w:rsidR="00BA1C8B" w:rsidRDefault="08FC26CE" w:rsidP="00BA1C8B">
      <w:r>
        <w:t>The backend will run on a test server (personal device). In the future</w:t>
      </w:r>
      <w:r w:rsidR="009405BB">
        <w:t>,</w:t>
      </w:r>
      <w:r>
        <w:t xml:space="preserve"> it will be deployed to multiple </w:t>
      </w:r>
      <w:r w:rsidR="597763E3">
        <w:t>Linux</w:t>
      </w:r>
      <w:r>
        <w:t xml:space="preserve"> servers with </w:t>
      </w:r>
      <w:r w:rsidR="17F7D2B3">
        <w:t>NGINX</w:t>
      </w:r>
      <w:r w:rsidR="14A299E1">
        <w:t xml:space="preserve"> to distribute the load evenly among the servers.  </w:t>
      </w:r>
    </w:p>
    <w:p w14:paraId="03661B63" w14:textId="77777777" w:rsidR="00E83C7D" w:rsidRDefault="00E83C7D" w:rsidP="00E83C7D">
      <w:pPr>
        <w:pStyle w:val="Heading3"/>
      </w:pPr>
      <w:bookmarkStart w:id="94" w:name="_Toc80184635"/>
      <w:r>
        <w:t>Quality Requirements</w:t>
      </w:r>
      <w:bookmarkEnd w:id="94"/>
    </w:p>
    <w:p w14:paraId="6A990E8F" w14:textId="35293C4E" w:rsidR="395E24F5" w:rsidRDefault="395E24F5" w:rsidP="79059B5A">
      <w:pPr>
        <w:rPr>
          <w:b/>
          <w:bCs/>
        </w:rPr>
      </w:pPr>
      <w:r w:rsidRPr="79059B5A">
        <w:rPr>
          <w:b/>
          <w:bCs/>
        </w:rPr>
        <w:t>2.6.</w:t>
      </w:r>
      <w:r w:rsidR="24CB3E6D" w:rsidRPr="6E2B95AF">
        <w:rPr>
          <w:b/>
          <w:bCs/>
        </w:rPr>
        <w:t>4</w:t>
      </w:r>
      <w:r w:rsidRPr="79059B5A">
        <w:rPr>
          <w:b/>
          <w:bCs/>
        </w:rPr>
        <w:t>.1</w:t>
      </w:r>
      <w:r>
        <w:tab/>
      </w:r>
      <w:r w:rsidRPr="79059B5A">
        <w:rPr>
          <w:b/>
          <w:bCs/>
        </w:rPr>
        <w:t>Correctness</w:t>
      </w:r>
    </w:p>
    <w:p w14:paraId="0895FE17" w14:textId="75726AF8" w:rsidR="1B747491" w:rsidRDefault="1B747491" w:rsidP="79059B5A">
      <w:r>
        <w:t xml:space="preserve">The system should meet all the requirements </w:t>
      </w:r>
      <w:r w:rsidR="5D6D8327">
        <w:t>without any software faults or failures</w:t>
      </w:r>
      <w:r w:rsidR="0059667B">
        <w:t xml:space="preserve"> as indicated in the use cases</w:t>
      </w:r>
      <w:r w:rsidR="5D6D8327">
        <w:t>.</w:t>
      </w:r>
      <w:r w:rsidR="0059667B">
        <w:t xml:space="preserve"> The system should pass </w:t>
      </w:r>
      <w:r w:rsidR="00AA39F1">
        <w:t>penetration testing, unit testing, system testing, and integration testing.</w:t>
      </w:r>
    </w:p>
    <w:p w14:paraId="09F54BAD" w14:textId="19B5E939" w:rsidR="79059B5A" w:rsidRDefault="79059B5A" w:rsidP="79059B5A"/>
    <w:p w14:paraId="2A2CEDFF" w14:textId="4C74F662" w:rsidR="395E24F5" w:rsidRDefault="395E24F5" w:rsidP="79059B5A">
      <w:pPr>
        <w:rPr>
          <w:b/>
          <w:bCs/>
        </w:rPr>
      </w:pPr>
      <w:r w:rsidRPr="79059B5A">
        <w:rPr>
          <w:b/>
          <w:bCs/>
        </w:rPr>
        <w:t>2.6.</w:t>
      </w:r>
      <w:r w:rsidR="1420BFAF" w:rsidRPr="6E2B95AF">
        <w:rPr>
          <w:b/>
          <w:bCs/>
        </w:rPr>
        <w:t>4</w:t>
      </w:r>
      <w:r w:rsidRPr="79059B5A">
        <w:rPr>
          <w:b/>
          <w:bCs/>
        </w:rPr>
        <w:t>.2</w:t>
      </w:r>
      <w:r>
        <w:tab/>
      </w:r>
      <w:r w:rsidRPr="79059B5A">
        <w:rPr>
          <w:b/>
          <w:bCs/>
        </w:rPr>
        <w:t>Reliability</w:t>
      </w:r>
    </w:p>
    <w:p w14:paraId="263229A0" w14:textId="29D7BD16" w:rsidR="3C57A41E" w:rsidRDefault="3C57A41E" w:rsidP="79059B5A">
      <w:pPr>
        <w:rPr>
          <w:b/>
          <w:bCs/>
        </w:rPr>
      </w:pPr>
      <w:r>
        <w:t>The system should not fail more than once every 50 days.</w:t>
      </w:r>
    </w:p>
    <w:p w14:paraId="0A8AFA4D" w14:textId="565A6424" w:rsidR="79059B5A" w:rsidRDefault="79059B5A" w:rsidP="79059B5A"/>
    <w:p w14:paraId="169AEF6E" w14:textId="27CF3908" w:rsidR="395E24F5" w:rsidRDefault="395E24F5" w:rsidP="79059B5A">
      <w:pPr>
        <w:rPr>
          <w:b/>
          <w:bCs/>
        </w:rPr>
      </w:pPr>
      <w:r w:rsidRPr="79059B5A">
        <w:rPr>
          <w:b/>
          <w:bCs/>
        </w:rPr>
        <w:t>2.6.</w:t>
      </w:r>
      <w:r w:rsidR="6F4EE5A4" w:rsidRPr="6E2B95AF">
        <w:rPr>
          <w:b/>
          <w:bCs/>
        </w:rPr>
        <w:t>4</w:t>
      </w:r>
      <w:r w:rsidRPr="79059B5A">
        <w:rPr>
          <w:b/>
          <w:bCs/>
        </w:rPr>
        <w:t>.3</w:t>
      </w:r>
      <w:r>
        <w:tab/>
      </w:r>
      <w:r w:rsidRPr="79059B5A">
        <w:rPr>
          <w:b/>
          <w:bCs/>
        </w:rPr>
        <w:t>Efficiency</w:t>
      </w:r>
    </w:p>
    <w:p w14:paraId="7D6D8E8F" w14:textId="4DE3E6AF" w:rsidR="79059B5A" w:rsidRDefault="2DDF1AEE" w:rsidP="79059B5A">
      <w:r>
        <w:t>The website should load and p</w:t>
      </w:r>
      <w:r w:rsidR="009405BB">
        <w:t>er</w:t>
      </w:r>
      <w:r>
        <w:t>form within the standards of modern web</w:t>
      </w:r>
      <w:r w:rsidR="1E5045E0">
        <w:t>site</w:t>
      </w:r>
      <w:r>
        <w:t xml:space="preserve"> app</w:t>
      </w:r>
      <w:r w:rsidR="26229B20">
        <w:t>lications</w:t>
      </w:r>
      <w:r>
        <w:t>. The website should load in under 4 seconds.</w:t>
      </w:r>
    </w:p>
    <w:p w14:paraId="3B15B6C5" w14:textId="77777777" w:rsidR="002C3E4A" w:rsidRPr="00BA1C8B" w:rsidRDefault="002C3E4A" w:rsidP="79059B5A">
      <w:pPr>
        <w:rPr>
          <w:b/>
          <w:bCs/>
        </w:rPr>
      </w:pPr>
    </w:p>
    <w:p w14:paraId="1C664196" w14:textId="3C64C0B3" w:rsidR="395E24F5" w:rsidRDefault="395E24F5" w:rsidP="79059B5A">
      <w:pPr>
        <w:rPr>
          <w:b/>
          <w:bCs/>
        </w:rPr>
      </w:pPr>
      <w:r w:rsidRPr="79059B5A">
        <w:rPr>
          <w:b/>
          <w:bCs/>
        </w:rPr>
        <w:lastRenderedPageBreak/>
        <w:t>2.6.</w:t>
      </w:r>
      <w:r w:rsidR="623FFFDE" w:rsidRPr="6E2B95AF">
        <w:rPr>
          <w:b/>
          <w:bCs/>
        </w:rPr>
        <w:t>4</w:t>
      </w:r>
      <w:r w:rsidRPr="79059B5A">
        <w:rPr>
          <w:b/>
          <w:bCs/>
        </w:rPr>
        <w:t>.4</w:t>
      </w:r>
      <w:r>
        <w:tab/>
      </w:r>
      <w:r w:rsidRPr="79059B5A">
        <w:rPr>
          <w:b/>
          <w:bCs/>
        </w:rPr>
        <w:t>Integrity</w:t>
      </w:r>
    </w:p>
    <w:p w14:paraId="6EC33766" w14:textId="6B11BB01" w:rsidR="16EC4D50" w:rsidRDefault="16EC4D50" w:rsidP="79059B5A">
      <w:pPr>
        <w:rPr>
          <w:b/>
          <w:bCs/>
        </w:rPr>
      </w:pPr>
      <w:r>
        <w:t>Only administrators can view client personal details. Clients cannot view other clients’ data.</w:t>
      </w:r>
    </w:p>
    <w:p w14:paraId="085E7252" w14:textId="666EFC4A" w:rsidR="79059B5A" w:rsidRDefault="79059B5A" w:rsidP="79059B5A">
      <w:pPr>
        <w:rPr>
          <w:b/>
          <w:bCs/>
        </w:rPr>
      </w:pPr>
    </w:p>
    <w:p w14:paraId="1CA4CBBD" w14:textId="4CDAEF76" w:rsidR="395E24F5" w:rsidRDefault="395E24F5" w:rsidP="79059B5A">
      <w:pPr>
        <w:rPr>
          <w:b/>
          <w:bCs/>
        </w:rPr>
      </w:pPr>
      <w:r w:rsidRPr="79059B5A">
        <w:rPr>
          <w:b/>
          <w:bCs/>
        </w:rPr>
        <w:t>2.6.</w:t>
      </w:r>
      <w:r w:rsidR="749D86FE" w:rsidRPr="6E2B95AF">
        <w:rPr>
          <w:b/>
          <w:bCs/>
        </w:rPr>
        <w:t>4</w:t>
      </w:r>
      <w:r w:rsidRPr="79059B5A">
        <w:rPr>
          <w:b/>
          <w:bCs/>
        </w:rPr>
        <w:t>.5</w:t>
      </w:r>
      <w:r>
        <w:tab/>
      </w:r>
      <w:r w:rsidRPr="79059B5A">
        <w:rPr>
          <w:b/>
          <w:bCs/>
        </w:rPr>
        <w:t>Usability</w:t>
      </w:r>
    </w:p>
    <w:p w14:paraId="66BD0B32" w14:textId="740C312F" w:rsidR="40A97D0B" w:rsidRDefault="40A97D0B" w:rsidP="79059B5A">
      <w:pPr>
        <w:rPr>
          <w:b/>
          <w:bCs/>
        </w:rPr>
      </w:pPr>
      <w:r>
        <w:t xml:space="preserve">The system should be intuitive and not require more than 2 </w:t>
      </w:r>
      <w:r w:rsidR="00F15976">
        <w:t>hours</w:t>
      </w:r>
      <w:r>
        <w:t xml:space="preserve"> of training for administrators. </w:t>
      </w:r>
    </w:p>
    <w:p w14:paraId="1B3FFCCB" w14:textId="5AF70D81" w:rsidR="79059B5A" w:rsidRDefault="79059B5A" w:rsidP="79059B5A">
      <w:pPr>
        <w:rPr>
          <w:b/>
          <w:bCs/>
        </w:rPr>
      </w:pPr>
    </w:p>
    <w:p w14:paraId="33532B78" w14:textId="14D5751F" w:rsidR="395E24F5" w:rsidRDefault="395E24F5" w:rsidP="79059B5A">
      <w:pPr>
        <w:rPr>
          <w:b/>
          <w:bCs/>
        </w:rPr>
      </w:pPr>
      <w:r w:rsidRPr="79059B5A">
        <w:rPr>
          <w:b/>
          <w:bCs/>
        </w:rPr>
        <w:t>2.6.</w:t>
      </w:r>
      <w:r w:rsidR="6A978BF4" w:rsidRPr="6E2B95AF">
        <w:rPr>
          <w:b/>
          <w:bCs/>
        </w:rPr>
        <w:t>4</w:t>
      </w:r>
      <w:r w:rsidRPr="79059B5A">
        <w:rPr>
          <w:b/>
          <w:bCs/>
        </w:rPr>
        <w:t>.</w:t>
      </w:r>
      <w:r w:rsidR="032EF067" w:rsidRPr="79059B5A">
        <w:rPr>
          <w:b/>
          <w:bCs/>
        </w:rPr>
        <w:t>6</w:t>
      </w:r>
      <w:r>
        <w:tab/>
      </w:r>
      <w:r w:rsidRPr="79059B5A">
        <w:rPr>
          <w:b/>
          <w:bCs/>
        </w:rPr>
        <w:t>Testability</w:t>
      </w:r>
    </w:p>
    <w:p w14:paraId="7524FE9E" w14:textId="3A405B60" w:rsidR="6A66ACC6" w:rsidRDefault="6A66ACC6" w:rsidP="79059B5A">
      <w:r>
        <w:t xml:space="preserve">The system should incorporate unit testing in the development phase as well as manual testing after deployment. Any detected issues will be added to the </w:t>
      </w:r>
      <w:r w:rsidR="3AE1E9DC">
        <w:t>GitHub</w:t>
      </w:r>
      <w:r>
        <w:t xml:space="preserve"> “issues” ticket system so the developers can fix it and </w:t>
      </w:r>
      <w:r w:rsidR="796258AB">
        <w:t>link the associated code.</w:t>
      </w:r>
    </w:p>
    <w:p w14:paraId="29ACC530" w14:textId="0441BDD4" w:rsidR="79059B5A" w:rsidRDefault="79059B5A" w:rsidP="79059B5A">
      <w:pPr>
        <w:rPr>
          <w:b/>
          <w:bCs/>
        </w:rPr>
      </w:pPr>
    </w:p>
    <w:p w14:paraId="613F00B4" w14:textId="4158D7A9" w:rsidR="395E24F5" w:rsidRDefault="395E24F5" w:rsidP="79059B5A">
      <w:pPr>
        <w:rPr>
          <w:b/>
          <w:bCs/>
        </w:rPr>
      </w:pPr>
      <w:r w:rsidRPr="79059B5A">
        <w:rPr>
          <w:b/>
          <w:bCs/>
        </w:rPr>
        <w:t>2.6.</w:t>
      </w:r>
      <w:r w:rsidR="5881A475" w:rsidRPr="6E2B95AF">
        <w:rPr>
          <w:b/>
          <w:bCs/>
        </w:rPr>
        <w:t>4</w:t>
      </w:r>
      <w:r w:rsidRPr="79059B5A">
        <w:rPr>
          <w:b/>
          <w:bCs/>
        </w:rPr>
        <w:t>.</w:t>
      </w:r>
      <w:r w:rsidR="3B10EA38" w:rsidRPr="79059B5A">
        <w:rPr>
          <w:b/>
          <w:bCs/>
        </w:rPr>
        <w:t>7</w:t>
      </w:r>
      <w:r>
        <w:tab/>
      </w:r>
      <w:r w:rsidR="008B6DC6">
        <w:rPr>
          <w:b/>
          <w:bCs/>
        </w:rPr>
        <w:t xml:space="preserve">Interoperability </w:t>
      </w:r>
    </w:p>
    <w:p w14:paraId="0B642E04" w14:textId="48C5D14F" w:rsidR="7F609D6D" w:rsidRDefault="7F609D6D" w:rsidP="79059B5A">
      <w:pPr>
        <w:rPr>
          <w:b/>
          <w:bCs/>
        </w:rPr>
      </w:pPr>
      <w:r>
        <w:t>The system</w:t>
      </w:r>
      <w:r w:rsidR="00D16CB1">
        <w:t xml:space="preserve"> should</w:t>
      </w:r>
      <w:r>
        <w:t xml:space="preserve"> generate an excel sheet for the week’s schedule which will be in the standard .xlsx format.</w:t>
      </w:r>
    </w:p>
    <w:p w14:paraId="3875A842" w14:textId="554D8BFB" w:rsidR="79059B5A" w:rsidRDefault="79059B5A" w:rsidP="79059B5A">
      <w:pPr>
        <w:rPr>
          <w:b/>
          <w:bCs/>
        </w:rPr>
      </w:pPr>
    </w:p>
    <w:p w14:paraId="3BA8C312" w14:textId="77777777" w:rsidR="00DD196B" w:rsidRDefault="6A11BBD2">
      <w:pPr>
        <w:pStyle w:val="Heading2"/>
      </w:pPr>
      <w:bookmarkStart w:id="95" w:name="_Toc80184636"/>
      <w:r>
        <w:t>Analysis model</w:t>
      </w:r>
      <w:bookmarkEnd w:id="95"/>
    </w:p>
    <w:p w14:paraId="0BD46F15" w14:textId="3F57B7E7" w:rsidR="00BB314A" w:rsidRDefault="4D031AD8" w:rsidP="003B5A3F">
      <w:pPr>
        <w:pStyle w:val="Heading3"/>
      </w:pPr>
      <w:bookmarkStart w:id="96" w:name="_Toc80184637"/>
      <w:r>
        <w:t xml:space="preserve">Summary </w:t>
      </w:r>
      <w:r w:rsidR="003B5A3F">
        <w:t>Use Case Diagram</w:t>
      </w:r>
      <w:bookmarkEnd w:id="96"/>
    </w:p>
    <w:p w14:paraId="2D77D5F0" w14:textId="7210D74F" w:rsidR="003B5A3F" w:rsidRDefault="3A50FE77" w:rsidP="003B5A3F">
      <w:pPr>
        <w:keepNext/>
        <w:jc w:val="center"/>
      </w:pPr>
      <w:r>
        <w:rPr>
          <w:noProof/>
        </w:rPr>
        <w:drawing>
          <wp:inline distT="0" distB="0" distL="0" distR="0" wp14:anchorId="15C3490C" wp14:editId="53CBA452">
            <wp:extent cx="4641554" cy="3837709"/>
            <wp:effectExtent l="0" t="0" r="698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4641554" cy="3837709"/>
                    </a:xfrm>
                    <a:prstGeom prst="rect">
                      <a:avLst/>
                    </a:prstGeom>
                  </pic:spPr>
                </pic:pic>
              </a:graphicData>
            </a:graphic>
          </wp:inline>
        </w:drawing>
      </w:r>
    </w:p>
    <w:p w14:paraId="2B98F47C" w14:textId="56DFC110" w:rsidR="003B5A3F" w:rsidRDefault="003B5A3F" w:rsidP="003B5A3F">
      <w:pPr>
        <w:pStyle w:val="Caption"/>
        <w:jc w:val="center"/>
      </w:pPr>
      <w:r>
        <w:t xml:space="preserve">Figure </w:t>
      </w:r>
      <w:r w:rsidR="00D107DE">
        <w:t>11</w:t>
      </w:r>
      <w:r>
        <w:t xml:space="preserve"> MSS Use Case Diagram</w:t>
      </w:r>
    </w:p>
    <w:p w14:paraId="0257C6BB" w14:textId="7498E5B6" w:rsidR="00CD2D1E" w:rsidRDefault="00704654" w:rsidP="00704654">
      <w:r>
        <w:t xml:space="preserve">The figure above describes </w:t>
      </w:r>
      <w:r w:rsidR="00F86DF2">
        <w:t xml:space="preserve">how the clients and administrators would use the system as well as the interactions between the system and the database. </w:t>
      </w:r>
      <w:r w:rsidR="00CE2BC5">
        <w:t xml:space="preserve">The MSS Use Case Diagram also points out the potential threats an attacker may </w:t>
      </w:r>
      <w:r w:rsidR="009E6467">
        <w:t>penetrate</w:t>
      </w:r>
      <w:r w:rsidR="00EA5B10">
        <w:t>,</w:t>
      </w:r>
      <w:r w:rsidR="009E6467">
        <w:t xml:space="preserve"> and </w:t>
      </w:r>
      <w:r w:rsidR="002934EC">
        <w:t>how the system</w:t>
      </w:r>
      <w:r w:rsidR="00EA5B10">
        <w:t xml:space="preserve"> would</w:t>
      </w:r>
      <w:r w:rsidR="002934EC">
        <w:t xml:space="preserve"> respond if it </w:t>
      </w:r>
      <w:r w:rsidR="00EA5B10">
        <w:t>is</w:t>
      </w:r>
      <w:r w:rsidR="002934EC">
        <w:t xml:space="preserve"> attacked. </w:t>
      </w:r>
    </w:p>
    <w:p w14:paraId="28B15D19" w14:textId="77777777" w:rsidR="00CD2D1E" w:rsidRDefault="00CD2D1E">
      <w:pPr>
        <w:widowControl/>
        <w:spacing w:line="240" w:lineRule="auto"/>
      </w:pPr>
      <w:r>
        <w:br w:type="page"/>
      </w:r>
    </w:p>
    <w:p w14:paraId="38EF130B" w14:textId="6652682B" w:rsidR="004E666E" w:rsidRDefault="008854EC" w:rsidP="008854EC">
      <w:pPr>
        <w:pStyle w:val="Heading3"/>
      </w:pPr>
      <w:bookmarkStart w:id="97" w:name="_Toc80184638"/>
      <w:r>
        <w:lastRenderedPageBreak/>
        <w:t>Summary Use Case</w:t>
      </w:r>
      <w:bookmarkEnd w:id="97"/>
    </w:p>
    <w:tbl>
      <w:tblPr>
        <w:tblW w:w="9360"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60"/>
        <w:gridCol w:w="555"/>
        <w:gridCol w:w="6645"/>
      </w:tblGrid>
      <w:tr w:rsidR="008854EC" w:rsidRPr="008854EC" w14:paraId="4D428167" w14:textId="77777777" w:rsidTr="51489C09">
        <w:trPr>
          <w:trHeight w:val="228"/>
        </w:trPr>
        <w:tc>
          <w:tcPr>
            <w:tcW w:w="2160" w:type="dxa"/>
            <w:tcBorders>
              <w:top w:val="single" w:sz="6" w:space="0" w:color="A9A9A9"/>
              <w:left w:val="single" w:sz="6" w:space="0" w:color="A9A9A9"/>
              <w:bottom w:val="single" w:sz="6" w:space="0" w:color="A9A9A9"/>
              <w:right w:val="single" w:sz="6" w:space="0" w:color="A9A9A9"/>
            </w:tcBorders>
            <w:shd w:val="clear" w:color="auto" w:fill="000000" w:themeFill="text1"/>
            <w:hideMark/>
          </w:tcPr>
          <w:p w14:paraId="39361D57" w14:textId="77777777" w:rsidR="008854EC" w:rsidRPr="008854EC" w:rsidRDefault="008854EC" w:rsidP="008854EC">
            <w:pPr>
              <w:widowControl/>
              <w:spacing w:line="240" w:lineRule="auto"/>
              <w:ind w:left="45"/>
              <w:textAlignment w:val="baseline"/>
              <w:rPr>
                <w:sz w:val="18"/>
                <w:szCs w:val="18"/>
              </w:rPr>
            </w:pPr>
            <w:r w:rsidRPr="008854EC">
              <w:rPr>
                <w:b/>
                <w:bCs/>
                <w:color w:val="EFFFEF"/>
                <w:sz w:val="18"/>
                <w:szCs w:val="18"/>
              </w:rPr>
              <w:t>Project Name:</w:t>
            </w:r>
            <w:r w:rsidRPr="008854EC">
              <w:rPr>
                <w:color w:val="EFFFEF"/>
                <w:sz w:val="18"/>
                <w:szCs w:val="18"/>
              </w:rPr>
              <w:t> </w:t>
            </w:r>
          </w:p>
        </w:tc>
        <w:tc>
          <w:tcPr>
            <w:tcW w:w="7200" w:type="dxa"/>
            <w:gridSpan w:val="2"/>
            <w:tcBorders>
              <w:top w:val="single" w:sz="6" w:space="0" w:color="A9A9A9"/>
              <w:left w:val="single" w:sz="6" w:space="0" w:color="A9A9A9"/>
              <w:bottom w:val="single" w:sz="6" w:space="0" w:color="A9A9A9"/>
              <w:right w:val="single" w:sz="6" w:space="0" w:color="A9A9A9"/>
            </w:tcBorders>
            <w:shd w:val="clear" w:color="auto" w:fill="000000" w:themeFill="text1"/>
            <w:hideMark/>
          </w:tcPr>
          <w:p w14:paraId="6C106D6B" w14:textId="6A0B2E5D" w:rsidR="008854EC" w:rsidRPr="008854EC" w:rsidRDefault="008854EC" w:rsidP="008854EC">
            <w:pPr>
              <w:widowControl/>
              <w:spacing w:line="240" w:lineRule="auto"/>
              <w:ind w:left="105"/>
              <w:textAlignment w:val="baseline"/>
              <w:rPr>
                <w:sz w:val="18"/>
                <w:szCs w:val="18"/>
              </w:rPr>
            </w:pPr>
            <w:r w:rsidRPr="00D62BA5">
              <w:rPr>
                <w:color w:val="EFFFEF"/>
                <w:sz w:val="18"/>
                <w:szCs w:val="18"/>
              </w:rPr>
              <w:t xml:space="preserve">Meeting </w:t>
            </w:r>
            <w:r w:rsidR="00E35EE2" w:rsidRPr="00D62BA5">
              <w:rPr>
                <w:color w:val="EFFFEF"/>
                <w:sz w:val="18"/>
                <w:szCs w:val="18"/>
              </w:rPr>
              <w:t>Schedule System</w:t>
            </w:r>
            <w:r w:rsidRPr="008854EC">
              <w:rPr>
                <w:color w:val="EFFFEF"/>
                <w:sz w:val="18"/>
                <w:szCs w:val="18"/>
              </w:rPr>
              <w:t> </w:t>
            </w:r>
          </w:p>
        </w:tc>
      </w:tr>
      <w:tr w:rsidR="008854EC" w:rsidRPr="008854EC" w14:paraId="5BF24BAA" w14:textId="77777777" w:rsidTr="51489C09">
        <w:trPr>
          <w:trHeight w:val="210"/>
        </w:trPr>
        <w:tc>
          <w:tcPr>
            <w:tcW w:w="2160" w:type="dxa"/>
            <w:tcBorders>
              <w:top w:val="single" w:sz="6" w:space="0" w:color="A9A9A9"/>
              <w:left w:val="single" w:sz="6" w:space="0" w:color="A9A9A9"/>
              <w:bottom w:val="single" w:sz="6" w:space="0" w:color="A9A9A9"/>
              <w:right w:val="single" w:sz="6" w:space="0" w:color="A9A9A9"/>
            </w:tcBorders>
            <w:shd w:val="clear" w:color="auto" w:fill="686868"/>
            <w:hideMark/>
          </w:tcPr>
          <w:p w14:paraId="502DC888" w14:textId="77777777" w:rsidR="008854EC" w:rsidRPr="008854EC" w:rsidRDefault="008854EC" w:rsidP="008854EC">
            <w:pPr>
              <w:widowControl/>
              <w:spacing w:line="240" w:lineRule="auto"/>
              <w:ind w:left="45"/>
              <w:textAlignment w:val="baseline"/>
              <w:rPr>
                <w:sz w:val="18"/>
                <w:szCs w:val="18"/>
              </w:rPr>
            </w:pPr>
            <w:r w:rsidRPr="008854EC">
              <w:rPr>
                <w:b/>
                <w:bCs/>
                <w:color w:val="FFFFFF"/>
                <w:sz w:val="18"/>
                <w:szCs w:val="18"/>
              </w:rPr>
              <w:t>Use Case Name:</w:t>
            </w:r>
            <w:r w:rsidRPr="008854EC">
              <w:rPr>
                <w:color w:val="FFFFFF"/>
                <w:sz w:val="18"/>
                <w:szCs w:val="18"/>
              </w:rPr>
              <w:t> </w:t>
            </w:r>
          </w:p>
        </w:tc>
        <w:tc>
          <w:tcPr>
            <w:tcW w:w="7200"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hideMark/>
          </w:tcPr>
          <w:p w14:paraId="0772D8C2" w14:textId="2228D28C" w:rsidR="008854EC" w:rsidRPr="008854EC" w:rsidRDefault="00E35EE2" w:rsidP="008854EC">
            <w:pPr>
              <w:widowControl/>
              <w:spacing w:line="240" w:lineRule="auto"/>
              <w:ind w:left="60"/>
              <w:textAlignment w:val="baseline"/>
              <w:rPr>
                <w:sz w:val="18"/>
                <w:szCs w:val="18"/>
              </w:rPr>
            </w:pPr>
            <w:r w:rsidRPr="00D62BA5">
              <w:rPr>
                <w:sz w:val="18"/>
                <w:szCs w:val="18"/>
              </w:rPr>
              <w:t>Meeting Schedule System</w:t>
            </w:r>
          </w:p>
        </w:tc>
      </w:tr>
      <w:tr w:rsidR="008854EC" w:rsidRPr="008854EC" w14:paraId="3DF86679" w14:textId="77777777" w:rsidTr="51489C09">
        <w:trPr>
          <w:trHeight w:val="360"/>
        </w:trPr>
        <w:tc>
          <w:tcPr>
            <w:tcW w:w="2160" w:type="dxa"/>
            <w:tcBorders>
              <w:top w:val="single" w:sz="6" w:space="0" w:color="A9A9A9"/>
              <w:left w:val="single" w:sz="6" w:space="0" w:color="A9A9A9"/>
              <w:bottom w:val="single" w:sz="6" w:space="0" w:color="A9A9A9"/>
              <w:right w:val="single" w:sz="6" w:space="0" w:color="A9A9A9"/>
            </w:tcBorders>
            <w:shd w:val="clear" w:color="auto" w:fill="686868"/>
            <w:hideMark/>
          </w:tcPr>
          <w:p w14:paraId="794D93A5" w14:textId="77777777" w:rsidR="008854EC" w:rsidRPr="008854EC" w:rsidRDefault="008854EC" w:rsidP="008854EC">
            <w:pPr>
              <w:widowControl/>
              <w:spacing w:line="240" w:lineRule="auto"/>
              <w:ind w:left="45"/>
              <w:textAlignment w:val="baseline"/>
              <w:rPr>
                <w:sz w:val="18"/>
                <w:szCs w:val="18"/>
              </w:rPr>
            </w:pPr>
            <w:r w:rsidRPr="008854EC">
              <w:rPr>
                <w:b/>
                <w:bCs/>
                <w:color w:val="FFFFFF"/>
                <w:sz w:val="18"/>
                <w:szCs w:val="18"/>
              </w:rPr>
              <w:t>User Goal:</w:t>
            </w:r>
            <w:r w:rsidRPr="008854EC">
              <w:rPr>
                <w:color w:val="FFFFFF"/>
                <w:sz w:val="18"/>
                <w:szCs w:val="18"/>
              </w:rPr>
              <w:t> </w:t>
            </w:r>
          </w:p>
        </w:tc>
        <w:tc>
          <w:tcPr>
            <w:tcW w:w="7200"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hideMark/>
          </w:tcPr>
          <w:p w14:paraId="30260772" w14:textId="3B689487" w:rsidR="008854EC" w:rsidRPr="008854EC" w:rsidRDefault="00161F97" w:rsidP="008854EC">
            <w:pPr>
              <w:widowControl/>
              <w:spacing w:line="240" w:lineRule="auto"/>
              <w:ind w:left="60"/>
              <w:textAlignment w:val="baseline"/>
              <w:rPr>
                <w:sz w:val="18"/>
                <w:szCs w:val="18"/>
              </w:rPr>
            </w:pPr>
            <w:r w:rsidRPr="00D62BA5">
              <w:rPr>
                <w:sz w:val="18"/>
                <w:szCs w:val="18"/>
              </w:rPr>
              <w:t>Clients</w:t>
            </w:r>
            <w:r w:rsidR="00E35EE2" w:rsidRPr="00D62BA5">
              <w:rPr>
                <w:sz w:val="18"/>
                <w:szCs w:val="18"/>
              </w:rPr>
              <w:t xml:space="preserve"> can keep track, manage, and create meeting schedu</w:t>
            </w:r>
            <w:r w:rsidR="000C5E93">
              <w:rPr>
                <w:sz w:val="18"/>
                <w:szCs w:val="18"/>
              </w:rPr>
              <w:t>le</w:t>
            </w:r>
            <w:r w:rsidR="009B07DA">
              <w:rPr>
                <w:sz w:val="18"/>
                <w:szCs w:val="18"/>
              </w:rPr>
              <w:t>s</w:t>
            </w:r>
            <w:r w:rsidRPr="00D62BA5">
              <w:rPr>
                <w:sz w:val="18"/>
                <w:szCs w:val="18"/>
              </w:rPr>
              <w:t>. Administrators can</w:t>
            </w:r>
            <w:r w:rsidR="004B7E8E" w:rsidRPr="00D62BA5">
              <w:rPr>
                <w:sz w:val="18"/>
                <w:szCs w:val="18"/>
              </w:rPr>
              <w:t xml:space="preserve"> keep track and manage </w:t>
            </w:r>
            <w:r w:rsidR="00C41ACD" w:rsidRPr="00D62BA5">
              <w:rPr>
                <w:sz w:val="18"/>
                <w:szCs w:val="18"/>
              </w:rPr>
              <w:t>the system</w:t>
            </w:r>
          </w:p>
        </w:tc>
      </w:tr>
      <w:tr w:rsidR="008854EC" w:rsidRPr="008854EC" w14:paraId="0216F006" w14:textId="77777777" w:rsidTr="51489C09">
        <w:trPr>
          <w:trHeight w:val="183"/>
        </w:trPr>
        <w:tc>
          <w:tcPr>
            <w:tcW w:w="2160" w:type="dxa"/>
            <w:tcBorders>
              <w:top w:val="single" w:sz="6" w:space="0" w:color="A9A9A9"/>
              <w:left w:val="single" w:sz="6" w:space="0" w:color="A9A9A9"/>
              <w:bottom w:val="single" w:sz="6" w:space="0" w:color="A9A9A9"/>
              <w:right w:val="single" w:sz="6" w:space="0" w:color="A9A9A9"/>
            </w:tcBorders>
            <w:shd w:val="clear" w:color="auto" w:fill="686868"/>
            <w:hideMark/>
          </w:tcPr>
          <w:p w14:paraId="5C250B38" w14:textId="77777777" w:rsidR="008854EC" w:rsidRPr="008854EC" w:rsidRDefault="008854EC" w:rsidP="008854EC">
            <w:pPr>
              <w:widowControl/>
              <w:spacing w:line="240" w:lineRule="auto"/>
              <w:ind w:left="45"/>
              <w:textAlignment w:val="baseline"/>
              <w:rPr>
                <w:sz w:val="18"/>
                <w:szCs w:val="18"/>
              </w:rPr>
            </w:pPr>
            <w:r w:rsidRPr="008854EC">
              <w:rPr>
                <w:b/>
                <w:bCs/>
                <w:color w:val="FFFFFF"/>
                <w:sz w:val="18"/>
                <w:szCs w:val="18"/>
              </w:rPr>
              <w:t>Level:</w:t>
            </w:r>
            <w:r w:rsidRPr="008854EC">
              <w:rPr>
                <w:color w:val="FFFFFF"/>
                <w:sz w:val="18"/>
                <w:szCs w:val="18"/>
              </w:rPr>
              <w:t> </w:t>
            </w:r>
          </w:p>
        </w:tc>
        <w:tc>
          <w:tcPr>
            <w:tcW w:w="7200"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hideMark/>
          </w:tcPr>
          <w:p w14:paraId="142C49C6" w14:textId="77777777" w:rsidR="008854EC" w:rsidRPr="008854EC" w:rsidRDefault="008854EC" w:rsidP="008854EC">
            <w:pPr>
              <w:widowControl/>
              <w:spacing w:line="240" w:lineRule="auto"/>
              <w:ind w:left="60"/>
              <w:textAlignment w:val="baseline"/>
              <w:rPr>
                <w:sz w:val="18"/>
                <w:szCs w:val="18"/>
              </w:rPr>
            </w:pPr>
            <w:r w:rsidRPr="008854EC">
              <w:rPr>
                <w:sz w:val="18"/>
                <w:szCs w:val="18"/>
              </w:rPr>
              <w:t>Summary </w:t>
            </w:r>
          </w:p>
        </w:tc>
      </w:tr>
      <w:tr w:rsidR="008854EC" w:rsidRPr="008854EC" w14:paraId="63FD9810" w14:textId="77777777" w:rsidTr="51489C09">
        <w:trPr>
          <w:trHeight w:val="237"/>
        </w:trPr>
        <w:tc>
          <w:tcPr>
            <w:tcW w:w="2160" w:type="dxa"/>
            <w:tcBorders>
              <w:top w:val="single" w:sz="6" w:space="0" w:color="A9A9A9"/>
              <w:left w:val="single" w:sz="6" w:space="0" w:color="A9A9A9"/>
              <w:bottom w:val="single" w:sz="6" w:space="0" w:color="A9A9A9"/>
              <w:right w:val="single" w:sz="6" w:space="0" w:color="A9A9A9"/>
            </w:tcBorders>
            <w:shd w:val="clear" w:color="auto" w:fill="686868"/>
            <w:hideMark/>
          </w:tcPr>
          <w:p w14:paraId="4502C768" w14:textId="77777777" w:rsidR="008854EC" w:rsidRPr="008854EC" w:rsidRDefault="008854EC" w:rsidP="008854EC">
            <w:pPr>
              <w:widowControl/>
              <w:spacing w:line="240" w:lineRule="auto"/>
              <w:ind w:left="45"/>
              <w:textAlignment w:val="baseline"/>
              <w:rPr>
                <w:sz w:val="18"/>
                <w:szCs w:val="18"/>
              </w:rPr>
            </w:pPr>
            <w:r w:rsidRPr="008854EC">
              <w:rPr>
                <w:b/>
                <w:bCs/>
                <w:color w:val="FFFFFF"/>
                <w:sz w:val="18"/>
                <w:szCs w:val="18"/>
              </w:rPr>
              <w:t>Relevant User Reqs:</w:t>
            </w:r>
            <w:r w:rsidRPr="008854EC">
              <w:rPr>
                <w:color w:val="FFFFFF"/>
                <w:sz w:val="18"/>
                <w:szCs w:val="18"/>
              </w:rPr>
              <w:t> </w:t>
            </w:r>
          </w:p>
        </w:tc>
        <w:tc>
          <w:tcPr>
            <w:tcW w:w="7200"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hideMark/>
          </w:tcPr>
          <w:p w14:paraId="16A8C797" w14:textId="6ED95819" w:rsidR="008854EC" w:rsidRPr="008854EC" w:rsidRDefault="008854EC" w:rsidP="008854EC">
            <w:pPr>
              <w:widowControl/>
              <w:spacing w:line="240" w:lineRule="auto"/>
              <w:textAlignment w:val="baseline"/>
              <w:rPr>
                <w:sz w:val="18"/>
                <w:szCs w:val="18"/>
              </w:rPr>
            </w:pPr>
            <w:r w:rsidRPr="008854EC">
              <w:rPr>
                <w:sz w:val="18"/>
                <w:szCs w:val="18"/>
              </w:rPr>
              <w:t> </w:t>
            </w:r>
            <w:r w:rsidR="00793757">
              <w:rPr>
                <w:sz w:val="18"/>
                <w:szCs w:val="18"/>
              </w:rPr>
              <w:t>User</w:t>
            </w:r>
            <w:r w:rsidR="00637C0F">
              <w:rPr>
                <w:sz w:val="18"/>
                <w:szCs w:val="18"/>
              </w:rPr>
              <w:t xml:space="preserve"> password and</w:t>
            </w:r>
            <w:r w:rsidR="00832DAB">
              <w:rPr>
                <w:sz w:val="18"/>
                <w:szCs w:val="18"/>
              </w:rPr>
              <w:t xml:space="preserve"> user</w:t>
            </w:r>
            <w:r w:rsidR="00793757">
              <w:rPr>
                <w:sz w:val="18"/>
                <w:szCs w:val="18"/>
              </w:rPr>
              <w:t xml:space="preserve"> ID and/or unique company email</w:t>
            </w:r>
            <w:r w:rsidRPr="008854EC">
              <w:rPr>
                <w:sz w:val="18"/>
                <w:szCs w:val="18"/>
              </w:rPr>
              <w:t> </w:t>
            </w:r>
          </w:p>
        </w:tc>
      </w:tr>
      <w:tr w:rsidR="008854EC" w:rsidRPr="008854EC" w14:paraId="7DC05C97" w14:textId="77777777" w:rsidTr="51489C09">
        <w:trPr>
          <w:trHeight w:val="255"/>
        </w:trPr>
        <w:tc>
          <w:tcPr>
            <w:tcW w:w="2160" w:type="dxa"/>
            <w:tcBorders>
              <w:top w:val="single" w:sz="6" w:space="0" w:color="A9A9A9"/>
              <w:left w:val="single" w:sz="6" w:space="0" w:color="A9A9A9"/>
              <w:bottom w:val="single" w:sz="6" w:space="0" w:color="A9A9A9"/>
              <w:right w:val="single" w:sz="6" w:space="0" w:color="A9A9A9"/>
            </w:tcBorders>
            <w:shd w:val="clear" w:color="auto" w:fill="686868"/>
            <w:hideMark/>
          </w:tcPr>
          <w:p w14:paraId="12BF7E19" w14:textId="77777777" w:rsidR="008854EC" w:rsidRPr="008854EC" w:rsidRDefault="008854EC" w:rsidP="008854EC">
            <w:pPr>
              <w:widowControl/>
              <w:spacing w:line="240" w:lineRule="auto"/>
              <w:ind w:left="45"/>
              <w:textAlignment w:val="baseline"/>
              <w:rPr>
                <w:sz w:val="18"/>
                <w:szCs w:val="18"/>
              </w:rPr>
            </w:pPr>
            <w:r w:rsidRPr="008854EC">
              <w:rPr>
                <w:b/>
                <w:bCs/>
                <w:color w:val="FFFFFF"/>
                <w:sz w:val="18"/>
                <w:szCs w:val="18"/>
              </w:rPr>
              <w:t>Relevant System Reqs:</w:t>
            </w:r>
            <w:r w:rsidRPr="008854EC">
              <w:rPr>
                <w:color w:val="FFFFFF"/>
                <w:sz w:val="18"/>
                <w:szCs w:val="18"/>
              </w:rPr>
              <w:t> </w:t>
            </w:r>
          </w:p>
        </w:tc>
        <w:tc>
          <w:tcPr>
            <w:tcW w:w="7200"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hideMark/>
          </w:tcPr>
          <w:p w14:paraId="57554837" w14:textId="77777777" w:rsidR="008854EC" w:rsidRPr="008854EC" w:rsidRDefault="008854EC" w:rsidP="008854EC">
            <w:pPr>
              <w:widowControl/>
              <w:spacing w:line="240" w:lineRule="auto"/>
              <w:ind w:left="60"/>
              <w:textAlignment w:val="baseline"/>
              <w:rPr>
                <w:sz w:val="18"/>
                <w:szCs w:val="18"/>
              </w:rPr>
            </w:pPr>
            <w:r w:rsidRPr="008854EC">
              <w:rPr>
                <w:sz w:val="18"/>
                <w:szCs w:val="18"/>
              </w:rPr>
              <w:t>None </w:t>
            </w:r>
          </w:p>
        </w:tc>
      </w:tr>
      <w:tr w:rsidR="008854EC" w:rsidRPr="008854EC" w14:paraId="615E984E" w14:textId="77777777" w:rsidTr="51489C09">
        <w:trPr>
          <w:trHeight w:val="255"/>
        </w:trPr>
        <w:tc>
          <w:tcPr>
            <w:tcW w:w="2160" w:type="dxa"/>
            <w:tcBorders>
              <w:top w:val="single" w:sz="6" w:space="0" w:color="A9A9A9"/>
              <w:left w:val="single" w:sz="6" w:space="0" w:color="A9A9A9"/>
              <w:bottom w:val="single" w:sz="6" w:space="0" w:color="A9A9A9"/>
              <w:right w:val="single" w:sz="6" w:space="0" w:color="A9A9A9"/>
            </w:tcBorders>
            <w:shd w:val="clear" w:color="auto" w:fill="686868"/>
            <w:hideMark/>
          </w:tcPr>
          <w:p w14:paraId="57ACFB4C" w14:textId="77777777" w:rsidR="008854EC" w:rsidRPr="008854EC" w:rsidRDefault="008854EC" w:rsidP="008854EC">
            <w:pPr>
              <w:widowControl/>
              <w:spacing w:line="240" w:lineRule="auto"/>
              <w:ind w:left="45"/>
              <w:textAlignment w:val="baseline"/>
              <w:rPr>
                <w:sz w:val="18"/>
                <w:szCs w:val="18"/>
              </w:rPr>
            </w:pPr>
            <w:r w:rsidRPr="008854EC">
              <w:rPr>
                <w:b/>
                <w:bCs/>
                <w:color w:val="FFFFFF"/>
                <w:sz w:val="18"/>
                <w:szCs w:val="18"/>
              </w:rPr>
              <w:t>Primary Actor:</w:t>
            </w:r>
            <w:r w:rsidRPr="008854EC">
              <w:rPr>
                <w:color w:val="FFFFFF"/>
                <w:sz w:val="18"/>
                <w:szCs w:val="18"/>
              </w:rPr>
              <w:t> </w:t>
            </w:r>
          </w:p>
        </w:tc>
        <w:tc>
          <w:tcPr>
            <w:tcW w:w="7200"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hideMark/>
          </w:tcPr>
          <w:p w14:paraId="223188EC" w14:textId="77777777" w:rsidR="008854EC" w:rsidRPr="008854EC" w:rsidRDefault="008854EC" w:rsidP="008854EC">
            <w:pPr>
              <w:widowControl/>
              <w:spacing w:line="240" w:lineRule="auto"/>
              <w:ind w:left="60"/>
              <w:textAlignment w:val="baseline"/>
              <w:rPr>
                <w:sz w:val="18"/>
                <w:szCs w:val="18"/>
              </w:rPr>
            </w:pPr>
            <w:r w:rsidRPr="008854EC">
              <w:rPr>
                <w:sz w:val="18"/>
                <w:szCs w:val="18"/>
              </w:rPr>
              <w:t>The Users </w:t>
            </w:r>
          </w:p>
        </w:tc>
      </w:tr>
      <w:tr w:rsidR="008854EC" w:rsidRPr="008854EC" w14:paraId="53EFCDCD" w14:textId="77777777" w:rsidTr="51489C09">
        <w:trPr>
          <w:trHeight w:val="255"/>
        </w:trPr>
        <w:tc>
          <w:tcPr>
            <w:tcW w:w="2160" w:type="dxa"/>
            <w:tcBorders>
              <w:top w:val="single" w:sz="6" w:space="0" w:color="A9A9A9"/>
              <w:left w:val="single" w:sz="6" w:space="0" w:color="A9A9A9"/>
              <w:bottom w:val="single" w:sz="6" w:space="0" w:color="A9A9A9"/>
              <w:right w:val="single" w:sz="6" w:space="0" w:color="A9A9A9"/>
            </w:tcBorders>
            <w:shd w:val="clear" w:color="auto" w:fill="686868"/>
            <w:hideMark/>
          </w:tcPr>
          <w:p w14:paraId="0505C89F" w14:textId="77777777" w:rsidR="008854EC" w:rsidRPr="008854EC" w:rsidRDefault="008854EC" w:rsidP="008854EC">
            <w:pPr>
              <w:widowControl/>
              <w:spacing w:line="240" w:lineRule="auto"/>
              <w:ind w:left="45"/>
              <w:textAlignment w:val="baseline"/>
              <w:rPr>
                <w:sz w:val="18"/>
                <w:szCs w:val="18"/>
              </w:rPr>
            </w:pPr>
            <w:r w:rsidRPr="008854EC">
              <w:rPr>
                <w:b/>
                <w:bCs/>
                <w:color w:val="FFFFFF"/>
                <w:sz w:val="18"/>
                <w:szCs w:val="18"/>
              </w:rPr>
              <w:t>Precondition:</w:t>
            </w:r>
            <w:r w:rsidRPr="008854EC">
              <w:rPr>
                <w:color w:val="FFFFFF"/>
                <w:sz w:val="18"/>
                <w:szCs w:val="18"/>
              </w:rPr>
              <w:t> </w:t>
            </w:r>
          </w:p>
        </w:tc>
        <w:tc>
          <w:tcPr>
            <w:tcW w:w="7200"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hideMark/>
          </w:tcPr>
          <w:p w14:paraId="49EE3EE6" w14:textId="77777777" w:rsidR="008854EC" w:rsidRPr="008854EC" w:rsidRDefault="008854EC" w:rsidP="008854EC">
            <w:pPr>
              <w:widowControl/>
              <w:spacing w:line="240" w:lineRule="auto"/>
              <w:ind w:left="60"/>
              <w:textAlignment w:val="baseline"/>
              <w:rPr>
                <w:sz w:val="18"/>
                <w:szCs w:val="18"/>
              </w:rPr>
            </w:pPr>
            <w:r w:rsidRPr="008854EC">
              <w:rPr>
                <w:sz w:val="18"/>
                <w:szCs w:val="18"/>
              </w:rPr>
              <w:t>None </w:t>
            </w:r>
          </w:p>
        </w:tc>
      </w:tr>
      <w:tr w:rsidR="008854EC" w:rsidRPr="008854EC" w14:paraId="6D811BEC" w14:textId="77777777" w:rsidTr="51489C09">
        <w:trPr>
          <w:trHeight w:val="255"/>
        </w:trPr>
        <w:tc>
          <w:tcPr>
            <w:tcW w:w="2160" w:type="dxa"/>
            <w:tcBorders>
              <w:top w:val="single" w:sz="6" w:space="0" w:color="A9A9A9"/>
              <w:left w:val="single" w:sz="6" w:space="0" w:color="A9A9A9"/>
              <w:bottom w:val="single" w:sz="6" w:space="0" w:color="A9A9A9"/>
              <w:right w:val="single" w:sz="6" w:space="0" w:color="A9A9A9"/>
            </w:tcBorders>
            <w:shd w:val="clear" w:color="auto" w:fill="686868"/>
            <w:hideMark/>
          </w:tcPr>
          <w:p w14:paraId="59504A2B" w14:textId="3C26E0A9" w:rsidR="008854EC" w:rsidRPr="008854EC" w:rsidRDefault="008854EC" w:rsidP="00793757">
            <w:pPr>
              <w:widowControl/>
              <w:spacing w:line="240" w:lineRule="auto"/>
              <w:textAlignment w:val="baseline"/>
              <w:rPr>
                <w:sz w:val="18"/>
                <w:szCs w:val="18"/>
              </w:rPr>
            </w:pPr>
            <w:r w:rsidRPr="008854EC">
              <w:rPr>
                <w:sz w:val="19"/>
                <w:szCs w:val="19"/>
              </w:rPr>
              <w:t> </w:t>
            </w:r>
            <w:r w:rsidRPr="008854EC">
              <w:rPr>
                <w:b/>
                <w:bCs/>
                <w:color w:val="FFFFFF"/>
                <w:sz w:val="18"/>
                <w:szCs w:val="18"/>
              </w:rPr>
              <w:t>Minimal Guarantee:</w:t>
            </w:r>
            <w:r w:rsidRPr="008854EC">
              <w:rPr>
                <w:color w:val="FFFFFF"/>
                <w:sz w:val="18"/>
                <w:szCs w:val="18"/>
              </w:rPr>
              <w:t> </w:t>
            </w:r>
          </w:p>
        </w:tc>
        <w:tc>
          <w:tcPr>
            <w:tcW w:w="7200"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vAlign w:val="center"/>
            <w:hideMark/>
          </w:tcPr>
          <w:p w14:paraId="783A3E9E" w14:textId="26E07375" w:rsidR="008854EC" w:rsidRPr="008854EC" w:rsidRDefault="00150E83" w:rsidP="00793757">
            <w:pPr>
              <w:widowControl/>
              <w:spacing w:line="240" w:lineRule="auto"/>
              <w:ind w:left="60"/>
              <w:textAlignment w:val="baseline"/>
              <w:rPr>
                <w:sz w:val="18"/>
                <w:szCs w:val="18"/>
              </w:rPr>
            </w:pPr>
            <w:r>
              <w:rPr>
                <w:sz w:val="18"/>
                <w:szCs w:val="18"/>
              </w:rPr>
              <w:t>The system terminated</w:t>
            </w:r>
          </w:p>
        </w:tc>
      </w:tr>
      <w:tr w:rsidR="008854EC" w:rsidRPr="008854EC" w14:paraId="0607D74D" w14:textId="77777777" w:rsidTr="51489C09">
        <w:trPr>
          <w:trHeight w:val="255"/>
        </w:trPr>
        <w:tc>
          <w:tcPr>
            <w:tcW w:w="2160" w:type="dxa"/>
            <w:tcBorders>
              <w:top w:val="single" w:sz="6" w:space="0" w:color="A9A9A9"/>
              <w:left w:val="single" w:sz="6" w:space="0" w:color="A9A9A9"/>
              <w:bottom w:val="single" w:sz="6" w:space="0" w:color="A9A9A9"/>
              <w:right w:val="single" w:sz="6" w:space="0" w:color="A9A9A9"/>
            </w:tcBorders>
            <w:shd w:val="clear" w:color="auto" w:fill="686868"/>
            <w:hideMark/>
          </w:tcPr>
          <w:p w14:paraId="0D191590" w14:textId="77777777" w:rsidR="008854EC" w:rsidRPr="008854EC" w:rsidRDefault="008854EC" w:rsidP="008854EC">
            <w:pPr>
              <w:widowControl/>
              <w:spacing w:line="240" w:lineRule="auto"/>
              <w:ind w:left="45"/>
              <w:textAlignment w:val="baseline"/>
              <w:rPr>
                <w:sz w:val="18"/>
                <w:szCs w:val="18"/>
              </w:rPr>
            </w:pPr>
            <w:r w:rsidRPr="008854EC">
              <w:rPr>
                <w:b/>
                <w:bCs/>
                <w:color w:val="FFFFFF"/>
                <w:sz w:val="18"/>
                <w:szCs w:val="18"/>
              </w:rPr>
              <w:t>Success Guarantee:</w:t>
            </w:r>
            <w:r w:rsidRPr="008854EC">
              <w:rPr>
                <w:color w:val="FFFFFF"/>
                <w:sz w:val="18"/>
                <w:szCs w:val="18"/>
              </w:rPr>
              <w:t> </w:t>
            </w:r>
          </w:p>
        </w:tc>
        <w:tc>
          <w:tcPr>
            <w:tcW w:w="7200"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hideMark/>
          </w:tcPr>
          <w:p w14:paraId="165CED49" w14:textId="77777777" w:rsidR="008854EC" w:rsidRPr="008854EC" w:rsidRDefault="008854EC" w:rsidP="008854EC">
            <w:pPr>
              <w:widowControl/>
              <w:spacing w:line="240" w:lineRule="auto"/>
              <w:ind w:left="60"/>
              <w:textAlignment w:val="baseline"/>
              <w:rPr>
                <w:sz w:val="18"/>
                <w:szCs w:val="18"/>
              </w:rPr>
            </w:pPr>
            <w:r w:rsidRPr="008854EC">
              <w:rPr>
                <w:sz w:val="18"/>
                <w:szCs w:val="18"/>
              </w:rPr>
              <w:t>The system updates users’ activities </w:t>
            </w:r>
          </w:p>
        </w:tc>
      </w:tr>
      <w:tr w:rsidR="0044061B" w:rsidRPr="008854EC" w14:paraId="047505D5" w14:textId="77777777" w:rsidTr="51489C09">
        <w:trPr>
          <w:trHeight w:val="255"/>
        </w:trPr>
        <w:tc>
          <w:tcPr>
            <w:tcW w:w="2160" w:type="dxa"/>
            <w:tcBorders>
              <w:top w:val="single" w:sz="6" w:space="0" w:color="A9A9A9"/>
              <w:left w:val="single" w:sz="6" w:space="0" w:color="A9A9A9"/>
              <w:bottom w:val="single" w:sz="6" w:space="0" w:color="A9A9A9"/>
              <w:right w:val="single" w:sz="6" w:space="0" w:color="A9A9A9"/>
            </w:tcBorders>
            <w:shd w:val="clear" w:color="auto" w:fill="686868"/>
          </w:tcPr>
          <w:p w14:paraId="185B2977" w14:textId="00E95208" w:rsidR="0044061B" w:rsidRPr="008854EC" w:rsidRDefault="0044061B" w:rsidP="008854EC">
            <w:pPr>
              <w:widowControl/>
              <w:spacing w:line="240" w:lineRule="auto"/>
              <w:ind w:left="45"/>
              <w:textAlignment w:val="baseline"/>
              <w:rPr>
                <w:b/>
                <w:bCs/>
                <w:color w:val="FFFFFF"/>
                <w:sz w:val="18"/>
                <w:szCs w:val="18"/>
              </w:rPr>
            </w:pPr>
            <w:r>
              <w:rPr>
                <w:b/>
                <w:bCs/>
                <w:color w:val="FFFFFF"/>
                <w:sz w:val="18"/>
                <w:szCs w:val="18"/>
              </w:rPr>
              <w:t>Fail Case:</w:t>
            </w:r>
          </w:p>
        </w:tc>
        <w:tc>
          <w:tcPr>
            <w:tcW w:w="7200"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7C5282E8" w14:textId="31DD6F51" w:rsidR="0044061B" w:rsidRPr="008854EC" w:rsidRDefault="0044061B" w:rsidP="008854EC">
            <w:pPr>
              <w:widowControl/>
              <w:spacing w:line="240" w:lineRule="auto"/>
              <w:ind w:left="60"/>
              <w:textAlignment w:val="baseline"/>
              <w:rPr>
                <w:sz w:val="18"/>
                <w:szCs w:val="18"/>
              </w:rPr>
            </w:pPr>
            <w:r>
              <w:rPr>
                <w:sz w:val="18"/>
                <w:szCs w:val="18"/>
              </w:rPr>
              <w:t>The system is terminated without</w:t>
            </w:r>
            <w:r w:rsidR="00140B4B">
              <w:rPr>
                <w:sz w:val="18"/>
                <w:szCs w:val="18"/>
              </w:rPr>
              <w:t xml:space="preserve"> an</w:t>
            </w:r>
            <w:r>
              <w:rPr>
                <w:sz w:val="18"/>
                <w:szCs w:val="18"/>
              </w:rPr>
              <w:t xml:space="preserve"> error</w:t>
            </w:r>
          </w:p>
        </w:tc>
      </w:tr>
      <w:tr w:rsidR="00140B4B" w:rsidRPr="008854EC" w14:paraId="004DB3D8" w14:textId="77777777" w:rsidTr="51489C09">
        <w:trPr>
          <w:trHeight w:val="255"/>
        </w:trPr>
        <w:tc>
          <w:tcPr>
            <w:tcW w:w="2160" w:type="dxa"/>
            <w:tcBorders>
              <w:top w:val="single" w:sz="6" w:space="0" w:color="A9A9A9"/>
              <w:left w:val="single" w:sz="6" w:space="0" w:color="A9A9A9"/>
              <w:bottom w:val="single" w:sz="6" w:space="0" w:color="A9A9A9"/>
              <w:right w:val="single" w:sz="6" w:space="0" w:color="A9A9A9"/>
            </w:tcBorders>
            <w:shd w:val="clear" w:color="auto" w:fill="686868"/>
          </w:tcPr>
          <w:p w14:paraId="019AC1A4" w14:textId="39313DC9" w:rsidR="00140B4B" w:rsidRDefault="0062066E" w:rsidP="008854EC">
            <w:pPr>
              <w:widowControl/>
              <w:spacing w:line="240" w:lineRule="auto"/>
              <w:ind w:left="45"/>
              <w:textAlignment w:val="baseline"/>
              <w:rPr>
                <w:b/>
                <w:bCs/>
                <w:color w:val="FFFFFF"/>
                <w:sz w:val="18"/>
                <w:szCs w:val="18"/>
              </w:rPr>
            </w:pPr>
            <w:r>
              <w:rPr>
                <w:b/>
                <w:bCs/>
                <w:color w:val="FFFFFF"/>
                <w:sz w:val="18"/>
                <w:szCs w:val="18"/>
              </w:rPr>
              <w:t>Consequence of Failure:</w:t>
            </w:r>
          </w:p>
        </w:tc>
        <w:tc>
          <w:tcPr>
            <w:tcW w:w="7200"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290357D8" w14:textId="637C1EC3" w:rsidR="00140B4B" w:rsidRDefault="0062066E" w:rsidP="008854EC">
            <w:pPr>
              <w:widowControl/>
              <w:spacing w:line="240" w:lineRule="auto"/>
              <w:ind w:left="60"/>
              <w:textAlignment w:val="baseline"/>
              <w:rPr>
                <w:sz w:val="18"/>
                <w:szCs w:val="18"/>
              </w:rPr>
            </w:pPr>
            <w:r>
              <w:rPr>
                <w:sz w:val="18"/>
                <w:szCs w:val="18"/>
              </w:rPr>
              <w:t>Users stop using the product</w:t>
            </w:r>
          </w:p>
        </w:tc>
      </w:tr>
      <w:tr w:rsidR="001736F1" w:rsidRPr="008854EC" w14:paraId="0FD50460" w14:textId="77777777" w:rsidTr="51489C09">
        <w:trPr>
          <w:trHeight w:val="255"/>
        </w:trPr>
        <w:tc>
          <w:tcPr>
            <w:tcW w:w="2160" w:type="dxa"/>
            <w:tcBorders>
              <w:top w:val="single" w:sz="6" w:space="0" w:color="A9A9A9"/>
              <w:left w:val="single" w:sz="6" w:space="0" w:color="A9A9A9"/>
              <w:bottom w:val="single" w:sz="6" w:space="0" w:color="A9A9A9"/>
              <w:right w:val="single" w:sz="6" w:space="0" w:color="A9A9A9"/>
            </w:tcBorders>
            <w:shd w:val="clear" w:color="auto" w:fill="686868"/>
          </w:tcPr>
          <w:p w14:paraId="172A9A78" w14:textId="2D9F4CB4" w:rsidR="001736F1" w:rsidRDefault="001736F1" w:rsidP="008854EC">
            <w:pPr>
              <w:widowControl/>
              <w:spacing w:line="240" w:lineRule="auto"/>
              <w:ind w:left="45"/>
              <w:textAlignment w:val="baseline"/>
              <w:rPr>
                <w:b/>
                <w:bCs/>
                <w:color w:val="FFFFFF"/>
                <w:sz w:val="18"/>
                <w:szCs w:val="18"/>
              </w:rPr>
            </w:pPr>
            <w:r>
              <w:rPr>
                <w:b/>
                <w:bCs/>
                <w:color w:val="FFFFFF"/>
                <w:sz w:val="18"/>
                <w:szCs w:val="18"/>
              </w:rPr>
              <w:t>Associated Risks:</w:t>
            </w:r>
          </w:p>
        </w:tc>
        <w:tc>
          <w:tcPr>
            <w:tcW w:w="7200"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5874B1C7" w14:textId="7E94C71D" w:rsidR="001736F1" w:rsidRDefault="00D50621" w:rsidP="008854EC">
            <w:pPr>
              <w:widowControl/>
              <w:spacing w:line="240" w:lineRule="auto"/>
              <w:ind w:left="60"/>
              <w:textAlignment w:val="baseline"/>
              <w:rPr>
                <w:sz w:val="18"/>
                <w:szCs w:val="18"/>
              </w:rPr>
            </w:pPr>
            <w:r>
              <w:rPr>
                <w:sz w:val="18"/>
                <w:szCs w:val="18"/>
              </w:rPr>
              <w:t>Product purpose violation</w:t>
            </w:r>
          </w:p>
        </w:tc>
      </w:tr>
      <w:tr w:rsidR="008854EC" w:rsidRPr="008854EC" w14:paraId="3FCA1BC1" w14:textId="77777777" w:rsidTr="51489C09">
        <w:trPr>
          <w:trHeight w:val="255"/>
        </w:trPr>
        <w:tc>
          <w:tcPr>
            <w:tcW w:w="2160" w:type="dxa"/>
            <w:tcBorders>
              <w:top w:val="single" w:sz="6" w:space="0" w:color="A9A9A9"/>
              <w:left w:val="single" w:sz="6" w:space="0" w:color="A9A9A9"/>
              <w:bottom w:val="single" w:sz="6" w:space="0" w:color="A9A9A9"/>
              <w:right w:val="single" w:sz="6" w:space="0" w:color="A9A9A9"/>
            </w:tcBorders>
            <w:shd w:val="clear" w:color="auto" w:fill="686868"/>
            <w:hideMark/>
          </w:tcPr>
          <w:p w14:paraId="75DB46EA" w14:textId="77777777" w:rsidR="008854EC" w:rsidRPr="008854EC" w:rsidRDefault="008854EC" w:rsidP="008854EC">
            <w:pPr>
              <w:widowControl/>
              <w:spacing w:line="240" w:lineRule="auto"/>
              <w:ind w:left="45"/>
              <w:textAlignment w:val="baseline"/>
              <w:rPr>
                <w:sz w:val="18"/>
                <w:szCs w:val="18"/>
              </w:rPr>
            </w:pPr>
            <w:r w:rsidRPr="008854EC">
              <w:rPr>
                <w:b/>
                <w:bCs/>
                <w:color w:val="FFFFFF"/>
                <w:sz w:val="18"/>
                <w:szCs w:val="18"/>
              </w:rPr>
              <w:t>Trigger:</w:t>
            </w:r>
            <w:r w:rsidRPr="008854EC">
              <w:rPr>
                <w:color w:val="FFFFFF"/>
                <w:sz w:val="18"/>
                <w:szCs w:val="18"/>
              </w:rPr>
              <w:t> </w:t>
            </w:r>
          </w:p>
        </w:tc>
        <w:tc>
          <w:tcPr>
            <w:tcW w:w="7200" w:type="dxa"/>
            <w:gridSpan w:val="2"/>
            <w:tcBorders>
              <w:top w:val="single" w:sz="6" w:space="0" w:color="A9A9A9"/>
              <w:left w:val="single" w:sz="6" w:space="0" w:color="A9A9A9"/>
              <w:bottom w:val="double" w:sz="6" w:space="0" w:color="A9A9A9"/>
              <w:right w:val="single" w:sz="6" w:space="0" w:color="A9A9A9"/>
            </w:tcBorders>
            <w:shd w:val="clear" w:color="auto" w:fill="FFF2CC" w:themeFill="accent4" w:themeFillTint="33"/>
            <w:hideMark/>
          </w:tcPr>
          <w:p w14:paraId="783C63B5" w14:textId="278AAE5E" w:rsidR="008854EC" w:rsidRPr="008854EC" w:rsidRDefault="008854EC" w:rsidP="008854EC">
            <w:pPr>
              <w:widowControl/>
              <w:spacing w:line="240" w:lineRule="auto"/>
              <w:textAlignment w:val="baseline"/>
              <w:rPr>
                <w:sz w:val="18"/>
                <w:szCs w:val="18"/>
              </w:rPr>
            </w:pPr>
            <w:r w:rsidRPr="008854EC">
              <w:rPr>
                <w:sz w:val="18"/>
                <w:szCs w:val="18"/>
              </w:rPr>
              <w:t xml:space="preserve">  The users </w:t>
            </w:r>
            <w:r w:rsidR="00E135CB" w:rsidRPr="00D62BA5">
              <w:rPr>
                <w:sz w:val="18"/>
                <w:szCs w:val="18"/>
              </w:rPr>
              <w:t>sign</w:t>
            </w:r>
            <w:r w:rsidRPr="008854EC">
              <w:rPr>
                <w:sz w:val="18"/>
                <w:szCs w:val="18"/>
              </w:rPr>
              <w:t xml:space="preserve"> in </w:t>
            </w:r>
            <w:r w:rsidR="00DD0179">
              <w:rPr>
                <w:sz w:val="18"/>
                <w:szCs w:val="18"/>
              </w:rPr>
              <w:t xml:space="preserve">to </w:t>
            </w:r>
            <w:r w:rsidRPr="008854EC">
              <w:rPr>
                <w:sz w:val="18"/>
                <w:szCs w:val="18"/>
              </w:rPr>
              <w:t>the system </w:t>
            </w:r>
          </w:p>
        </w:tc>
      </w:tr>
      <w:tr w:rsidR="008854EC" w:rsidRPr="008854EC" w14:paraId="5015A2F7" w14:textId="77777777" w:rsidTr="51489C09">
        <w:trPr>
          <w:trHeight w:val="225"/>
        </w:trPr>
        <w:tc>
          <w:tcPr>
            <w:tcW w:w="2160" w:type="dxa"/>
            <w:vMerge w:val="restart"/>
            <w:tcBorders>
              <w:top w:val="single" w:sz="6" w:space="0" w:color="A9A9A9"/>
              <w:left w:val="single" w:sz="6" w:space="0" w:color="A9A9A9"/>
              <w:bottom w:val="single" w:sz="6" w:space="0" w:color="A9A9A9"/>
              <w:right w:val="single" w:sz="6" w:space="0" w:color="A9A9A9"/>
            </w:tcBorders>
            <w:shd w:val="clear" w:color="auto" w:fill="686868"/>
            <w:hideMark/>
          </w:tcPr>
          <w:p w14:paraId="47977E79" w14:textId="77777777" w:rsidR="008854EC" w:rsidRPr="008854EC" w:rsidRDefault="008854EC" w:rsidP="008854EC">
            <w:pPr>
              <w:widowControl/>
              <w:spacing w:line="240" w:lineRule="auto"/>
              <w:textAlignment w:val="baseline"/>
              <w:rPr>
                <w:sz w:val="18"/>
                <w:szCs w:val="18"/>
              </w:rPr>
            </w:pPr>
            <w:r w:rsidRPr="008854EC">
              <w:t> </w:t>
            </w:r>
          </w:p>
          <w:p w14:paraId="19DBCD1D" w14:textId="77777777" w:rsidR="008854EC" w:rsidRPr="008854EC" w:rsidRDefault="008854EC" w:rsidP="008854EC">
            <w:pPr>
              <w:widowControl/>
              <w:spacing w:line="240" w:lineRule="auto"/>
              <w:textAlignment w:val="baseline"/>
              <w:rPr>
                <w:sz w:val="18"/>
                <w:szCs w:val="18"/>
              </w:rPr>
            </w:pPr>
            <w:r w:rsidRPr="008854EC">
              <w:t> </w:t>
            </w:r>
          </w:p>
          <w:p w14:paraId="04A2D025" w14:textId="56B0B134" w:rsidR="008854EC" w:rsidRDefault="008854EC" w:rsidP="009D3443">
            <w:pPr>
              <w:widowControl/>
              <w:spacing w:line="240" w:lineRule="auto"/>
              <w:textAlignment w:val="baseline"/>
              <w:rPr>
                <w:color w:val="FFFFFF"/>
                <w:sz w:val="18"/>
                <w:szCs w:val="18"/>
              </w:rPr>
            </w:pPr>
            <w:r w:rsidRPr="008854EC">
              <w:rPr>
                <w:sz w:val="22"/>
                <w:szCs w:val="22"/>
              </w:rPr>
              <w:t> </w:t>
            </w:r>
            <w:r w:rsidRPr="008854EC">
              <w:rPr>
                <w:b/>
                <w:bCs/>
                <w:color w:val="FFFFFF"/>
                <w:sz w:val="18"/>
                <w:szCs w:val="18"/>
              </w:rPr>
              <w:t>Success Scenario:</w:t>
            </w:r>
            <w:r w:rsidRPr="008854EC">
              <w:rPr>
                <w:color w:val="FFFFFF"/>
                <w:sz w:val="18"/>
                <w:szCs w:val="18"/>
              </w:rPr>
              <w:t> </w:t>
            </w:r>
          </w:p>
          <w:p w14:paraId="2F5E088B" w14:textId="77777777" w:rsidR="009828F1" w:rsidRDefault="009828F1" w:rsidP="008854EC">
            <w:pPr>
              <w:widowControl/>
              <w:spacing w:line="240" w:lineRule="auto"/>
              <w:ind w:left="45"/>
              <w:textAlignment w:val="baseline"/>
              <w:rPr>
                <w:sz w:val="18"/>
                <w:szCs w:val="18"/>
              </w:rPr>
            </w:pPr>
          </w:p>
          <w:p w14:paraId="06DB617A" w14:textId="77777777" w:rsidR="009828F1" w:rsidRDefault="009828F1" w:rsidP="008854EC">
            <w:pPr>
              <w:widowControl/>
              <w:spacing w:line="240" w:lineRule="auto"/>
              <w:ind w:left="45"/>
              <w:textAlignment w:val="baseline"/>
              <w:rPr>
                <w:sz w:val="18"/>
                <w:szCs w:val="18"/>
              </w:rPr>
            </w:pPr>
          </w:p>
          <w:p w14:paraId="44969249" w14:textId="77777777" w:rsidR="009828F1" w:rsidRDefault="009828F1" w:rsidP="008854EC">
            <w:pPr>
              <w:widowControl/>
              <w:spacing w:line="240" w:lineRule="auto"/>
              <w:ind w:left="45"/>
              <w:textAlignment w:val="baseline"/>
              <w:rPr>
                <w:sz w:val="18"/>
                <w:szCs w:val="18"/>
              </w:rPr>
            </w:pPr>
          </w:p>
          <w:p w14:paraId="6AE6344D" w14:textId="77777777" w:rsidR="009828F1" w:rsidRDefault="009828F1" w:rsidP="008854EC">
            <w:pPr>
              <w:widowControl/>
              <w:spacing w:line="240" w:lineRule="auto"/>
              <w:ind w:left="45"/>
              <w:textAlignment w:val="baseline"/>
              <w:rPr>
                <w:sz w:val="18"/>
                <w:szCs w:val="18"/>
              </w:rPr>
            </w:pPr>
          </w:p>
          <w:p w14:paraId="4457E038" w14:textId="67DB0D54" w:rsidR="009828F1" w:rsidRDefault="009828F1" w:rsidP="008854EC">
            <w:pPr>
              <w:widowControl/>
              <w:spacing w:line="240" w:lineRule="auto"/>
              <w:ind w:left="45"/>
              <w:textAlignment w:val="baseline"/>
              <w:rPr>
                <w:sz w:val="18"/>
                <w:szCs w:val="18"/>
              </w:rPr>
            </w:pPr>
          </w:p>
          <w:p w14:paraId="62EEA951" w14:textId="77777777" w:rsidR="009828F1" w:rsidRDefault="009828F1" w:rsidP="009828F1">
            <w:pPr>
              <w:widowControl/>
              <w:spacing w:line="240" w:lineRule="auto"/>
              <w:textAlignment w:val="baseline"/>
              <w:rPr>
                <w:sz w:val="18"/>
                <w:szCs w:val="18"/>
              </w:rPr>
            </w:pPr>
          </w:p>
          <w:p w14:paraId="002FC78A" w14:textId="78E283AE" w:rsidR="009828F1" w:rsidRPr="008854EC" w:rsidRDefault="009828F1" w:rsidP="009828F1">
            <w:pPr>
              <w:widowControl/>
              <w:spacing w:line="240" w:lineRule="auto"/>
              <w:textAlignment w:val="baseline"/>
              <w:rPr>
                <w:sz w:val="18"/>
                <w:szCs w:val="18"/>
              </w:rPr>
            </w:pPr>
            <w:r>
              <w:rPr>
                <w:sz w:val="18"/>
                <w:szCs w:val="18"/>
              </w:rPr>
              <w:t xml:space="preserve"> </w:t>
            </w:r>
          </w:p>
        </w:tc>
        <w:tc>
          <w:tcPr>
            <w:tcW w:w="7200" w:type="dxa"/>
            <w:gridSpan w:val="2"/>
            <w:tcBorders>
              <w:top w:val="double" w:sz="6" w:space="0" w:color="A9A9A9"/>
              <w:left w:val="single" w:sz="6" w:space="0" w:color="A9A9A9"/>
              <w:bottom w:val="single" w:sz="6" w:space="0" w:color="A9A9A9"/>
              <w:right w:val="double" w:sz="6" w:space="0" w:color="A9A9A9"/>
            </w:tcBorders>
            <w:shd w:val="clear" w:color="auto" w:fill="AFC3DD"/>
            <w:hideMark/>
          </w:tcPr>
          <w:p w14:paraId="4406B334" w14:textId="77777777" w:rsidR="008854EC" w:rsidRPr="008854EC" w:rsidRDefault="008854EC" w:rsidP="008854EC">
            <w:pPr>
              <w:widowControl/>
              <w:spacing w:line="240" w:lineRule="auto"/>
              <w:ind w:left="150"/>
              <w:textAlignment w:val="baseline"/>
              <w:rPr>
                <w:sz w:val="18"/>
                <w:szCs w:val="18"/>
              </w:rPr>
            </w:pPr>
            <w:r w:rsidRPr="008854EC">
              <w:rPr>
                <w:b/>
                <w:bCs/>
                <w:sz w:val="18"/>
                <w:szCs w:val="18"/>
              </w:rPr>
              <w:t>Step Actions</w:t>
            </w:r>
            <w:r w:rsidRPr="008854EC">
              <w:rPr>
                <w:sz w:val="18"/>
                <w:szCs w:val="18"/>
              </w:rPr>
              <w:t> </w:t>
            </w:r>
          </w:p>
        </w:tc>
      </w:tr>
      <w:tr w:rsidR="008854EC" w:rsidRPr="008854EC" w14:paraId="08B77821" w14:textId="77777777" w:rsidTr="51489C09">
        <w:trPr>
          <w:trHeight w:val="255"/>
        </w:trPr>
        <w:tc>
          <w:tcPr>
            <w:tcW w:w="2160" w:type="dxa"/>
            <w:vMerge/>
            <w:vAlign w:val="center"/>
            <w:hideMark/>
          </w:tcPr>
          <w:p w14:paraId="6919B41F" w14:textId="77777777" w:rsidR="008854EC" w:rsidRPr="008854EC" w:rsidRDefault="008854EC" w:rsidP="008854EC">
            <w:pPr>
              <w:widowControl/>
              <w:spacing w:line="240" w:lineRule="auto"/>
              <w:rPr>
                <w:sz w:val="18"/>
                <w:szCs w:val="18"/>
              </w:rPr>
            </w:pPr>
          </w:p>
        </w:tc>
        <w:tc>
          <w:tcPr>
            <w:tcW w:w="555" w:type="dxa"/>
            <w:tcBorders>
              <w:top w:val="single" w:sz="6" w:space="0" w:color="A9A9A9"/>
              <w:left w:val="single" w:sz="6" w:space="0" w:color="A9A9A9"/>
              <w:bottom w:val="single" w:sz="6" w:space="0" w:color="A9A9A9"/>
              <w:right w:val="nil"/>
            </w:tcBorders>
            <w:shd w:val="clear" w:color="auto" w:fill="D2D2D2"/>
            <w:hideMark/>
          </w:tcPr>
          <w:p w14:paraId="1A1FF3AA" w14:textId="77777777" w:rsidR="008854EC" w:rsidRPr="008854EC" w:rsidRDefault="008854EC" w:rsidP="008854EC">
            <w:pPr>
              <w:widowControl/>
              <w:spacing w:line="240" w:lineRule="auto"/>
              <w:ind w:right="150"/>
              <w:jc w:val="right"/>
              <w:textAlignment w:val="baseline"/>
              <w:rPr>
                <w:sz w:val="18"/>
                <w:szCs w:val="18"/>
              </w:rPr>
            </w:pPr>
            <w:r w:rsidRPr="008854EC">
              <w:rPr>
                <w:b/>
                <w:bCs/>
                <w:sz w:val="18"/>
                <w:szCs w:val="18"/>
              </w:rPr>
              <w:t>1</w:t>
            </w:r>
            <w:r w:rsidRPr="008854EC">
              <w:rPr>
                <w:sz w:val="18"/>
                <w:szCs w:val="18"/>
              </w:rPr>
              <w:t> </w:t>
            </w:r>
          </w:p>
        </w:tc>
        <w:tc>
          <w:tcPr>
            <w:tcW w:w="6645" w:type="dxa"/>
            <w:tcBorders>
              <w:top w:val="single" w:sz="6" w:space="0" w:color="A9A9A9"/>
              <w:left w:val="nil"/>
              <w:bottom w:val="single" w:sz="6" w:space="0" w:color="A9A9A9"/>
              <w:right w:val="double" w:sz="6" w:space="0" w:color="A9A9A9"/>
            </w:tcBorders>
            <w:shd w:val="clear" w:color="auto" w:fill="D2D2D2"/>
            <w:hideMark/>
          </w:tcPr>
          <w:p w14:paraId="56D37189" w14:textId="4D2D8B70" w:rsidR="008854EC" w:rsidRPr="008854EC" w:rsidRDefault="008854EC" w:rsidP="008854EC">
            <w:pPr>
              <w:widowControl/>
              <w:spacing w:line="240" w:lineRule="auto"/>
              <w:textAlignment w:val="baseline"/>
              <w:rPr>
                <w:sz w:val="18"/>
                <w:szCs w:val="18"/>
              </w:rPr>
            </w:pPr>
            <w:r w:rsidRPr="008854EC">
              <w:rPr>
                <w:sz w:val="18"/>
                <w:szCs w:val="18"/>
              </w:rPr>
              <w:t xml:space="preserve">A user </w:t>
            </w:r>
            <w:r w:rsidR="00025169" w:rsidRPr="00D62BA5">
              <w:rPr>
                <w:sz w:val="18"/>
                <w:szCs w:val="18"/>
              </w:rPr>
              <w:t>logs in</w:t>
            </w:r>
            <w:r w:rsidRPr="008854EC">
              <w:rPr>
                <w:sz w:val="18"/>
                <w:szCs w:val="18"/>
              </w:rPr>
              <w:t xml:space="preserve"> the system &lt;&lt;Login&gt;&gt;</w:t>
            </w:r>
            <w:r w:rsidR="00025169" w:rsidRPr="00D62BA5">
              <w:rPr>
                <w:sz w:val="18"/>
                <w:szCs w:val="18"/>
              </w:rPr>
              <w:t>.</w:t>
            </w:r>
          </w:p>
        </w:tc>
      </w:tr>
      <w:tr w:rsidR="008854EC" w:rsidRPr="008854EC" w14:paraId="16E14363" w14:textId="77777777" w:rsidTr="51489C09">
        <w:trPr>
          <w:trHeight w:val="255"/>
        </w:trPr>
        <w:tc>
          <w:tcPr>
            <w:tcW w:w="2160" w:type="dxa"/>
            <w:vMerge/>
            <w:vAlign w:val="center"/>
            <w:hideMark/>
          </w:tcPr>
          <w:p w14:paraId="018837EC" w14:textId="77777777" w:rsidR="008854EC" w:rsidRPr="008854EC" w:rsidRDefault="008854EC" w:rsidP="008854EC">
            <w:pPr>
              <w:widowControl/>
              <w:spacing w:line="240" w:lineRule="auto"/>
              <w:rPr>
                <w:sz w:val="18"/>
                <w:szCs w:val="18"/>
              </w:rPr>
            </w:pPr>
          </w:p>
        </w:tc>
        <w:tc>
          <w:tcPr>
            <w:tcW w:w="555" w:type="dxa"/>
            <w:tcBorders>
              <w:top w:val="single" w:sz="6" w:space="0" w:color="A9A9A9"/>
              <w:left w:val="single" w:sz="6" w:space="0" w:color="A9A9A9"/>
              <w:bottom w:val="single" w:sz="6" w:space="0" w:color="A9A9A9"/>
              <w:right w:val="nil"/>
            </w:tcBorders>
            <w:shd w:val="clear" w:color="auto" w:fill="F7F7FF"/>
            <w:hideMark/>
          </w:tcPr>
          <w:p w14:paraId="61D61978" w14:textId="77777777" w:rsidR="008854EC" w:rsidRPr="008854EC" w:rsidRDefault="008854EC" w:rsidP="008854EC">
            <w:pPr>
              <w:widowControl/>
              <w:spacing w:line="240" w:lineRule="auto"/>
              <w:ind w:right="150"/>
              <w:jc w:val="right"/>
              <w:textAlignment w:val="baseline"/>
              <w:rPr>
                <w:sz w:val="18"/>
                <w:szCs w:val="18"/>
              </w:rPr>
            </w:pPr>
            <w:r w:rsidRPr="008854EC">
              <w:rPr>
                <w:b/>
                <w:bCs/>
                <w:sz w:val="18"/>
                <w:szCs w:val="18"/>
              </w:rPr>
              <w:t>2</w:t>
            </w:r>
            <w:r w:rsidRPr="008854EC">
              <w:rPr>
                <w:sz w:val="18"/>
                <w:szCs w:val="18"/>
              </w:rPr>
              <w:t> </w:t>
            </w:r>
          </w:p>
        </w:tc>
        <w:tc>
          <w:tcPr>
            <w:tcW w:w="6645" w:type="dxa"/>
            <w:tcBorders>
              <w:top w:val="single" w:sz="6" w:space="0" w:color="A9A9A9"/>
              <w:left w:val="nil"/>
              <w:bottom w:val="single" w:sz="6" w:space="0" w:color="A9A9A9"/>
              <w:right w:val="double" w:sz="6" w:space="0" w:color="A9A9A9"/>
            </w:tcBorders>
            <w:shd w:val="clear" w:color="auto" w:fill="F7F7FF"/>
            <w:hideMark/>
          </w:tcPr>
          <w:p w14:paraId="6D9C0E66" w14:textId="70E55961" w:rsidR="008854EC" w:rsidRPr="008854EC" w:rsidRDefault="008854EC" w:rsidP="008854EC">
            <w:pPr>
              <w:widowControl/>
              <w:spacing w:line="240" w:lineRule="auto"/>
              <w:textAlignment w:val="baseline"/>
              <w:rPr>
                <w:sz w:val="18"/>
                <w:szCs w:val="18"/>
              </w:rPr>
            </w:pPr>
            <w:r w:rsidRPr="008854EC">
              <w:rPr>
                <w:sz w:val="18"/>
                <w:szCs w:val="18"/>
              </w:rPr>
              <w:t>A user creates a new account &lt;&lt;Create</w:t>
            </w:r>
            <w:r w:rsidR="00025169" w:rsidRPr="00D62BA5">
              <w:rPr>
                <w:sz w:val="18"/>
                <w:szCs w:val="18"/>
              </w:rPr>
              <w:t xml:space="preserve"> an a</w:t>
            </w:r>
            <w:r w:rsidRPr="008854EC">
              <w:rPr>
                <w:sz w:val="18"/>
                <w:szCs w:val="18"/>
              </w:rPr>
              <w:t>ccount&gt;&gt;. </w:t>
            </w:r>
          </w:p>
        </w:tc>
      </w:tr>
      <w:tr w:rsidR="008854EC" w:rsidRPr="008854EC" w14:paraId="1679FC85" w14:textId="77777777" w:rsidTr="51489C09">
        <w:trPr>
          <w:trHeight w:val="255"/>
        </w:trPr>
        <w:tc>
          <w:tcPr>
            <w:tcW w:w="2160" w:type="dxa"/>
            <w:vMerge/>
            <w:vAlign w:val="center"/>
            <w:hideMark/>
          </w:tcPr>
          <w:p w14:paraId="5AE2E8D5" w14:textId="77777777" w:rsidR="008854EC" w:rsidRPr="008854EC" w:rsidRDefault="008854EC" w:rsidP="008854EC">
            <w:pPr>
              <w:widowControl/>
              <w:spacing w:line="240" w:lineRule="auto"/>
              <w:rPr>
                <w:sz w:val="18"/>
                <w:szCs w:val="18"/>
              </w:rPr>
            </w:pPr>
          </w:p>
        </w:tc>
        <w:tc>
          <w:tcPr>
            <w:tcW w:w="555" w:type="dxa"/>
            <w:tcBorders>
              <w:top w:val="single" w:sz="6" w:space="0" w:color="A9A9A9"/>
              <w:left w:val="single" w:sz="6" w:space="0" w:color="A9A9A9"/>
              <w:bottom w:val="single" w:sz="6" w:space="0" w:color="A9A9A9"/>
              <w:right w:val="nil"/>
            </w:tcBorders>
            <w:shd w:val="clear" w:color="auto" w:fill="F7F7FF"/>
            <w:hideMark/>
          </w:tcPr>
          <w:p w14:paraId="4E0B123D" w14:textId="77777777" w:rsidR="008854EC" w:rsidRPr="008854EC" w:rsidRDefault="008854EC" w:rsidP="008854EC">
            <w:pPr>
              <w:widowControl/>
              <w:spacing w:line="240" w:lineRule="auto"/>
              <w:ind w:right="150"/>
              <w:jc w:val="right"/>
              <w:textAlignment w:val="baseline"/>
              <w:rPr>
                <w:sz w:val="18"/>
                <w:szCs w:val="18"/>
              </w:rPr>
            </w:pPr>
            <w:r w:rsidRPr="008854EC">
              <w:rPr>
                <w:b/>
                <w:bCs/>
                <w:sz w:val="18"/>
                <w:szCs w:val="18"/>
              </w:rPr>
              <w:t>3</w:t>
            </w:r>
            <w:r w:rsidRPr="008854EC">
              <w:rPr>
                <w:sz w:val="18"/>
                <w:szCs w:val="18"/>
              </w:rPr>
              <w:t> </w:t>
            </w:r>
          </w:p>
        </w:tc>
        <w:tc>
          <w:tcPr>
            <w:tcW w:w="6645" w:type="dxa"/>
            <w:tcBorders>
              <w:top w:val="single" w:sz="6" w:space="0" w:color="A9A9A9"/>
              <w:left w:val="nil"/>
              <w:bottom w:val="single" w:sz="6" w:space="0" w:color="A9A9A9"/>
              <w:right w:val="double" w:sz="6" w:space="0" w:color="A9A9A9"/>
            </w:tcBorders>
            <w:shd w:val="clear" w:color="auto" w:fill="F7F7FF"/>
            <w:hideMark/>
          </w:tcPr>
          <w:p w14:paraId="19C7865A" w14:textId="77777777" w:rsidR="008854EC" w:rsidRPr="008854EC" w:rsidRDefault="008854EC" w:rsidP="008854EC">
            <w:pPr>
              <w:widowControl/>
              <w:spacing w:line="240" w:lineRule="auto"/>
              <w:textAlignment w:val="baseline"/>
              <w:rPr>
                <w:sz w:val="18"/>
                <w:szCs w:val="18"/>
              </w:rPr>
            </w:pPr>
            <w:r w:rsidRPr="008854EC">
              <w:rPr>
                <w:sz w:val="18"/>
                <w:szCs w:val="18"/>
              </w:rPr>
              <w:t>The system initializes the environment. </w:t>
            </w:r>
          </w:p>
        </w:tc>
      </w:tr>
      <w:tr w:rsidR="008854EC" w:rsidRPr="008854EC" w14:paraId="7A2B1D0F" w14:textId="77777777" w:rsidTr="51489C09">
        <w:trPr>
          <w:trHeight w:val="255"/>
        </w:trPr>
        <w:tc>
          <w:tcPr>
            <w:tcW w:w="2160" w:type="dxa"/>
            <w:vMerge/>
            <w:vAlign w:val="center"/>
            <w:hideMark/>
          </w:tcPr>
          <w:p w14:paraId="60D93B47" w14:textId="77777777" w:rsidR="008854EC" w:rsidRPr="008854EC" w:rsidRDefault="008854EC" w:rsidP="008854EC">
            <w:pPr>
              <w:widowControl/>
              <w:spacing w:line="240" w:lineRule="auto"/>
              <w:rPr>
                <w:sz w:val="18"/>
                <w:szCs w:val="18"/>
              </w:rPr>
            </w:pPr>
          </w:p>
        </w:tc>
        <w:tc>
          <w:tcPr>
            <w:tcW w:w="555" w:type="dxa"/>
            <w:tcBorders>
              <w:top w:val="single" w:sz="6" w:space="0" w:color="A9A9A9"/>
              <w:left w:val="single" w:sz="6" w:space="0" w:color="A9A9A9"/>
              <w:bottom w:val="single" w:sz="6" w:space="0" w:color="A9A9A9"/>
              <w:right w:val="nil"/>
            </w:tcBorders>
            <w:shd w:val="clear" w:color="auto" w:fill="F7F7FF"/>
            <w:hideMark/>
          </w:tcPr>
          <w:p w14:paraId="08C3FF25" w14:textId="77777777" w:rsidR="008854EC" w:rsidRPr="008854EC" w:rsidRDefault="008854EC" w:rsidP="008854EC">
            <w:pPr>
              <w:widowControl/>
              <w:spacing w:line="240" w:lineRule="auto"/>
              <w:ind w:right="150"/>
              <w:jc w:val="right"/>
              <w:textAlignment w:val="baseline"/>
              <w:rPr>
                <w:sz w:val="18"/>
                <w:szCs w:val="18"/>
              </w:rPr>
            </w:pPr>
            <w:r w:rsidRPr="008854EC">
              <w:rPr>
                <w:b/>
                <w:bCs/>
                <w:sz w:val="18"/>
                <w:szCs w:val="18"/>
              </w:rPr>
              <w:t>4</w:t>
            </w:r>
            <w:r w:rsidRPr="008854EC">
              <w:rPr>
                <w:sz w:val="18"/>
                <w:szCs w:val="18"/>
              </w:rPr>
              <w:t> </w:t>
            </w:r>
          </w:p>
        </w:tc>
        <w:tc>
          <w:tcPr>
            <w:tcW w:w="6645" w:type="dxa"/>
            <w:tcBorders>
              <w:top w:val="single" w:sz="6" w:space="0" w:color="A9A9A9"/>
              <w:left w:val="nil"/>
              <w:bottom w:val="single" w:sz="6" w:space="0" w:color="A9A9A9"/>
              <w:right w:val="double" w:sz="6" w:space="0" w:color="A9A9A9"/>
            </w:tcBorders>
            <w:shd w:val="clear" w:color="auto" w:fill="F7F7FF"/>
            <w:hideMark/>
          </w:tcPr>
          <w:p w14:paraId="621FD494" w14:textId="0E5016EE" w:rsidR="008854EC" w:rsidRPr="008854EC" w:rsidRDefault="00E76134" w:rsidP="008854EC">
            <w:pPr>
              <w:widowControl/>
              <w:spacing w:line="240" w:lineRule="auto"/>
              <w:textAlignment w:val="baseline"/>
              <w:rPr>
                <w:sz w:val="18"/>
                <w:szCs w:val="18"/>
              </w:rPr>
            </w:pPr>
            <w:r w:rsidRPr="00D62BA5">
              <w:rPr>
                <w:sz w:val="18"/>
                <w:szCs w:val="18"/>
              </w:rPr>
              <w:t>Client</w:t>
            </w:r>
            <w:r w:rsidR="00003FAB" w:rsidRPr="00D62BA5">
              <w:rPr>
                <w:sz w:val="18"/>
                <w:szCs w:val="18"/>
              </w:rPr>
              <w:t xml:space="preserve"> chooses</w:t>
            </w:r>
            <w:r w:rsidR="00476BDE" w:rsidRPr="00D62BA5">
              <w:rPr>
                <w:sz w:val="18"/>
                <w:szCs w:val="18"/>
              </w:rPr>
              <w:t xml:space="preserve"> and edits</w:t>
            </w:r>
            <w:r w:rsidR="00003FAB" w:rsidRPr="00D62BA5">
              <w:rPr>
                <w:sz w:val="18"/>
                <w:szCs w:val="18"/>
              </w:rPr>
              <w:t xml:space="preserve"> </w:t>
            </w:r>
            <w:r w:rsidR="00DD0179">
              <w:rPr>
                <w:sz w:val="18"/>
                <w:szCs w:val="18"/>
              </w:rPr>
              <w:t xml:space="preserve">the </w:t>
            </w:r>
            <w:r w:rsidR="00003FAB" w:rsidRPr="00D62BA5">
              <w:rPr>
                <w:sz w:val="18"/>
                <w:szCs w:val="18"/>
              </w:rPr>
              <w:t>meeting room</w:t>
            </w:r>
            <w:r w:rsidR="00501377" w:rsidRPr="00D62BA5">
              <w:rPr>
                <w:sz w:val="18"/>
                <w:szCs w:val="18"/>
              </w:rPr>
              <w:t xml:space="preserve"> and</w:t>
            </w:r>
            <w:r w:rsidR="00DA7DDC" w:rsidRPr="00D62BA5">
              <w:rPr>
                <w:sz w:val="18"/>
                <w:szCs w:val="18"/>
              </w:rPr>
              <w:t xml:space="preserve"> </w:t>
            </w:r>
            <w:r w:rsidR="008E5BD3" w:rsidRPr="00D62BA5">
              <w:rPr>
                <w:sz w:val="18"/>
                <w:szCs w:val="18"/>
              </w:rPr>
              <w:t>time</w:t>
            </w:r>
            <w:r w:rsidR="0079271C" w:rsidRPr="00D62BA5">
              <w:rPr>
                <w:sz w:val="18"/>
                <w:szCs w:val="18"/>
              </w:rPr>
              <w:t xml:space="preserve"> </w:t>
            </w:r>
            <w:r w:rsidR="00501377" w:rsidRPr="00D62BA5">
              <w:rPr>
                <w:sz w:val="18"/>
                <w:szCs w:val="18"/>
              </w:rPr>
              <w:t>then</w:t>
            </w:r>
            <w:r w:rsidR="0079271C" w:rsidRPr="00D62BA5">
              <w:rPr>
                <w:sz w:val="18"/>
                <w:szCs w:val="18"/>
              </w:rPr>
              <w:t xml:space="preserve"> </w:t>
            </w:r>
            <w:r w:rsidR="00476BDE" w:rsidRPr="00D62BA5">
              <w:rPr>
                <w:sz w:val="18"/>
                <w:szCs w:val="18"/>
              </w:rPr>
              <w:t>mak</w:t>
            </w:r>
            <w:r w:rsidR="00EA19A0" w:rsidRPr="00D62BA5">
              <w:rPr>
                <w:sz w:val="18"/>
                <w:szCs w:val="18"/>
              </w:rPr>
              <w:t>es reservations</w:t>
            </w:r>
            <w:r w:rsidR="008854EC" w:rsidRPr="008854EC">
              <w:rPr>
                <w:sz w:val="18"/>
                <w:szCs w:val="18"/>
              </w:rPr>
              <w:t>. </w:t>
            </w:r>
          </w:p>
        </w:tc>
      </w:tr>
      <w:tr w:rsidR="008854EC" w:rsidRPr="008854EC" w14:paraId="6EAE941B" w14:textId="77777777" w:rsidTr="51489C09">
        <w:trPr>
          <w:trHeight w:val="255"/>
        </w:trPr>
        <w:tc>
          <w:tcPr>
            <w:tcW w:w="2160" w:type="dxa"/>
            <w:vMerge/>
            <w:vAlign w:val="center"/>
            <w:hideMark/>
          </w:tcPr>
          <w:p w14:paraId="6306CCD8" w14:textId="77777777" w:rsidR="008854EC" w:rsidRPr="008854EC" w:rsidRDefault="008854EC" w:rsidP="008854EC">
            <w:pPr>
              <w:widowControl/>
              <w:spacing w:line="240" w:lineRule="auto"/>
              <w:rPr>
                <w:sz w:val="18"/>
                <w:szCs w:val="18"/>
              </w:rPr>
            </w:pPr>
          </w:p>
        </w:tc>
        <w:tc>
          <w:tcPr>
            <w:tcW w:w="555" w:type="dxa"/>
            <w:tcBorders>
              <w:top w:val="single" w:sz="6" w:space="0" w:color="A9A9A9"/>
              <w:left w:val="single" w:sz="6" w:space="0" w:color="A9A9A9"/>
              <w:bottom w:val="single" w:sz="6" w:space="0" w:color="A9A9A9"/>
              <w:right w:val="nil"/>
            </w:tcBorders>
            <w:shd w:val="clear" w:color="auto" w:fill="F7F7FF"/>
            <w:hideMark/>
          </w:tcPr>
          <w:p w14:paraId="16ED792D" w14:textId="77777777" w:rsidR="008854EC" w:rsidRPr="008854EC" w:rsidRDefault="008854EC" w:rsidP="008854EC">
            <w:pPr>
              <w:widowControl/>
              <w:spacing w:line="240" w:lineRule="auto"/>
              <w:ind w:right="150"/>
              <w:jc w:val="right"/>
              <w:textAlignment w:val="baseline"/>
              <w:rPr>
                <w:sz w:val="18"/>
                <w:szCs w:val="18"/>
              </w:rPr>
            </w:pPr>
            <w:r w:rsidRPr="008854EC">
              <w:rPr>
                <w:b/>
                <w:bCs/>
                <w:sz w:val="18"/>
                <w:szCs w:val="18"/>
              </w:rPr>
              <w:t>5</w:t>
            </w:r>
            <w:r w:rsidRPr="008854EC">
              <w:rPr>
                <w:sz w:val="18"/>
                <w:szCs w:val="18"/>
              </w:rPr>
              <w:t> </w:t>
            </w:r>
          </w:p>
        </w:tc>
        <w:tc>
          <w:tcPr>
            <w:tcW w:w="6645" w:type="dxa"/>
            <w:tcBorders>
              <w:top w:val="single" w:sz="6" w:space="0" w:color="A9A9A9"/>
              <w:left w:val="nil"/>
              <w:bottom w:val="single" w:sz="6" w:space="0" w:color="A9A9A9"/>
              <w:right w:val="double" w:sz="6" w:space="0" w:color="A9A9A9"/>
            </w:tcBorders>
            <w:shd w:val="clear" w:color="auto" w:fill="F7F7FF"/>
            <w:hideMark/>
          </w:tcPr>
          <w:p w14:paraId="2F4E6CBE" w14:textId="23C4C973" w:rsidR="008854EC" w:rsidRPr="008854EC" w:rsidRDefault="0082164B" w:rsidP="008854EC">
            <w:pPr>
              <w:widowControl/>
              <w:spacing w:line="240" w:lineRule="auto"/>
              <w:textAlignment w:val="baseline"/>
              <w:rPr>
                <w:sz w:val="18"/>
                <w:szCs w:val="18"/>
              </w:rPr>
            </w:pPr>
            <w:r>
              <w:rPr>
                <w:sz w:val="18"/>
                <w:szCs w:val="18"/>
              </w:rPr>
              <w:t>Client files a complaint</w:t>
            </w:r>
            <w:r w:rsidR="00600C18">
              <w:rPr>
                <w:sz w:val="18"/>
                <w:szCs w:val="18"/>
              </w:rPr>
              <w:t>.</w:t>
            </w:r>
          </w:p>
        </w:tc>
      </w:tr>
      <w:tr w:rsidR="00F74849" w:rsidRPr="008854EC" w14:paraId="6F14848F" w14:textId="77777777" w:rsidTr="51489C09">
        <w:trPr>
          <w:trHeight w:val="255"/>
        </w:trPr>
        <w:tc>
          <w:tcPr>
            <w:tcW w:w="2160" w:type="dxa"/>
            <w:vMerge/>
            <w:vAlign w:val="center"/>
          </w:tcPr>
          <w:p w14:paraId="55E57F09" w14:textId="77777777" w:rsidR="00F74849" w:rsidRPr="008854EC" w:rsidRDefault="00F74849" w:rsidP="008854EC">
            <w:pPr>
              <w:widowControl/>
              <w:spacing w:line="240" w:lineRule="auto"/>
              <w:rPr>
                <w:sz w:val="18"/>
                <w:szCs w:val="18"/>
              </w:rPr>
            </w:pPr>
          </w:p>
        </w:tc>
        <w:tc>
          <w:tcPr>
            <w:tcW w:w="555" w:type="dxa"/>
            <w:tcBorders>
              <w:top w:val="single" w:sz="6" w:space="0" w:color="A9A9A9"/>
              <w:left w:val="single" w:sz="6" w:space="0" w:color="A9A9A9"/>
              <w:bottom w:val="single" w:sz="6" w:space="0" w:color="A9A9A9"/>
              <w:right w:val="nil"/>
            </w:tcBorders>
            <w:shd w:val="clear" w:color="auto" w:fill="F7F7FF"/>
          </w:tcPr>
          <w:p w14:paraId="604757AE" w14:textId="012E5E69" w:rsidR="00F74849" w:rsidRPr="008854EC" w:rsidRDefault="00F74849" w:rsidP="00F74849">
            <w:pPr>
              <w:widowControl/>
              <w:spacing w:line="240" w:lineRule="auto"/>
              <w:ind w:right="-72"/>
              <w:jc w:val="center"/>
              <w:textAlignment w:val="baseline"/>
              <w:rPr>
                <w:b/>
                <w:bCs/>
                <w:sz w:val="18"/>
                <w:szCs w:val="18"/>
              </w:rPr>
            </w:pPr>
            <w:r>
              <w:rPr>
                <w:b/>
                <w:bCs/>
                <w:sz w:val="18"/>
                <w:szCs w:val="18"/>
              </w:rPr>
              <w:t>6</w:t>
            </w:r>
          </w:p>
        </w:tc>
        <w:tc>
          <w:tcPr>
            <w:tcW w:w="6645" w:type="dxa"/>
            <w:tcBorders>
              <w:top w:val="single" w:sz="6" w:space="0" w:color="A9A9A9"/>
              <w:left w:val="nil"/>
              <w:bottom w:val="single" w:sz="6" w:space="0" w:color="A9A9A9"/>
              <w:right w:val="double" w:sz="6" w:space="0" w:color="A9A9A9"/>
            </w:tcBorders>
            <w:shd w:val="clear" w:color="auto" w:fill="F7F7FF"/>
          </w:tcPr>
          <w:p w14:paraId="2BFB9F21" w14:textId="7C85FAD5" w:rsidR="00F74849" w:rsidRDefault="00F74849" w:rsidP="008854EC">
            <w:pPr>
              <w:widowControl/>
              <w:spacing w:line="240" w:lineRule="auto"/>
              <w:textAlignment w:val="baseline"/>
              <w:rPr>
                <w:sz w:val="18"/>
                <w:szCs w:val="18"/>
              </w:rPr>
            </w:pPr>
            <w:r>
              <w:rPr>
                <w:sz w:val="18"/>
                <w:szCs w:val="18"/>
              </w:rPr>
              <w:t xml:space="preserve">Client </w:t>
            </w:r>
            <w:r w:rsidR="00140023">
              <w:rPr>
                <w:sz w:val="18"/>
                <w:szCs w:val="18"/>
              </w:rPr>
              <w:t>edits his/her profile</w:t>
            </w:r>
            <w:r w:rsidR="00A80615">
              <w:rPr>
                <w:sz w:val="18"/>
                <w:szCs w:val="18"/>
              </w:rPr>
              <w:t>.</w:t>
            </w:r>
          </w:p>
        </w:tc>
      </w:tr>
      <w:tr w:rsidR="008854EC" w:rsidRPr="008854EC" w14:paraId="0A6CBFF5" w14:textId="77777777" w:rsidTr="51489C09">
        <w:trPr>
          <w:trHeight w:val="255"/>
        </w:trPr>
        <w:tc>
          <w:tcPr>
            <w:tcW w:w="2160" w:type="dxa"/>
            <w:vMerge/>
            <w:vAlign w:val="center"/>
            <w:hideMark/>
          </w:tcPr>
          <w:p w14:paraId="3A74BCE8" w14:textId="77777777" w:rsidR="008854EC" w:rsidRPr="008854EC" w:rsidRDefault="008854EC" w:rsidP="008854EC">
            <w:pPr>
              <w:widowControl/>
              <w:spacing w:line="240" w:lineRule="auto"/>
              <w:rPr>
                <w:sz w:val="18"/>
                <w:szCs w:val="18"/>
              </w:rPr>
            </w:pPr>
          </w:p>
        </w:tc>
        <w:tc>
          <w:tcPr>
            <w:tcW w:w="555" w:type="dxa"/>
            <w:tcBorders>
              <w:top w:val="single" w:sz="6" w:space="0" w:color="A9A9A9"/>
              <w:left w:val="single" w:sz="6" w:space="0" w:color="A9A9A9"/>
              <w:bottom w:val="single" w:sz="6" w:space="0" w:color="A9A9A9"/>
              <w:right w:val="nil"/>
            </w:tcBorders>
            <w:shd w:val="clear" w:color="auto" w:fill="F7F7FF"/>
            <w:hideMark/>
          </w:tcPr>
          <w:p w14:paraId="2B7FD5BE" w14:textId="584AADAD" w:rsidR="008854EC" w:rsidRPr="008854EC" w:rsidRDefault="00F74849" w:rsidP="008854EC">
            <w:pPr>
              <w:widowControl/>
              <w:spacing w:line="240" w:lineRule="auto"/>
              <w:ind w:right="150"/>
              <w:jc w:val="right"/>
              <w:textAlignment w:val="baseline"/>
              <w:rPr>
                <w:b/>
                <w:bCs/>
                <w:sz w:val="18"/>
                <w:szCs w:val="18"/>
              </w:rPr>
            </w:pPr>
            <w:r w:rsidRPr="00A80615">
              <w:rPr>
                <w:b/>
                <w:bCs/>
                <w:sz w:val="18"/>
                <w:szCs w:val="18"/>
              </w:rPr>
              <w:t>7</w:t>
            </w:r>
            <w:r w:rsidR="008854EC" w:rsidRPr="008854EC">
              <w:rPr>
                <w:b/>
                <w:bCs/>
                <w:sz w:val="18"/>
                <w:szCs w:val="18"/>
              </w:rPr>
              <w:t> </w:t>
            </w:r>
          </w:p>
        </w:tc>
        <w:tc>
          <w:tcPr>
            <w:tcW w:w="6645" w:type="dxa"/>
            <w:tcBorders>
              <w:top w:val="single" w:sz="6" w:space="0" w:color="A9A9A9"/>
              <w:left w:val="nil"/>
              <w:bottom w:val="single" w:sz="6" w:space="0" w:color="A9A9A9"/>
              <w:right w:val="double" w:sz="6" w:space="0" w:color="A9A9A9"/>
            </w:tcBorders>
            <w:shd w:val="clear" w:color="auto" w:fill="F7F7FF"/>
            <w:hideMark/>
          </w:tcPr>
          <w:p w14:paraId="62379C1C" w14:textId="46A8818D" w:rsidR="008854EC" w:rsidRPr="008854EC" w:rsidRDefault="00600C18" w:rsidP="008854EC">
            <w:pPr>
              <w:widowControl/>
              <w:spacing w:line="240" w:lineRule="auto"/>
              <w:textAlignment w:val="baseline"/>
              <w:rPr>
                <w:sz w:val="18"/>
                <w:szCs w:val="18"/>
              </w:rPr>
            </w:pPr>
            <w:r>
              <w:rPr>
                <w:sz w:val="18"/>
                <w:szCs w:val="18"/>
              </w:rPr>
              <w:t>Administrator adds/deletes rooms</w:t>
            </w:r>
            <w:r w:rsidR="00C30F19">
              <w:rPr>
                <w:sz w:val="18"/>
                <w:szCs w:val="18"/>
              </w:rPr>
              <w:t>.</w:t>
            </w:r>
            <w:r w:rsidR="008854EC" w:rsidRPr="008854EC">
              <w:rPr>
                <w:sz w:val="18"/>
                <w:szCs w:val="18"/>
              </w:rPr>
              <w:t> </w:t>
            </w:r>
          </w:p>
        </w:tc>
      </w:tr>
      <w:tr w:rsidR="008854EC" w:rsidRPr="008854EC" w14:paraId="6998EB42" w14:textId="77777777" w:rsidTr="51489C09">
        <w:trPr>
          <w:trHeight w:val="255"/>
        </w:trPr>
        <w:tc>
          <w:tcPr>
            <w:tcW w:w="2160" w:type="dxa"/>
            <w:vMerge/>
            <w:vAlign w:val="center"/>
            <w:hideMark/>
          </w:tcPr>
          <w:p w14:paraId="090CCF0F" w14:textId="77777777" w:rsidR="008854EC" w:rsidRPr="008854EC" w:rsidRDefault="008854EC" w:rsidP="008854EC">
            <w:pPr>
              <w:widowControl/>
              <w:spacing w:line="240" w:lineRule="auto"/>
              <w:rPr>
                <w:sz w:val="18"/>
                <w:szCs w:val="18"/>
              </w:rPr>
            </w:pPr>
          </w:p>
        </w:tc>
        <w:tc>
          <w:tcPr>
            <w:tcW w:w="555" w:type="dxa"/>
            <w:tcBorders>
              <w:top w:val="single" w:sz="6" w:space="0" w:color="A9A9A9"/>
              <w:left w:val="single" w:sz="6" w:space="0" w:color="A9A9A9"/>
              <w:bottom w:val="single" w:sz="6" w:space="0" w:color="A9A9A9"/>
              <w:right w:val="nil"/>
            </w:tcBorders>
            <w:shd w:val="clear" w:color="auto" w:fill="F7F7FF"/>
            <w:hideMark/>
          </w:tcPr>
          <w:p w14:paraId="4B7016A4" w14:textId="4506C60D" w:rsidR="008854EC" w:rsidRPr="008854EC" w:rsidRDefault="00F74849" w:rsidP="008854EC">
            <w:pPr>
              <w:widowControl/>
              <w:spacing w:line="240" w:lineRule="auto"/>
              <w:ind w:right="150"/>
              <w:jc w:val="right"/>
              <w:textAlignment w:val="baseline"/>
              <w:rPr>
                <w:b/>
                <w:bCs/>
                <w:sz w:val="18"/>
                <w:szCs w:val="18"/>
              </w:rPr>
            </w:pPr>
            <w:r w:rsidRPr="00A80615">
              <w:rPr>
                <w:b/>
                <w:bCs/>
                <w:sz w:val="18"/>
                <w:szCs w:val="18"/>
              </w:rPr>
              <w:t>8</w:t>
            </w:r>
            <w:r w:rsidR="008854EC" w:rsidRPr="008854EC">
              <w:rPr>
                <w:b/>
                <w:bCs/>
                <w:sz w:val="18"/>
                <w:szCs w:val="18"/>
              </w:rPr>
              <w:t> </w:t>
            </w:r>
          </w:p>
        </w:tc>
        <w:tc>
          <w:tcPr>
            <w:tcW w:w="6645" w:type="dxa"/>
            <w:tcBorders>
              <w:top w:val="single" w:sz="6" w:space="0" w:color="A9A9A9"/>
              <w:left w:val="nil"/>
              <w:bottom w:val="single" w:sz="6" w:space="0" w:color="A9A9A9"/>
              <w:right w:val="double" w:sz="6" w:space="0" w:color="A9A9A9"/>
            </w:tcBorders>
            <w:shd w:val="clear" w:color="auto" w:fill="F7F7FF"/>
            <w:hideMark/>
          </w:tcPr>
          <w:p w14:paraId="26216127" w14:textId="6F402700" w:rsidR="008854EC" w:rsidRPr="008854EC" w:rsidRDefault="001D3ADF" w:rsidP="008854EC">
            <w:pPr>
              <w:widowControl/>
              <w:spacing w:line="240" w:lineRule="auto"/>
              <w:textAlignment w:val="baseline"/>
              <w:rPr>
                <w:sz w:val="18"/>
                <w:szCs w:val="18"/>
              </w:rPr>
            </w:pPr>
            <w:r>
              <w:rPr>
                <w:sz w:val="18"/>
                <w:szCs w:val="18"/>
              </w:rPr>
              <w:t>Administrator views and respon</w:t>
            </w:r>
            <w:r w:rsidR="00DD0179">
              <w:rPr>
                <w:sz w:val="18"/>
                <w:szCs w:val="18"/>
              </w:rPr>
              <w:t>se</w:t>
            </w:r>
            <w:r>
              <w:rPr>
                <w:sz w:val="18"/>
                <w:szCs w:val="18"/>
              </w:rPr>
              <w:t xml:space="preserve"> </w:t>
            </w:r>
            <w:r w:rsidR="00DD0179">
              <w:rPr>
                <w:sz w:val="18"/>
                <w:szCs w:val="18"/>
              </w:rPr>
              <w:t xml:space="preserve">to </w:t>
            </w:r>
            <w:r>
              <w:rPr>
                <w:sz w:val="18"/>
                <w:szCs w:val="18"/>
              </w:rPr>
              <w:t>complaints</w:t>
            </w:r>
            <w:r w:rsidR="00C30F19">
              <w:rPr>
                <w:sz w:val="18"/>
                <w:szCs w:val="18"/>
              </w:rPr>
              <w:t>.</w:t>
            </w:r>
            <w:r w:rsidR="008854EC" w:rsidRPr="008854EC">
              <w:rPr>
                <w:sz w:val="18"/>
                <w:szCs w:val="18"/>
              </w:rPr>
              <w:t> </w:t>
            </w:r>
          </w:p>
        </w:tc>
      </w:tr>
      <w:tr w:rsidR="008854EC" w:rsidRPr="008854EC" w14:paraId="65C640D1" w14:textId="77777777" w:rsidTr="51489C09">
        <w:trPr>
          <w:trHeight w:val="279"/>
        </w:trPr>
        <w:tc>
          <w:tcPr>
            <w:tcW w:w="2160" w:type="dxa"/>
            <w:tcBorders>
              <w:top w:val="single" w:sz="6" w:space="0" w:color="A9A9A9"/>
              <w:left w:val="single" w:sz="6" w:space="0" w:color="A9A9A9"/>
              <w:bottom w:val="single" w:sz="6" w:space="0" w:color="A9A9A9"/>
              <w:right w:val="single" w:sz="6" w:space="0" w:color="A9A9A9"/>
            </w:tcBorders>
            <w:shd w:val="clear" w:color="auto" w:fill="686868"/>
            <w:hideMark/>
          </w:tcPr>
          <w:p w14:paraId="40DF6047" w14:textId="77777777" w:rsidR="008854EC" w:rsidRPr="008854EC" w:rsidRDefault="008854EC" w:rsidP="008854EC">
            <w:pPr>
              <w:widowControl/>
              <w:spacing w:line="240" w:lineRule="auto"/>
              <w:ind w:left="45"/>
              <w:textAlignment w:val="baseline"/>
              <w:rPr>
                <w:sz w:val="18"/>
                <w:szCs w:val="18"/>
              </w:rPr>
            </w:pPr>
            <w:r w:rsidRPr="008854EC">
              <w:rPr>
                <w:b/>
                <w:bCs/>
                <w:color w:val="FFFFFF"/>
                <w:sz w:val="14"/>
                <w:szCs w:val="14"/>
              </w:rPr>
              <w:t>Extensions:</w:t>
            </w:r>
            <w:r w:rsidRPr="008854EC">
              <w:rPr>
                <w:color w:val="FFFFFF"/>
                <w:sz w:val="14"/>
                <w:szCs w:val="14"/>
              </w:rPr>
              <w:t> </w:t>
            </w:r>
          </w:p>
        </w:tc>
        <w:tc>
          <w:tcPr>
            <w:tcW w:w="7200" w:type="dxa"/>
            <w:gridSpan w:val="2"/>
            <w:tcBorders>
              <w:top w:val="double" w:sz="6" w:space="0" w:color="A9A9A9"/>
              <w:left w:val="single" w:sz="6" w:space="0" w:color="A9A9A9"/>
              <w:bottom w:val="single" w:sz="6" w:space="0" w:color="A9A9A9"/>
              <w:right w:val="single" w:sz="6" w:space="0" w:color="A9A9A9"/>
            </w:tcBorders>
            <w:shd w:val="clear" w:color="auto" w:fill="686868"/>
            <w:hideMark/>
          </w:tcPr>
          <w:p w14:paraId="547D4B80" w14:textId="77777777" w:rsidR="008854EC" w:rsidRPr="008854EC" w:rsidRDefault="008854EC" w:rsidP="008854EC">
            <w:pPr>
              <w:widowControl/>
              <w:spacing w:line="240" w:lineRule="auto"/>
              <w:ind w:left="105"/>
              <w:textAlignment w:val="baseline"/>
              <w:rPr>
                <w:sz w:val="18"/>
                <w:szCs w:val="18"/>
              </w:rPr>
            </w:pPr>
            <w:r w:rsidRPr="008854EC">
              <w:rPr>
                <w:b/>
                <w:bCs/>
                <w:color w:val="EFFFEF"/>
                <w:sz w:val="16"/>
                <w:szCs w:val="16"/>
              </w:rPr>
              <w:t>Branching Scenarios</w:t>
            </w:r>
            <w:r w:rsidRPr="008854EC">
              <w:rPr>
                <w:color w:val="EFFFEF"/>
                <w:sz w:val="16"/>
                <w:szCs w:val="16"/>
              </w:rPr>
              <w:t> </w:t>
            </w:r>
          </w:p>
        </w:tc>
      </w:tr>
      <w:tr w:rsidR="00AF6A61" w:rsidRPr="008854EC" w14:paraId="006F0BD1" w14:textId="77777777" w:rsidTr="51489C09">
        <w:trPr>
          <w:trHeight w:val="183"/>
        </w:trPr>
        <w:tc>
          <w:tcPr>
            <w:tcW w:w="2160" w:type="dxa"/>
            <w:vMerge w:val="restart"/>
            <w:tcBorders>
              <w:top w:val="single" w:sz="6" w:space="0" w:color="A9A9A9"/>
              <w:left w:val="single" w:sz="6" w:space="0" w:color="A9A9A9"/>
              <w:right w:val="single" w:sz="6" w:space="0" w:color="A9A9A9"/>
            </w:tcBorders>
            <w:shd w:val="clear" w:color="auto" w:fill="686868"/>
          </w:tcPr>
          <w:p w14:paraId="79FB51AD" w14:textId="3F24EEBF" w:rsidR="00AF6A61" w:rsidRPr="008854EC" w:rsidRDefault="00AF6A61" w:rsidP="008854EC">
            <w:pPr>
              <w:widowControl/>
              <w:spacing w:line="240" w:lineRule="auto"/>
              <w:ind w:right="195"/>
              <w:jc w:val="right"/>
              <w:textAlignment w:val="baseline"/>
              <w:rPr>
                <w:b/>
                <w:bCs/>
                <w:color w:val="FFFFFF"/>
                <w:sz w:val="16"/>
                <w:szCs w:val="16"/>
              </w:rPr>
            </w:pPr>
            <w:r>
              <w:rPr>
                <w:b/>
                <w:bCs/>
                <w:color w:val="FFFFFF"/>
                <w:sz w:val="16"/>
                <w:szCs w:val="16"/>
              </w:rPr>
              <w:t>1</w:t>
            </w:r>
          </w:p>
        </w:tc>
        <w:tc>
          <w:tcPr>
            <w:tcW w:w="7200"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39796045" w14:textId="4862903B" w:rsidR="00AF6A61" w:rsidRPr="008854EC" w:rsidRDefault="00AF6A61" w:rsidP="008854EC">
            <w:pPr>
              <w:widowControl/>
              <w:spacing w:line="240" w:lineRule="auto"/>
              <w:ind w:left="90"/>
              <w:textAlignment w:val="baseline"/>
              <w:rPr>
                <w:b/>
                <w:bCs/>
                <w:sz w:val="18"/>
                <w:szCs w:val="18"/>
              </w:rPr>
            </w:pPr>
            <w:r>
              <w:rPr>
                <w:b/>
                <w:bCs/>
                <w:sz w:val="18"/>
                <w:szCs w:val="18"/>
              </w:rPr>
              <w:t>Condition: Attacker logs in the system</w:t>
            </w:r>
          </w:p>
        </w:tc>
      </w:tr>
      <w:tr w:rsidR="00AF6A61" w:rsidRPr="008854EC" w14:paraId="37EE557D" w14:textId="77777777" w:rsidTr="51489C09">
        <w:trPr>
          <w:trHeight w:val="138"/>
        </w:trPr>
        <w:tc>
          <w:tcPr>
            <w:tcW w:w="2160" w:type="dxa"/>
            <w:vMerge/>
          </w:tcPr>
          <w:p w14:paraId="0CE85351" w14:textId="77777777" w:rsidR="00AF6A61" w:rsidRDefault="00AF6A61" w:rsidP="008854EC">
            <w:pPr>
              <w:widowControl/>
              <w:spacing w:line="240" w:lineRule="auto"/>
              <w:ind w:right="195"/>
              <w:jc w:val="right"/>
              <w:textAlignment w:val="baseline"/>
              <w:rPr>
                <w:b/>
                <w:bCs/>
                <w:color w:val="FFFFFF"/>
                <w:sz w:val="16"/>
                <w:szCs w:val="16"/>
              </w:rPr>
            </w:pPr>
          </w:p>
        </w:tc>
        <w:tc>
          <w:tcPr>
            <w:tcW w:w="7200"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47D0FFB3" w14:textId="1BC051D5" w:rsidR="00AF6A61" w:rsidRDefault="00AF6A61" w:rsidP="008854EC">
            <w:pPr>
              <w:widowControl/>
              <w:spacing w:line="240" w:lineRule="auto"/>
              <w:ind w:left="90"/>
              <w:textAlignment w:val="baseline"/>
              <w:rPr>
                <w:b/>
                <w:bCs/>
                <w:sz w:val="18"/>
                <w:szCs w:val="18"/>
              </w:rPr>
            </w:pPr>
            <w:r>
              <w:rPr>
                <w:b/>
                <w:bCs/>
                <w:sz w:val="18"/>
                <w:szCs w:val="18"/>
              </w:rPr>
              <w:t>Step Actions</w:t>
            </w:r>
          </w:p>
        </w:tc>
      </w:tr>
      <w:tr w:rsidR="00AF6A61" w:rsidRPr="008854EC" w14:paraId="43728760" w14:textId="77777777" w:rsidTr="51489C09">
        <w:trPr>
          <w:trHeight w:val="360"/>
        </w:trPr>
        <w:tc>
          <w:tcPr>
            <w:tcW w:w="2160" w:type="dxa"/>
            <w:vMerge/>
          </w:tcPr>
          <w:p w14:paraId="045FA671" w14:textId="77777777" w:rsidR="00AF6A61" w:rsidRDefault="00AF6A61" w:rsidP="008854EC">
            <w:pPr>
              <w:widowControl/>
              <w:spacing w:line="240" w:lineRule="auto"/>
              <w:ind w:right="195"/>
              <w:jc w:val="right"/>
              <w:textAlignment w:val="baseline"/>
              <w:rPr>
                <w:b/>
                <w:bCs/>
                <w:color w:val="FFFFFF"/>
                <w:sz w:val="16"/>
                <w:szCs w:val="16"/>
              </w:rPr>
            </w:pPr>
          </w:p>
        </w:tc>
        <w:tc>
          <w:tcPr>
            <w:tcW w:w="7200"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6480FCE3" w14:textId="46C69B8A" w:rsidR="00AF6A61" w:rsidRDefault="00AF6A61" w:rsidP="008854EC">
            <w:pPr>
              <w:widowControl/>
              <w:spacing w:line="240" w:lineRule="auto"/>
              <w:ind w:left="90"/>
              <w:textAlignment w:val="baseline"/>
              <w:rPr>
                <w:b/>
                <w:bCs/>
                <w:sz w:val="18"/>
                <w:szCs w:val="18"/>
              </w:rPr>
            </w:pPr>
            <w:r>
              <w:rPr>
                <w:b/>
                <w:bCs/>
                <w:sz w:val="18"/>
                <w:szCs w:val="18"/>
              </w:rPr>
              <w:t>1 The system records user IP address and time being attacked then upload</w:t>
            </w:r>
            <w:r w:rsidR="00BE1B3A">
              <w:rPr>
                <w:b/>
                <w:bCs/>
                <w:sz w:val="18"/>
                <w:szCs w:val="18"/>
              </w:rPr>
              <w:t>s</w:t>
            </w:r>
            <w:r>
              <w:rPr>
                <w:b/>
                <w:bCs/>
                <w:sz w:val="18"/>
                <w:szCs w:val="18"/>
              </w:rPr>
              <w:t xml:space="preserve"> the record to GitHub</w:t>
            </w:r>
          </w:p>
        </w:tc>
      </w:tr>
      <w:tr w:rsidR="00AF6A61" w:rsidRPr="008854EC" w14:paraId="4FC2DA94" w14:textId="77777777" w:rsidTr="51489C09">
        <w:trPr>
          <w:trHeight w:val="228"/>
        </w:trPr>
        <w:tc>
          <w:tcPr>
            <w:tcW w:w="2160" w:type="dxa"/>
            <w:vMerge/>
          </w:tcPr>
          <w:p w14:paraId="621989C3" w14:textId="77777777" w:rsidR="00AF6A61" w:rsidRDefault="00AF6A61" w:rsidP="008854EC">
            <w:pPr>
              <w:widowControl/>
              <w:spacing w:line="240" w:lineRule="auto"/>
              <w:ind w:right="195"/>
              <w:jc w:val="right"/>
              <w:textAlignment w:val="baseline"/>
              <w:rPr>
                <w:b/>
                <w:bCs/>
                <w:color w:val="FFFFFF"/>
                <w:sz w:val="16"/>
                <w:szCs w:val="16"/>
              </w:rPr>
            </w:pPr>
          </w:p>
        </w:tc>
        <w:tc>
          <w:tcPr>
            <w:tcW w:w="7200"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08C6DAC1" w14:textId="0B251B52" w:rsidR="00AF6A61" w:rsidRDefault="00AF6A61" w:rsidP="008854EC">
            <w:pPr>
              <w:widowControl/>
              <w:spacing w:line="240" w:lineRule="auto"/>
              <w:ind w:left="90"/>
              <w:textAlignment w:val="baseline"/>
              <w:rPr>
                <w:b/>
                <w:bCs/>
                <w:sz w:val="18"/>
                <w:szCs w:val="18"/>
              </w:rPr>
            </w:pPr>
            <w:r>
              <w:rPr>
                <w:b/>
                <w:bCs/>
                <w:sz w:val="18"/>
                <w:szCs w:val="18"/>
              </w:rPr>
              <w:t xml:space="preserve">2 The system directs </w:t>
            </w:r>
            <w:r w:rsidR="00DD0179">
              <w:rPr>
                <w:b/>
                <w:bCs/>
                <w:sz w:val="18"/>
                <w:szCs w:val="18"/>
              </w:rPr>
              <w:t xml:space="preserve">the </w:t>
            </w:r>
            <w:r>
              <w:rPr>
                <w:b/>
                <w:bCs/>
                <w:sz w:val="18"/>
                <w:szCs w:val="18"/>
              </w:rPr>
              <w:t>attacker safely to Error Page.</w:t>
            </w:r>
          </w:p>
        </w:tc>
      </w:tr>
      <w:tr w:rsidR="00944B82" w:rsidRPr="008854EC" w14:paraId="6A2DBB9D" w14:textId="77777777" w:rsidTr="00733815">
        <w:trPr>
          <w:trHeight w:val="210"/>
        </w:trPr>
        <w:tc>
          <w:tcPr>
            <w:tcW w:w="2160" w:type="dxa"/>
            <w:vMerge w:val="restart"/>
            <w:tcBorders>
              <w:left w:val="single" w:sz="6" w:space="0" w:color="A9A9A9"/>
              <w:right w:val="single" w:sz="6" w:space="0" w:color="A9A9A9"/>
            </w:tcBorders>
            <w:shd w:val="clear" w:color="auto" w:fill="686868"/>
          </w:tcPr>
          <w:p w14:paraId="78A63051" w14:textId="7783775C" w:rsidR="00944B82" w:rsidRDefault="00944B82" w:rsidP="008854EC">
            <w:pPr>
              <w:widowControl/>
              <w:spacing w:line="240" w:lineRule="auto"/>
              <w:ind w:right="195"/>
              <w:jc w:val="right"/>
              <w:textAlignment w:val="baseline"/>
              <w:rPr>
                <w:b/>
                <w:bCs/>
                <w:color w:val="FFFFFF"/>
                <w:sz w:val="16"/>
                <w:szCs w:val="16"/>
              </w:rPr>
            </w:pPr>
            <w:r>
              <w:rPr>
                <w:b/>
                <w:bCs/>
                <w:color w:val="FFFFFF"/>
                <w:sz w:val="16"/>
                <w:szCs w:val="16"/>
              </w:rPr>
              <w:t>2</w:t>
            </w:r>
          </w:p>
        </w:tc>
        <w:tc>
          <w:tcPr>
            <w:tcW w:w="7200"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1A989235" w14:textId="2995D70E" w:rsidR="00944B82" w:rsidRDefault="00944B82" w:rsidP="008854EC">
            <w:pPr>
              <w:widowControl/>
              <w:spacing w:line="240" w:lineRule="auto"/>
              <w:ind w:left="90"/>
              <w:textAlignment w:val="baseline"/>
              <w:rPr>
                <w:b/>
                <w:bCs/>
                <w:sz w:val="18"/>
                <w:szCs w:val="18"/>
              </w:rPr>
            </w:pPr>
            <w:r>
              <w:rPr>
                <w:b/>
                <w:bCs/>
                <w:sz w:val="18"/>
                <w:szCs w:val="18"/>
              </w:rPr>
              <w:t xml:space="preserve">Condition: The system cannot identify </w:t>
            </w:r>
            <w:r w:rsidR="00DD0179">
              <w:rPr>
                <w:b/>
                <w:bCs/>
                <w:sz w:val="18"/>
                <w:szCs w:val="18"/>
              </w:rPr>
              <w:t xml:space="preserve">a </w:t>
            </w:r>
            <w:r>
              <w:rPr>
                <w:b/>
                <w:bCs/>
                <w:sz w:val="18"/>
                <w:szCs w:val="18"/>
              </w:rPr>
              <w:t>new user’s identification number or company email</w:t>
            </w:r>
          </w:p>
        </w:tc>
      </w:tr>
      <w:tr w:rsidR="00944B82" w:rsidRPr="008854EC" w14:paraId="15F1D0B0" w14:textId="77777777" w:rsidTr="51489C09">
        <w:trPr>
          <w:trHeight w:val="219"/>
        </w:trPr>
        <w:tc>
          <w:tcPr>
            <w:tcW w:w="2160" w:type="dxa"/>
            <w:vMerge/>
          </w:tcPr>
          <w:p w14:paraId="10CEB4A3" w14:textId="77777777" w:rsidR="00944B82" w:rsidRDefault="00944B82" w:rsidP="008854EC">
            <w:pPr>
              <w:widowControl/>
              <w:spacing w:line="240" w:lineRule="auto"/>
              <w:ind w:right="195"/>
              <w:jc w:val="right"/>
              <w:textAlignment w:val="baseline"/>
              <w:rPr>
                <w:b/>
                <w:bCs/>
                <w:color w:val="FFFFFF"/>
                <w:sz w:val="16"/>
                <w:szCs w:val="16"/>
              </w:rPr>
            </w:pPr>
          </w:p>
        </w:tc>
        <w:tc>
          <w:tcPr>
            <w:tcW w:w="7200"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64F49480" w14:textId="7116257E" w:rsidR="00944B82" w:rsidRDefault="00944B82" w:rsidP="008854EC">
            <w:pPr>
              <w:widowControl/>
              <w:spacing w:line="240" w:lineRule="auto"/>
              <w:ind w:left="90"/>
              <w:textAlignment w:val="baseline"/>
              <w:rPr>
                <w:b/>
                <w:bCs/>
                <w:sz w:val="18"/>
                <w:szCs w:val="18"/>
              </w:rPr>
            </w:pPr>
            <w:r>
              <w:rPr>
                <w:b/>
                <w:bCs/>
                <w:sz w:val="18"/>
                <w:szCs w:val="18"/>
              </w:rPr>
              <w:t>Step Actions</w:t>
            </w:r>
          </w:p>
        </w:tc>
      </w:tr>
      <w:tr w:rsidR="00944B82" w:rsidRPr="008854EC" w14:paraId="6BDBCED6" w14:textId="77777777" w:rsidTr="51489C09">
        <w:trPr>
          <w:trHeight w:val="360"/>
        </w:trPr>
        <w:tc>
          <w:tcPr>
            <w:tcW w:w="2160" w:type="dxa"/>
            <w:vMerge/>
          </w:tcPr>
          <w:p w14:paraId="65B7CF03" w14:textId="77777777" w:rsidR="00944B82" w:rsidRDefault="00944B82" w:rsidP="008854EC">
            <w:pPr>
              <w:widowControl/>
              <w:spacing w:line="240" w:lineRule="auto"/>
              <w:ind w:right="195"/>
              <w:jc w:val="right"/>
              <w:textAlignment w:val="baseline"/>
              <w:rPr>
                <w:b/>
                <w:bCs/>
                <w:color w:val="FFFFFF"/>
                <w:sz w:val="16"/>
                <w:szCs w:val="16"/>
              </w:rPr>
            </w:pPr>
          </w:p>
        </w:tc>
        <w:tc>
          <w:tcPr>
            <w:tcW w:w="7200"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578D895E" w14:textId="35DB24D4" w:rsidR="00944B82" w:rsidRDefault="00944B82" w:rsidP="008854EC">
            <w:pPr>
              <w:widowControl/>
              <w:spacing w:line="240" w:lineRule="auto"/>
              <w:ind w:left="90"/>
              <w:textAlignment w:val="baseline"/>
              <w:rPr>
                <w:b/>
                <w:bCs/>
                <w:sz w:val="18"/>
                <w:szCs w:val="18"/>
              </w:rPr>
            </w:pPr>
            <w:r>
              <w:rPr>
                <w:b/>
                <w:bCs/>
                <w:sz w:val="18"/>
                <w:szCs w:val="18"/>
              </w:rPr>
              <w:t xml:space="preserve">The system pops up </w:t>
            </w:r>
            <w:r w:rsidR="00584779">
              <w:rPr>
                <w:b/>
                <w:bCs/>
                <w:sz w:val="18"/>
                <w:szCs w:val="18"/>
              </w:rPr>
              <w:t xml:space="preserve">a </w:t>
            </w:r>
            <w:r>
              <w:rPr>
                <w:b/>
                <w:bCs/>
                <w:sz w:val="18"/>
                <w:szCs w:val="18"/>
              </w:rPr>
              <w:t>message telling the user to wait a few second</w:t>
            </w:r>
            <w:r w:rsidR="00584779">
              <w:rPr>
                <w:b/>
                <w:bCs/>
                <w:sz w:val="18"/>
                <w:szCs w:val="18"/>
              </w:rPr>
              <w:t>s</w:t>
            </w:r>
            <w:r>
              <w:rPr>
                <w:b/>
                <w:bCs/>
                <w:sz w:val="18"/>
                <w:szCs w:val="18"/>
              </w:rPr>
              <w:t xml:space="preserve"> for updating the database and provide </w:t>
            </w:r>
            <w:r w:rsidR="00584779">
              <w:rPr>
                <w:b/>
                <w:bCs/>
                <w:sz w:val="18"/>
                <w:szCs w:val="18"/>
              </w:rPr>
              <w:t xml:space="preserve">the </w:t>
            </w:r>
            <w:r>
              <w:rPr>
                <w:b/>
                <w:bCs/>
                <w:sz w:val="18"/>
                <w:szCs w:val="18"/>
              </w:rPr>
              <w:t xml:space="preserve">user the contact information of </w:t>
            </w:r>
            <w:r w:rsidR="00584779">
              <w:rPr>
                <w:b/>
                <w:bCs/>
                <w:sz w:val="18"/>
                <w:szCs w:val="18"/>
              </w:rPr>
              <w:t xml:space="preserve">the </w:t>
            </w:r>
            <w:r>
              <w:rPr>
                <w:b/>
                <w:bCs/>
                <w:sz w:val="18"/>
                <w:szCs w:val="18"/>
              </w:rPr>
              <w:t xml:space="preserve">HR office </w:t>
            </w:r>
          </w:p>
        </w:tc>
      </w:tr>
      <w:tr w:rsidR="00491944" w:rsidRPr="008854EC" w14:paraId="7C8E56A8" w14:textId="77777777" w:rsidTr="51489C09">
        <w:trPr>
          <w:trHeight w:val="183"/>
        </w:trPr>
        <w:tc>
          <w:tcPr>
            <w:tcW w:w="2160" w:type="dxa"/>
            <w:vMerge w:val="restart"/>
            <w:tcBorders>
              <w:top w:val="single" w:sz="6" w:space="0" w:color="A9A9A9"/>
              <w:left w:val="single" w:sz="6" w:space="0" w:color="A9A9A9"/>
              <w:right w:val="single" w:sz="6" w:space="0" w:color="A9A9A9"/>
            </w:tcBorders>
            <w:shd w:val="clear" w:color="auto" w:fill="686868"/>
            <w:hideMark/>
          </w:tcPr>
          <w:p w14:paraId="3D7CD20C" w14:textId="7FEEEAA9" w:rsidR="00491944" w:rsidRPr="008854EC" w:rsidRDefault="00491944" w:rsidP="008854EC">
            <w:pPr>
              <w:widowControl/>
              <w:spacing w:line="240" w:lineRule="auto"/>
              <w:ind w:right="195"/>
              <w:jc w:val="right"/>
              <w:textAlignment w:val="baseline"/>
              <w:rPr>
                <w:sz w:val="18"/>
                <w:szCs w:val="18"/>
              </w:rPr>
            </w:pPr>
            <w:r w:rsidRPr="008854EC">
              <w:rPr>
                <w:b/>
                <w:bCs/>
                <w:color w:val="FFFFFF"/>
                <w:sz w:val="16"/>
                <w:szCs w:val="16"/>
              </w:rPr>
              <w:t>3</w:t>
            </w:r>
          </w:p>
          <w:p w14:paraId="7892F42B" w14:textId="77777777" w:rsidR="00491944" w:rsidRPr="008854EC" w:rsidRDefault="00491944" w:rsidP="008854EC">
            <w:pPr>
              <w:widowControl/>
              <w:spacing w:line="240" w:lineRule="auto"/>
              <w:ind w:right="195"/>
              <w:jc w:val="right"/>
              <w:textAlignment w:val="baseline"/>
              <w:rPr>
                <w:sz w:val="18"/>
                <w:szCs w:val="18"/>
              </w:rPr>
            </w:pPr>
            <w:r w:rsidRPr="008854EC">
              <w:rPr>
                <w:color w:val="FFFFFF"/>
                <w:sz w:val="16"/>
                <w:szCs w:val="16"/>
              </w:rPr>
              <w:t> </w:t>
            </w:r>
          </w:p>
          <w:p w14:paraId="01B19188" w14:textId="38ADFF58" w:rsidR="00491944" w:rsidRPr="008854EC" w:rsidRDefault="00491944" w:rsidP="008854EC">
            <w:pPr>
              <w:spacing w:line="240" w:lineRule="auto"/>
              <w:ind w:right="195"/>
              <w:jc w:val="right"/>
              <w:textAlignment w:val="baseline"/>
              <w:rPr>
                <w:sz w:val="18"/>
                <w:szCs w:val="18"/>
              </w:rPr>
            </w:pPr>
            <w:r w:rsidRPr="008854EC">
              <w:rPr>
                <w:color w:val="FFFFFF"/>
                <w:sz w:val="16"/>
                <w:szCs w:val="16"/>
              </w:rPr>
              <w:t> </w:t>
            </w:r>
          </w:p>
        </w:tc>
        <w:tc>
          <w:tcPr>
            <w:tcW w:w="7200"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hideMark/>
          </w:tcPr>
          <w:p w14:paraId="1428CEB3" w14:textId="56E3C410" w:rsidR="00491944" w:rsidRPr="008854EC" w:rsidRDefault="00491944" w:rsidP="008854EC">
            <w:pPr>
              <w:widowControl/>
              <w:spacing w:line="240" w:lineRule="auto"/>
              <w:ind w:left="90"/>
              <w:textAlignment w:val="baseline"/>
              <w:rPr>
                <w:sz w:val="18"/>
                <w:szCs w:val="18"/>
              </w:rPr>
            </w:pPr>
            <w:r w:rsidRPr="008854EC">
              <w:rPr>
                <w:b/>
                <w:bCs/>
                <w:sz w:val="18"/>
                <w:szCs w:val="18"/>
              </w:rPr>
              <w:t xml:space="preserve">Condition: Environment performance is too </w:t>
            </w:r>
            <w:r>
              <w:rPr>
                <w:b/>
                <w:bCs/>
                <w:sz w:val="18"/>
                <w:szCs w:val="18"/>
              </w:rPr>
              <w:t>s</w:t>
            </w:r>
            <w:r w:rsidRPr="008854EC">
              <w:rPr>
                <w:b/>
                <w:bCs/>
                <w:sz w:val="18"/>
                <w:szCs w:val="18"/>
              </w:rPr>
              <w:t>low </w:t>
            </w:r>
            <w:r w:rsidRPr="008854EC">
              <w:rPr>
                <w:sz w:val="18"/>
                <w:szCs w:val="18"/>
              </w:rPr>
              <w:t> </w:t>
            </w:r>
          </w:p>
        </w:tc>
      </w:tr>
      <w:tr w:rsidR="00491944" w:rsidRPr="008854EC" w14:paraId="04C03EB0" w14:textId="77777777" w:rsidTr="51489C09">
        <w:trPr>
          <w:trHeight w:val="138"/>
        </w:trPr>
        <w:tc>
          <w:tcPr>
            <w:tcW w:w="2160" w:type="dxa"/>
            <w:vMerge/>
            <w:hideMark/>
          </w:tcPr>
          <w:p w14:paraId="7B9F739F" w14:textId="6209B66C" w:rsidR="00491944" w:rsidRPr="008854EC" w:rsidRDefault="00491944" w:rsidP="008854EC">
            <w:pPr>
              <w:spacing w:line="240" w:lineRule="auto"/>
              <w:ind w:right="195"/>
              <w:jc w:val="right"/>
              <w:textAlignment w:val="baseline"/>
              <w:rPr>
                <w:sz w:val="18"/>
                <w:szCs w:val="18"/>
              </w:rPr>
            </w:pPr>
          </w:p>
        </w:tc>
        <w:tc>
          <w:tcPr>
            <w:tcW w:w="7200"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hideMark/>
          </w:tcPr>
          <w:p w14:paraId="2F23A00F" w14:textId="77777777" w:rsidR="00491944" w:rsidRPr="008854EC" w:rsidRDefault="00491944" w:rsidP="008854EC">
            <w:pPr>
              <w:widowControl/>
              <w:spacing w:line="240" w:lineRule="auto"/>
              <w:ind w:left="90"/>
              <w:textAlignment w:val="baseline"/>
              <w:rPr>
                <w:sz w:val="18"/>
                <w:szCs w:val="18"/>
              </w:rPr>
            </w:pPr>
            <w:r w:rsidRPr="008854EC">
              <w:rPr>
                <w:b/>
                <w:bCs/>
                <w:sz w:val="18"/>
                <w:szCs w:val="18"/>
              </w:rPr>
              <w:t>Step Actions</w:t>
            </w:r>
            <w:r w:rsidRPr="008854EC">
              <w:rPr>
                <w:sz w:val="18"/>
                <w:szCs w:val="18"/>
              </w:rPr>
              <w:t> </w:t>
            </w:r>
          </w:p>
        </w:tc>
      </w:tr>
      <w:tr w:rsidR="00491944" w:rsidRPr="008854EC" w14:paraId="3824B8A5" w14:textId="77777777" w:rsidTr="51489C09">
        <w:trPr>
          <w:trHeight w:val="360"/>
        </w:trPr>
        <w:tc>
          <w:tcPr>
            <w:tcW w:w="2160" w:type="dxa"/>
            <w:vMerge/>
            <w:hideMark/>
          </w:tcPr>
          <w:p w14:paraId="5E31943E" w14:textId="6D29410E" w:rsidR="00491944" w:rsidRPr="008854EC" w:rsidRDefault="00491944" w:rsidP="008854EC">
            <w:pPr>
              <w:widowControl/>
              <w:spacing w:line="240" w:lineRule="auto"/>
              <w:ind w:right="195"/>
              <w:jc w:val="right"/>
              <w:textAlignment w:val="baseline"/>
              <w:rPr>
                <w:sz w:val="18"/>
                <w:szCs w:val="18"/>
              </w:rPr>
            </w:pPr>
          </w:p>
        </w:tc>
        <w:tc>
          <w:tcPr>
            <w:tcW w:w="7200"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hideMark/>
          </w:tcPr>
          <w:p w14:paraId="2F10F21B" w14:textId="3320A61E" w:rsidR="00491944" w:rsidRPr="008854EC" w:rsidRDefault="00491944" w:rsidP="008854EC">
            <w:pPr>
              <w:widowControl/>
              <w:spacing w:line="240" w:lineRule="auto"/>
              <w:ind w:left="90"/>
              <w:textAlignment w:val="baseline"/>
              <w:rPr>
                <w:sz w:val="18"/>
                <w:szCs w:val="18"/>
              </w:rPr>
            </w:pPr>
            <w:r w:rsidRPr="008854EC">
              <w:rPr>
                <w:b/>
                <w:bCs/>
                <w:sz w:val="18"/>
                <w:szCs w:val="18"/>
              </w:rPr>
              <w:t xml:space="preserve">1 </w:t>
            </w:r>
            <w:r>
              <w:rPr>
                <w:b/>
                <w:bCs/>
                <w:sz w:val="18"/>
                <w:szCs w:val="18"/>
              </w:rPr>
              <w:t xml:space="preserve">If the loading time excesses the limited time by 1 minute, the system will record the issue and send </w:t>
            </w:r>
            <w:r w:rsidR="00584779">
              <w:rPr>
                <w:b/>
                <w:bCs/>
                <w:sz w:val="18"/>
                <w:szCs w:val="18"/>
              </w:rPr>
              <w:t xml:space="preserve">it </w:t>
            </w:r>
            <w:r>
              <w:rPr>
                <w:b/>
                <w:bCs/>
                <w:sz w:val="18"/>
                <w:szCs w:val="18"/>
              </w:rPr>
              <w:t>to GitHub “issues” ticket.</w:t>
            </w:r>
          </w:p>
        </w:tc>
      </w:tr>
      <w:tr w:rsidR="00491944" w:rsidRPr="008854EC" w14:paraId="18CEC8F3" w14:textId="77777777" w:rsidTr="51489C09">
        <w:trPr>
          <w:trHeight w:val="201"/>
        </w:trPr>
        <w:tc>
          <w:tcPr>
            <w:tcW w:w="2160" w:type="dxa"/>
            <w:vMerge/>
          </w:tcPr>
          <w:p w14:paraId="16A4AE8A" w14:textId="77777777" w:rsidR="00491944" w:rsidRPr="008854EC" w:rsidRDefault="00491944" w:rsidP="008854EC">
            <w:pPr>
              <w:widowControl/>
              <w:spacing w:line="240" w:lineRule="auto"/>
              <w:ind w:right="195"/>
              <w:jc w:val="right"/>
              <w:textAlignment w:val="baseline"/>
              <w:rPr>
                <w:color w:val="FFFFFF"/>
                <w:sz w:val="16"/>
                <w:szCs w:val="16"/>
              </w:rPr>
            </w:pPr>
          </w:p>
        </w:tc>
        <w:tc>
          <w:tcPr>
            <w:tcW w:w="7200"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46C89A28" w14:textId="0691A338" w:rsidR="00491944" w:rsidRPr="008854EC" w:rsidRDefault="00491944" w:rsidP="008854EC">
            <w:pPr>
              <w:widowControl/>
              <w:spacing w:line="240" w:lineRule="auto"/>
              <w:ind w:left="90"/>
              <w:textAlignment w:val="baseline"/>
              <w:rPr>
                <w:b/>
                <w:bCs/>
                <w:sz w:val="18"/>
                <w:szCs w:val="18"/>
              </w:rPr>
            </w:pPr>
            <w:r>
              <w:rPr>
                <w:b/>
                <w:bCs/>
                <w:sz w:val="18"/>
                <w:szCs w:val="18"/>
              </w:rPr>
              <w:t xml:space="preserve">2 </w:t>
            </w:r>
            <w:r w:rsidRPr="008854EC">
              <w:rPr>
                <w:b/>
                <w:bCs/>
                <w:sz w:val="18"/>
                <w:szCs w:val="18"/>
              </w:rPr>
              <w:t xml:space="preserve">The system </w:t>
            </w:r>
            <w:r w:rsidR="6807D3AF" w:rsidRPr="44A3CF95">
              <w:rPr>
                <w:b/>
                <w:bCs/>
                <w:sz w:val="18"/>
                <w:szCs w:val="18"/>
              </w:rPr>
              <w:t>asks</w:t>
            </w:r>
            <w:r>
              <w:rPr>
                <w:b/>
                <w:bCs/>
                <w:sz w:val="18"/>
                <w:szCs w:val="18"/>
              </w:rPr>
              <w:t xml:space="preserve"> </w:t>
            </w:r>
            <w:r w:rsidR="00584779">
              <w:rPr>
                <w:b/>
                <w:bCs/>
                <w:sz w:val="18"/>
                <w:szCs w:val="18"/>
              </w:rPr>
              <w:t xml:space="preserve">the </w:t>
            </w:r>
            <w:r>
              <w:rPr>
                <w:b/>
                <w:bCs/>
                <w:sz w:val="18"/>
                <w:szCs w:val="18"/>
              </w:rPr>
              <w:t>user to reload the page.</w:t>
            </w:r>
          </w:p>
        </w:tc>
      </w:tr>
      <w:tr w:rsidR="00491944" w:rsidRPr="008854EC" w14:paraId="52841410" w14:textId="77777777" w:rsidTr="51489C09">
        <w:trPr>
          <w:trHeight w:val="246"/>
        </w:trPr>
        <w:tc>
          <w:tcPr>
            <w:tcW w:w="2160" w:type="dxa"/>
            <w:vMerge w:val="restart"/>
            <w:tcBorders>
              <w:top w:val="single" w:sz="6" w:space="0" w:color="A9A9A9"/>
              <w:left w:val="single" w:sz="6" w:space="0" w:color="A9A9A9"/>
              <w:right w:val="single" w:sz="6" w:space="0" w:color="A9A9A9"/>
            </w:tcBorders>
            <w:shd w:val="clear" w:color="auto" w:fill="686868"/>
          </w:tcPr>
          <w:p w14:paraId="7C054B36" w14:textId="0BAD4C4F" w:rsidR="00491944" w:rsidRPr="00171F71" w:rsidRDefault="00491944" w:rsidP="00131E9F">
            <w:pPr>
              <w:widowControl/>
              <w:spacing w:line="240" w:lineRule="auto"/>
              <w:ind w:right="195"/>
              <w:jc w:val="right"/>
              <w:textAlignment w:val="baseline"/>
              <w:rPr>
                <w:b/>
                <w:bCs/>
                <w:color w:val="FFFFFF"/>
                <w:sz w:val="16"/>
                <w:szCs w:val="16"/>
              </w:rPr>
            </w:pPr>
            <w:r w:rsidRPr="00171F71">
              <w:rPr>
                <w:b/>
                <w:bCs/>
                <w:color w:val="FFFFFF"/>
                <w:sz w:val="16"/>
                <w:szCs w:val="16"/>
              </w:rPr>
              <w:t>4</w:t>
            </w:r>
          </w:p>
        </w:tc>
        <w:tc>
          <w:tcPr>
            <w:tcW w:w="7200"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7223626E" w14:textId="1C2F586A" w:rsidR="00491944" w:rsidRPr="008854EC" w:rsidRDefault="00491944" w:rsidP="008854EC">
            <w:pPr>
              <w:widowControl/>
              <w:spacing w:line="240" w:lineRule="auto"/>
              <w:ind w:left="90"/>
              <w:textAlignment w:val="baseline"/>
              <w:rPr>
                <w:b/>
                <w:bCs/>
                <w:sz w:val="18"/>
                <w:szCs w:val="18"/>
              </w:rPr>
            </w:pPr>
            <w:r>
              <w:rPr>
                <w:b/>
                <w:bCs/>
                <w:sz w:val="18"/>
                <w:szCs w:val="18"/>
              </w:rPr>
              <w:t>Condition: Room is not available</w:t>
            </w:r>
            <w:r w:rsidR="00677137">
              <w:rPr>
                <w:b/>
                <w:bCs/>
                <w:sz w:val="18"/>
                <w:szCs w:val="18"/>
              </w:rPr>
              <w:t xml:space="preserve"> or unable to make </w:t>
            </w:r>
            <w:r w:rsidR="00584779">
              <w:rPr>
                <w:b/>
                <w:bCs/>
                <w:sz w:val="18"/>
                <w:szCs w:val="18"/>
              </w:rPr>
              <w:t xml:space="preserve">a </w:t>
            </w:r>
            <w:r w:rsidR="00677137">
              <w:rPr>
                <w:b/>
                <w:bCs/>
                <w:sz w:val="18"/>
                <w:szCs w:val="18"/>
              </w:rPr>
              <w:t>reservation.</w:t>
            </w:r>
          </w:p>
        </w:tc>
      </w:tr>
      <w:tr w:rsidR="00491944" w:rsidRPr="008854EC" w14:paraId="6E2FCF7F" w14:textId="77777777" w:rsidTr="51489C09">
        <w:trPr>
          <w:trHeight w:val="255"/>
        </w:trPr>
        <w:tc>
          <w:tcPr>
            <w:tcW w:w="2160" w:type="dxa"/>
            <w:vMerge/>
          </w:tcPr>
          <w:p w14:paraId="25AB0A23" w14:textId="77777777" w:rsidR="00491944" w:rsidRPr="00171F71" w:rsidRDefault="00491944" w:rsidP="00131E9F">
            <w:pPr>
              <w:widowControl/>
              <w:spacing w:line="240" w:lineRule="auto"/>
              <w:ind w:right="195"/>
              <w:jc w:val="right"/>
              <w:textAlignment w:val="baseline"/>
              <w:rPr>
                <w:b/>
                <w:bCs/>
                <w:color w:val="FFFFFF"/>
                <w:sz w:val="16"/>
                <w:szCs w:val="16"/>
              </w:rPr>
            </w:pPr>
          </w:p>
        </w:tc>
        <w:tc>
          <w:tcPr>
            <w:tcW w:w="7200"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2DB0AED4" w14:textId="16F73BE5" w:rsidR="00491944" w:rsidRDefault="00491944" w:rsidP="008854EC">
            <w:pPr>
              <w:widowControl/>
              <w:spacing w:line="240" w:lineRule="auto"/>
              <w:ind w:left="90"/>
              <w:textAlignment w:val="baseline"/>
              <w:rPr>
                <w:b/>
                <w:bCs/>
                <w:sz w:val="18"/>
                <w:szCs w:val="18"/>
              </w:rPr>
            </w:pPr>
            <w:r>
              <w:rPr>
                <w:b/>
                <w:bCs/>
                <w:sz w:val="18"/>
                <w:szCs w:val="18"/>
              </w:rPr>
              <w:t>Step Actions</w:t>
            </w:r>
          </w:p>
        </w:tc>
      </w:tr>
      <w:tr w:rsidR="00491944" w:rsidRPr="008854EC" w14:paraId="54375FFC" w14:textId="77777777" w:rsidTr="51489C09">
        <w:trPr>
          <w:trHeight w:val="237"/>
        </w:trPr>
        <w:tc>
          <w:tcPr>
            <w:tcW w:w="2160" w:type="dxa"/>
            <w:vMerge/>
          </w:tcPr>
          <w:p w14:paraId="641C652F" w14:textId="77777777" w:rsidR="00491944" w:rsidRPr="00171F71" w:rsidRDefault="00491944" w:rsidP="00131E9F">
            <w:pPr>
              <w:widowControl/>
              <w:spacing w:line="240" w:lineRule="auto"/>
              <w:ind w:right="195"/>
              <w:jc w:val="right"/>
              <w:textAlignment w:val="baseline"/>
              <w:rPr>
                <w:b/>
                <w:bCs/>
                <w:color w:val="FFFFFF"/>
                <w:sz w:val="16"/>
                <w:szCs w:val="16"/>
              </w:rPr>
            </w:pPr>
          </w:p>
        </w:tc>
        <w:tc>
          <w:tcPr>
            <w:tcW w:w="7200"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3062AA98" w14:textId="5F5F8F68" w:rsidR="00491944" w:rsidRDefault="00491944" w:rsidP="008854EC">
            <w:pPr>
              <w:widowControl/>
              <w:spacing w:line="240" w:lineRule="auto"/>
              <w:ind w:left="90"/>
              <w:textAlignment w:val="baseline"/>
              <w:rPr>
                <w:b/>
                <w:bCs/>
                <w:sz w:val="18"/>
                <w:szCs w:val="18"/>
              </w:rPr>
            </w:pPr>
            <w:r>
              <w:rPr>
                <w:b/>
                <w:bCs/>
                <w:sz w:val="18"/>
                <w:szCs w:val="18"/>
              </w:rPr>
              <w:t xml:space="preserve">The system pops up a message telling </w:t>
            </w:r>
            <w:r w:rsidR="00584779">
              <w:rPr>
                <w:b/>
                <w:bCs/>
                <w:sz w:val="18"/>
                <w:szCs w:val="18"/>
              </w:rPr>
              <w:t xml:space="preserve">the </w:t>
            </w:r>
            <w:r>
              <w:rPr>
                <w:b/>
                <w:bCs/>
                <w:sz w:val="18"/>
                <w:szCs w:val="18"/>
              </w:rPr>
              <w:t>user to pick another room or another time</w:t>
            </w:r>
          </w:p>
        </w:tc>
      </w:tr>
      <w:tr w:rsidR="005B4055" w:rsidRPr="008854EC" w14:paraId="2201F121" w14:textId="77777777" w:rsidTr="51489C09">
        <w:trPr>
          <w:trHeight w:val="246"/>
        </w:trPr>
        <w:tc>
          <w:tcPr>
            <w:tcW w:w="2160" w:type="dxa"/>
            <w:vMerge w:val="restart"/>
            <w:tcBorders>
              <w:top w:val="single" w:sz="6" w:space="0" w:color="A9A9A9"/>
              <w:left w:val="single" w:sz="6" w:space="0" w:color="A9A9A9"/>
              <w:right w:val="single" w:sz="6" w:space="0" w:color="A9A9A9"/>
            </w:tcBorders>
            <w:shd w:val="clear" w:color="auto" w:fill="686868"/>
          </w:tcPr>
          <w:p w14:paraId="646C3B17" w14:textId="1255305E" w:rsidR="005B4055" w:rsidRPr="009868ED" w:rsidRDefault="005B4055" w:rsidP="00131E9F">
            <w:pPr>
              <w:widowControl/>
              <w:spacing w:line="240" w:lineRule="auto"/>
              <w:ind w:right="195"/>
              <w:jc w:val="right"/>
              <w:textAlignment w:val="baseline"/>
              <w:rPr>
                <w:b/>
                <w:bCs/>
                <w:color w:val="FFFFFF"/>
                <w:sz w:val="16"/>
                <w:szCs w:val="16"/>
              </w:rPr>
            </w:pPr>
            <w:r w:rsidRPr="009868ED">
              <w:rPr>
                <w:b/>
                <w:bCs/>
                <w:color w:val="FFFFFF"/>
                <w:sz w:val="16"/>
                <w:szCs w:val="16"/>
              </w:rPr>
              <w:t>5</w:t>
            </w:r>
          </w:p>
        </w:tc>
        <w:tc>
          <w:tcPr>
            <w:tcW w:w="7200"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2723C324" w14:textId="219017A8" w:rsidR="005B4055" w:rsidRDefault="005B4055" w:rsidP="008854EC">
            <w:pPr>
              <w:widowControl/>
              <w:spacing w:line="240" w:lineRule="auto"/>
              <w:ind w:left="90"/>
              <w:textAlignment w:val="baseline"/>
              <w:rPr>
                <w:b/>
                <w:bCs/>
                <w:sz w:val="18"/>
                <w:szCs w:val="18"/>
              </w:rPr>
            </w:pPr>
            <w:r>
              <w:rPr>
                <w:b/>
                <w:bCs/>
                <w:sz w:val="18"/>
                <w:szCs w:val="18"/>
              </w:rPr>
              <w:t>Condition: Complaint form is not loaded</w:t>
            </w:r>
          </w:p>
        </w:tc>
      </w:tr>
      <w:tr w:rsidR="005B4055" w:rsidRPr="008854EC" w14:paraId="79A73A1B" w14:textId="77777777" w:rsidTr="51489C09">
        <w:trPr>
          <w:trHeight w:val="192"/>
        </w:trPr>
        <w:tc>
          <w:tcPr>
            <w:tcW w:w="2160" w:type="dxa"/>
            <w:vMerge/>
          </w:tcPr>
          <w:p w14:paraId="304340D8" w14:textId="77777777" w:rsidR="005B4055" w:rsidRPr="009868ED" w:rsidRDefault="005B4055" w:rsidP="00131E9F">
            <w:pPr>
              <w:widowControl/>
              <w:spacing w:line="240" w:lineRule="auto"/>
              <w:ind w:right="195"/>
              <w:jc w:val="right"/>
              <w:textAlignment w:val="baseline"/>
              <w:rPr>
                <w:b/>
                <w:bCs/>
                <w:color w:val="FFFFFF"/>
                <w:sz w:val="16"/>
                <w:szCs w:val="16"/>
              </w:rPr>
            </w:pPr>
          </w:p>
        </w:tc>
        <w:tc>
          <w:tcPr>
            <w:tcW w:w="7200"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1F1B6966" w14:textId="5F69BE80" w:rsidR="005B4055" w:rsidRDefault="005B4055" w:rsidP="008854EC">
            <w:pPr>
              <w:widowControl/>
              <w:spacing w:line="240" w:lineRule="auto"/>
              <w:ind w:left="90"/>
              <w:textAlignment w:val="baseline"/>
              <w:rPr>
                <w:b/>
                <w:bCs/>
                <w:sz w:val="18"/>
                <w:szCs w:val="18"/>
              </w:rPr>
            </w:pPr>
            <w:r>
              <w:rPr>
                <w:b/>
                <w:bCs/>
                <w:sz w:val="18"/>
                <w:szCs w:val="18"/>
              </w:rPr>
              <w:t>Step Actions</w:t>
            </w:r>
          </w:p>
        </w:tc>
      </w:tr>
      <w:tr w:rsidR="005B4055" w:rsidRPr="008854EC" w14:paraId="55C439A1" w14:textId="77777777" w:rsidTr="51489C09">
        <w:trPr>
          <w:trHeight w:val="237"/>
        </w:trPr>
        <w:tc>
          <w:tcPr>
            <w:tcW w:w="2160" w:type="dxa"/>
            <w:vMerge/>
          </w:tcPr>
          <w:p w14:paraId="0587A582" w14:textId="77777777" w:rsidR="005B4055" w:rsidRPr="009868ED" w:rsidRDefault="005B4055" w:rsidP="00131E9F">
            <w:pPr>
              <w:widowControl/>
              <w:spacing w:line="240" w:lineRule="auto"/>
              <w:ind w:right="195"/>
              <w:jc w:val="right"/>
              <w:textAlignment w:val="baseline"/>
              <w:rPr>
                <w:b/>
                <w:bCs/>
                <w:color w:val="FFFFFF"/>
                <w:sz w:val="16"/>
                <w:szCs w:val="16"/>
              </w:rPr>
            </w:pPr>
          </w:p>
        </w:tc>
        <w:tc>
          <w:tcPr>
            <w:tcW w:w="7200"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3FE52B8B" w14:textId="4DEBEFA8" w:rsidR="005B4055" w:rsidRDefault="005B4055" w:rsidP="008854EC">
            <w:pPr>
              <w:widowControl/>
              <w:spacing w:line="240" w:lineRule="auto"/>
              <w:ind w:left="90"/>
              <w:textAlignment w:val="baseline"/>
              <w:rPr>
                <w:b/>
                <w:bCs/>
                <w:sz w:val="18"/>
                <w:szCs w:val="18"/>
              </w:rPr>
            </w:pPr>
            <w:r>
              <w:rPr>
                <w:b/>
                <w:bCs/>
                <w:sz w:val="18"/>
                <w:szCs w:val="18"/>
              </w:rPr>
              <w:t xml:space="preserve">The system pops up </w:t>
            </w:r>
            <w:r w:rsidR="00584779">
              <w:rPr>
                <w:b/>
                <w:bCs/>
                <w:sz w:val="18"/>
                <w:szCs w:val="18"/>
              </w:rPr>
              <w:t xml:space="preserve">an </w:t>
            </w:r>
            <w:r>
              <w:rPr>
                <w:b/>
                <w:bCs/>
                <w:sz w:val="18"/>
                <w:szCs w:val="18"/>
              </w:rPr>
              <w:t xml:space="preserve">error message telling </w:t>
            </w:r>
            <w:r w:rsidR="00584779">
              <w:rPr>
                <w:b/>
                <w:bCs/>
                <w:sz w:val="18"/>
                <w:szCs w:val="18"/>
              </w:rPr>
              <w:t xml:space="preserve">the </w:t>
            </w:r>
            <w:r>
              <w:rPr>
                <w:b/>
                <w:bCs/>
                <w:sz w:val="18"/>
                <w:szCs w:val="18"/>
              </w:rPr>
              <w:t>user to reload the page</w:t>
            </w:r>
          </w:p>
        </w:tc>
      </w:tr>
      <w:tr w:rsidR="008B5A5E" w:rsidRPr="008854EC" w14:paraId="0111E57E" w14:textId="77777777" w:rsidTr="51489C09">
        <w:trPr>
          <w:trHeight w:val="237"/>
        </w:trPr>
        <w:tc>
          <w:tcPr>
            <w:tcW w:w="2160" w:type="dxa"/>
            <w:vMerge w:val="restart"/>
            <w:tcBorders>
              <w:left w:val="single" w:sz="6" w:space="0" w:color="A9A9A9"/>
              <w:right w:val="single" w:sz="6" w:space="0" w:color="A9A9A9"/>
            </w:tcBorders>
            <w:shd w:val="clear" w:color="auto" w:fill="686868"/>
          </w:tcPr>
          <w:p w14:paraId="5E3DF55F" w14:textId="1BD0DDC0" w:rsidR="008B5A5E" w:rsidRPr="009868ED" w:rsidRDefault="008B5A5E" w:rsidP="00131E9F">
            <w:pPr>
              <w:widowControl/>
              <w:spacing w:line="240" w:lineRule="auto"/>
              <w:ind w:right="195"/>
              <w:jc w:val="right"/>
              <w:textAlignment w:val="baseline"/>
              <w:rPr>
                <w:b/>
                <w:bCs/>
                <w:color w:val="FFFFFF"/>
                <w:sz w:val="16"/>
                <w:szCs w:val="16"/>
              </w:rPr>
            </w:pPr>
            <w:r>
              <w:rPr>
                <w:b/>
                <w:bCs/>
                <w:color w:val="FFFFFF"/>
                <w:sz w:val="16"/>
                <w:szCs w:val="16"/>
              </w:rPr>
              <w:t>6</w:t>
            </w:r>
          </w:p>
        </w:tc>
        <w:tc>
          <w:tcPr>
            <w:tcW w:w="7200"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09FB199A" w14:textId="044D6341" w:rsidR="008B5A5E" w:rsidRDefault="008B5A5E" w:rsidP="008854EC">
            <w:pPr>
              <w:widowControl/>
              <w:spacing w:line="240" w:lineRule="auto"/>
              <w:ind w:left="90"/>
              <w:textAlignment w:val="baseline"/>
              <w:rPr>
                <w:b/>
                <w:bCs/>
                <w:sz w:val="18"/>
                <w:szCs w:val="18"/>
              </w:rPr>
            </w:pPr>
            <w:r>
              <w:rPr>
                <w:b/>
                <w:bCs/>
                <w:sz w:val="18"/>
                <w:szCs w:val="18"/>
              </w:rPr>
              <w:t>Condition: Administrator cannot add/delete a room</w:t>
            </w:r>
          </w:p>
        </w:tc>
      </w:tr>
      <w:tr w:rsidR="008B5A5E" w:rsidRPr="008854EC" w14:paraId="4D2476C7" w14:textId="77777777" w:rsidTr="51489C09">
        <w:trPr>
          <w:trHeight w:val="255"/>
        </w:trPr>
        <w:tc>
          <w:tcPr>
            <w:tcW w:w="2160" w:type="dxa"/>
            <w:vMerge/>
          </w:tcPr>
          <w:p w14:paraId="326A9CA9" w14:textId="77777777" w:rsidR="008B5A5E" w:rsidRDefault="008B5A5E" w:rsidP="00131E9F">
            <w:pPr>
              <w:widowControl/>
              <w:spacing w:line="240" w:lineRule="auto"/>
              <w:ind w:right="195"/>
              <w:jc w:val="right"/>
              <w:textAlignment w:val="baseline"/>
              <w:rPr>
                <w:b/>
                <w:bCs/>
                <w:color w:val="FFFFFF"/>
                <w:sz w:val="16"/>
                <w:szCs w:val="16"/>
              </w:rPr>
            </w:pPr>
          </w:p>
        </w:tc>
        <w:tc>
          <w:tcPr>
            <w:tcW w:w="7200"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3F08BC16" w14:textId="4BA3B1F4" w:rsidR="008B5A5E" w:rsidRDefault="008B5A5E" w:rsidP="008854EC">
            <w:pPr>
              <w:widowControl/>
              <w:spacing w:line="240" w:lineRule="auto"/>
              <w:ind w:left="90"/>
              <w:textAlignment w:val="baseline"/>
              <w:rPr>
                <w:b/>
                <w:bCs/>
                <w:sz w:val="18"/>
                <w:szCs w:val="18"/>
              </w:rPr>
            </w:pPr>
            <w:r>
              <w:rPr>
                <w:b/>
                <w:bCs/>
                <w:sz w:val="18"/>
                <w:szCs w:val="18"/>
              </w:rPr>
              <w:t>Step Actions</w:t>
            </w:r>
          </w:p>
        </w:tc>
      </w:tr>
      <w:tr w:rsidR="008B5A5E" w:rsidRPr="008854EC" w14:paraId="29D50319" w14:textId="77777777" w:rsidTr="51489C09">
        <w:trPr>
          <w:trHeight w:val="237"/>
        </w:trPr>
        <w:tc>
          <w:tcPr>
            <w:tcW w:w="2160" w:type="dxa"/>
            <w:vMerge/>
          </w:tcPr>
          <w:p w14:paraId="790D8A24" w14:textId="77777777" w:rsidR="008B5A5E" w:rsidRDefault="008B5A5E" w:rsidP="00131E9F">
            <w:pPr>
              <w:widowControl/>
              <w:spacing w:line="240" w:lineRule="auto"/>
              <w:ind w:right="195"/>
              <w:jc w:val="right"/>
              <w:textAlignment w:val="baseline"/>
              <w:rPr>
                <w:b/>
                <w:bCs/>
                <w:color w:val="FFFFFF"/>
                <w:sz w:val="16"/>
                <w:szCs w:val="16"/>
              </w:rPr>
            </w:pPr>
          </w:p>
        </w:tc>
        <w:tc>
          <w:tcPr>
            <w:tcW w:w="7200"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177976F3" w14:textId="60865DF2" w:rsidR="008B5A5E" w:rsidRDefault="008B5A5E" w:rsidP="008854EC">
            <w:pPr>
              <w:widowControl/>
              <w:spacing w:line="240" w:lineRule="auto"/>
              <w:ind w:left="90"/>
              <w:textAlignment w:val="baseline"/>
              <w:rPr>
                <w:b/>
                <w:bCs/>
                <w:sz w:val="18"/>
                <w:szCs w:val="18"/>
              </w:rPr>
            </w:pPr>
            <w:r>
              <w:rPr>
                <w:b/>
                <w:bCs/>
                <w:sz w:val="18"/>
                <w:szCs w:val="18"/>
              </w:rPr>
              <w:t xml:space="preserve">1 </w:t>
            </w:r>
            <w:r w:rsidRPr="00E15EB3">
              <w:rPr>
                <w:b/>
                <w:bCs/>
                <w:sz w:val="18"/>
                <w:szCs w:val="18"/>
              </w:rPr>
              <w:t>System reloads the page</w:t>
            </w:r>
          </w:p>
        </w:tc>
      </w:tr>
      <w:tr w:rsidR="008B5A5E" w:rsidRPr="008854EC" w14:paraId="64E34D1D" w14:textId="77777777" w:rsidTr="0047558B">
        <w:trPr>
          <w:trHeight w:val="255"/>
        </w:trPr>
        <w:tc>
          <w:tcPr>
            <w:tcW w:w="2160" w:type="dxa"/>
            <w:vMerge/>
          </w:tcPr>
          <w:p w14:paraId="66C61D6D" w14:textId="77777777" w:rsidR="008B5A5E" w:rsidRDefault="008B5A5E" w:rsidP="00131E9F">
            <w:pPr>
              <w:widowControl/>
              <w:spacing w:line="240" w:lineRule="auto"/>
              <w:ind w:right="195"/>
              <w:jc w:val="right"/>
              <w:textAlignment w:val="baseline"/>
              <w:rPr>
                <w:b/>
                <w:bCs/>
                <w:color w:val="FFFFFF"/>
                <w:sz w:val="16"/>
                <w:szCs w:val="16"/>
              </w:rPr>
            </w:pPr>
          </w:p>
        </w:tc>
        <w:tc>
          <w:tcPr>
            <w:tcW w:w="7200"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5963CE04" w14:textId="6990B43C" w:rsidR="008B5A5E" w:rsidRDefault="008B5A5E" w:rsidP="008854EC">
            <w:pPr>
              <w:widowControl/>
              <w:spacing w:line="240" w:lineRule="auto"/>
              <w:ind w:left="90"/>
              <w:textAlignment w:val="baseline"/>
              <w:rPr>
                <w:b/>
                <w:bCs/>
                <w:sz w:val="18"/>
                <w:szCs w:val="18"/>
              </w:rPr>
            </w:pPr>
            <w:r>
              <w:rPr>
                <w:b/>
                <w:bCs/>
                <w:sz w:val="18"/>
                <w:szCs w:val="18"/>
              </w:rPr>
              <w:t>2 System terminated</w:t>
            </w:r>
          </w:p>
        </w:tc>
      </w:tr>
    </w:tbl>
    <w:p w14:paraId="797E5D8A" w14:textId="77777777" w:rsidR="00724EEC" w:rsidRDefault="00724EEC" w:rsidP="00724EEC">
      <w:pPr>
        <w:rPr>
          <w:rFonts w:eastAsia="Arial"/>
        </w:rPr>
      </w:pPr>
    </w:p>
    <w:p w14:paraId="23DA2207" w14:textId="22688152" w:rsidR="00F41D70" w:rsidRPr="00724EEC" w:rsidRDefault="003858AC" w:rsidP="00724EEC">
      <w:pPr>
        <w:rPr>
          <w:rFonts w:eastAsia="Arial"/>
        </w:rPr>
      </w:pPr>
      <w:r w:rsidRPr="00724EEC">
        <w:rPr>
          <w:rFonts w:eastAsia="Arial"/>
        </w:rPr>
        <w:lastRenderedPageBreak/>
        <w:t>The Summary Use Case states how the system works</w:t>
      </w:r>
      <w:r w:rsidR="00B96950" w:rsidRPr="00724EEC">
        <w:rPr>
          <w:rFonts w:eastAsia="Arial"/>
        </w:rPr>
        <w:t xml:space="preserve"> </w:t>
      </w:r>
      <w:r w:rsidR="00FE1C27" w:rsidRPr="00724EEC">
        <w:rPr>
          <w:rFonts w:eastAsia="Arial"/>
        </w:rPr>
        <w:t xml:space="preserve">in </w:t>
      </w:r>
      <w:r w:rsidR="000E27A6" w:rsidRPr="00724EEC">
        <w:rPr>
          <w:rFonts w:eastAsia="Arial"/>
        </w:rPr>
        <w:t xml:space="preserve">the Success Scenario and how the system behaves when something is gone wrong in </w:t>
      </w:r>
      <w:r w:rsidR="005D274C" w:rsidRPr="00724EEC">
        <w:rPr>
          <w:rFonts w:eastAsia="Arial"/>
        </w:rPr>
        <w:t xml:space="preserve">the Extensions. The role </w:t>
      </w:r>
      <w:r w:rsidR="00935DBE">
        <w:rPr>
          <w:rFonts w:eastAsia="Arial"/>
        </w:rPr>
        <w:t xml:space="preserve">of </w:t>
      </w:r>
      <w:r w:rsidR="005D274C" w:rsidRPr="00724EEC">
        <w:rPr>
          <w:rFonts w:eastAsia="Arial"/>
        </w:rPr>
        <w:t xml:space="preserve">this use case is </w:t>
      </w:r>
      <w:r w:rsidR="0008048D" w:rsidRPr="00724EEC">
        <w:rPr>
          <w:rFonts w:eastAsia="Arial"/>
        </w:rPr>
        <w:t>to clarify how the system works and reacts in general.</w:t>
      </w:r>
      <w:r w:rsidR="004D7024" w:rsidRPr="00724EEC">
        <w:rPr>
          <w:rFonts w:eastAsia="Arial"/>
        </w:rPr>
        <w:t xml:space="preserve"> </w:t>
      </w:r>
      <w:r w:rsidR="000A6BD3" w:rsidRPr="00724EEC">
        <w:rPr>
          <w:rFonts w:eastAsia="Arial"/>
        </w:rPr>
        <w:t>T</w:t>
      </w:r>
      <w:r w:rsidR="004D7024" w:rsidRPr="00724EEC">
        <w:rPr>
          <w:rFonts w:eastAsia="Arial"/>
        </w:rPr>
        <w:t>his use case indicate</w:t>
      </w:r>
      <w:r w:rsidR="000A6BD3" w:rsidRPr="00724EEC">
        <w:rPr>
          <w:rFonts w:eastAsia="Arial"/>
        </w:rPr>
        <w:t>s</w:t>
      </w:r>
      <w:r w:rsidR="004D7024" w:rsidRPr="00724EEC">
        <w:rPr>
          <w:rFonts w:eastAsia="Arial"/>
        </w:rPr>
        <w:t xml:space="preserve"> who</w:t>
      </w:r>
      <w:r w:rsidR="00881BC6" w:rsidRPr="00724EEC">
        <w:rPr>
          <w:rFonts w:eastAsia="Arial"/>
        </w:rPr>
        <w:t xml:space="preserve"> is</w:t>
      </w:r>
      <w:r w:rsidR="004D7024" w:rsidRPr="00724EEC">
        <w:rPr>
          <w:rFonts w:eastAsia="Arial"/>
        </w:rPr>
        <w:t xml:space="preserve"> the main</w:t>
      </w:r>
      <w:r w:rsidR="00881BC6" w:rsidRPr="00724EEC">
        <w:rPr>
          <w:rFonts w:eastAsia="Arial"/>
        </w:rPr>
        <w:t xml:space="preserve"> actor, or the main</w:t>
      </w:r>
      <w:r w:rsidR="004D7024" w:rsidRPr="00724EEC">
        <w:rPr>
          <w:rFonts w:eastAsia="Arial"/>
        </w:rPr>
        <w:t xml:space="preserve"> user</w:t>
      </w:r>
      <w:r w:rsidR="00881BC6" w:rsidRPr="00724EEC">
        <w:rPr>
          <w:rFonts w:eastAsia="Arial"/>
        </w:rPr>
        <w:t>, pre and post conditions,</w:t>
      </w:r>
      <w:r w:rsidR="00916C8F" w:rsidRPr="00724EEC">
        <w:rPr>
          <w:rFonts w:eastAsia="Arial"/>
        </w:rPr>
        <w:t xml:space="preserve"> minimal and success guarantee, fail case, consequence</w:t>
      </w:r>
      <w:r w:rsidR="004F40F9" w:rsidRPr="00724EEC">
        <w:rPr>
          <w:rFonts w:eastAsia="Arial"/>
        </w:rPr>
        <w:t xml:space="preserve"> of failure as well as associated risks.</w:t>
      </w:r>
      <w:r w:rsidR="00916C8F" w:rsidRPr="00724EEC">
        <w:rPr>
          <w:rFonts w:eastAsia="Arial"/>
        </w:rPr>
        <w:t xml:space="preserve"> </w:t>
      </w:r>
    </w:p>
    <w:p w14:paraId="41D26BBC" w14:textId="315BA51D" w:rsidR="07419838" w:rsidRDefault="5EB87113" w:rsidP="2058A923">
      <w:pPr>
        <w:pStyle w:val="Heading3"/>
        <w:rPr>
          <w:rFonts w:eastAsia="Arial"/>
        </w:rPr>
      </w:pPr>
      <w:bookmarkStart w:id="98" w:name="_Toc80184639"/>
      <w:r>
        <w:t>Task</w:t>
      </w:r>
      <w:r w:rsidR="07419838">
        <w:t xml:space="preserve"> Use Case: </w:t>
      </w:r>
      <w:r w:rsidR="00EB0A63">
        <w:t>Login</w:t>
      </w:r>
      <w:bookmarkEnd w:id="98"/>
    </w:p>
    <w:tbl>
      <w:tblPr>
        <w:tblW w:w="0" w:type="auto"/>
        <w:tblInd w:w="-8"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2159"/>
        <w:gridCol w:w="555"/>
        <w:gridCol w:w="6638"/>
      </w:tblGrid>
      <w:tr w:rsidR="0078441B" w14:paraId="285C30B5" w14:textId="77777777" w:rsidTr="51489C09">
        <w:trPr>
          <w:trHeight w:val="228"/>
        </w:trPr>
        <w:tc>
          <w:tcPr>
            <w:tcW w:w="2159" w:type="dxa"/>
            <w:tcBorders>
              <w:top w:val="single" w:sz="6" w:space="0" w:color="A9A9A9"/>
              <w:left w:val="single" w:sz="6" w:space="0" w:color="A9A9A9"/>
              <w:bottom w:val="single" w:sz="6" w:space="0" w:color="A9A9A9"/>
              <w:right w:val="single" w:sz="6" w:space="0" w:color="A9A9A9"/>
            </w:tcBorders>
            <w:shd w:val="clear" w:color="auto" w:fill="000000" w:themeFill="text1"/>
          </w:tcPr>
          <w:p w14:paraId="3D1BEFA1" w14:textId="77777777" w:rsidR="4FBD4CA5" w:rsidRDefault="4FBD4CA5" w:rsidP="4FBD4CA5">
            <w:pPr>
              <w:spacing w:line="240" w:lineRule="auto"/>
              <w:ind w:left="45"/>
              <w:rPr>
                <w:sz w:val="18"/>
                <w:szCs w:val="18"/>
              </w:rPr>
            </w:pPr>
            <w:r w:rsidRPr="4FBD4CA5">
              <w:rPr>
                <w:b/>
                <w:bCs/>
                <w:color w:val="EFFFEF"/>
                <w:sz w:val="18"/>
                <w:szCs w:val="18"/>
              </w:rPr>
              <w:t>Project Name:</w:t>
            </w:r>
            <w:r w:rsidRPr="4FBD4CA5">
              <w:rPr>
                <w:color w:val="EFFFEF"/>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000000" w:themeFill="text1"/>
          </w:tcPr>
          <w:p w14:paraId="08FB750D" w14:textId="77777777" w:rsidR="4FBD4CA5" w:rsidRDefault="4FBD4CA5" w:rsidP="4FBD4CA5">
            <w:pPr>
              <w:spacing w:line="240" w:lineRule="auto"/>
              <w:ind w:left="105"/>
              <w:rPr>
                <w:sz w:val="18"/>
                <w:szCs w:val="18"/>
              </w:rPr>
            </w:pPr>
            <w:r w:rsidRPr="4FBD4CA5">
              <w:rPr>
                <w:color w:val="EFFFEF"/>
                <w:sz w:val="18"/>
                <w:szCs w:val="18"/>
              </w:rPr>
              <w:t>Meeting Schedule System </w:t>
            </w:r>
          </w:p>
        </w:tc>
      </w:tr>
      <w:tr w:rsidR="0078441B" w14:paraId="22F33E66" w14:textId="77777777" w:rsidTr="51489C09">
        <w:trPr>
          <w:trHeight w:val="210"/>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33034E75" w14:textId="77777777" w:rsidR="4FBD4CA5" w:rsidRDefault="4FBD4CA5" w:rsidP="4FBD4CA5">
            <w:pPr>
              <w:spacing w:line="240" w:lineRule="auto"/>
              <w:ind w:left="45"/>
              <w:rPr>
                <w:sz w:val="18"/>
                <w:szCs w:val="18"/>
              </w:rPr>
            </w:pPr>
            <w:r w:rsidRPr="4FBD4CA5">
              <w:rPr>
                <w:b/>
                <w:bCs/>
                <w:color w:val="FFFFFF" w:themeColor="background1"/>
                <w:sz w:val="18"/>
                <w:szCs w:val="18"/>
              </w:rPr>
              <w:t>Use Case Name:</w:t>
            </w:r>
            <w:r w:rsidRPr="4FBD4CA5">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706C8238" w14:textId="69A79B67" w:rsidR="4FBD4CA5" w:rsidRDefault="00EB0A63" w:rsidP="4FBD4CA5">
            <w:pPr>
              <w:spacing w:line="240" w:lineRule="auto"/>
              <w:ind w:left="60"/>
              <w:rPr>
                <w:sz w:val="18"/>
                <w:szCs w:val="18"/>
              </w:rPr>
            </w:pPr>
            <w:r>
              <w:rPr>
                <w:sz w:val="18"/>
                <w:szCs w:val="18"/>
              </w:rPr>
              <w:t>Login</w:t>
            </w:r>
          </w:p>
        </w:tc>
      </w:tr>
      <w:tr w:rsidR="0078441B" w14:paraId="1036C440" w14:textId="77777777" w:rsidTr="51489C09">
        <w:trPr>
          <w:trHeight w:val="192"/>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70673EBA" w14:textId="77777777" w:rsidR="4FBD4CA5" w:rsidRDefault="4FBD4CA5" w:rsidP="4FBD4CA5">
            <w:pPr>
              <w:spacing w:line="240" w:lineRule="auto"/>
              <w:ind w:left="45"/>
              <w:rPr>
                <w:sz w:val="18"/>
                <w:szCs w:val="18"/>
              </w:rPr>
            </w:pPr>
            <w:r w:rsidRPr="4FBD4CA5">
              <w:rPr>
                <w:b/>
                <w:bCs/>
                <w:color w:val="FFFFFF" w:themeColor="background1"/>
                <w:sz w:val="18"/>
                <w:szCs w:val="18"/>
              </w:rPr>
              <w:t>User Goal:</w:t>
            </w:r>
            <w:r w:rsidRPr="4FBD4CA5">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1C9A166E" w14:textId="5E1FB11E" w:rsidR="4FBD4CA5" w:rsidRDefault="002C455B" w:rsidP="4FBD4CA5">
            <w:pPr>
              <w:spacing w:line="240" w:lineRule="auto"/>
              <w:ind w:left="60"/>
              <w:rPr>
                <w:sz w:val="18"/>
                <w:szCs w:val="18"/>
              </w:rPr>
            </w:pPr>
            <w:r>
              <w:rPr>
                <w:sz w:val="18"/>
                <w:szCs w:val="18"/>
              </w:rPr>
              <w:t>Login to system</w:t>
            </w:r>
          </w:p>
        </w:tc>
      </w:tr>
      <w:tr w:rsidR="0078441B" w14:paraId="00643B41" w14:textId="77777777" w:rsidTr="51489C09">
        <w:trPr>
          <w:trHeight w:val="183"/>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2E039C9B" w14:textId="77777777" w:rsidR="4FBD4CA5" w:rsidRDefault="4FBD4CA5" w:rsidP="4FBD4CA5">
            <w:pPr>
              <w:spacing w:line="240" w:lineRule="auto"/>
              <w:ind w:left="45"/>
              <w:rPr>
                <w:sz w:val="18"/>
                <w:szCs w:val="18"/>
              </w:rPr>
            </w:pPr>
            <w:r w:rsidRPr="4FBD4CA5">
              <w:rPr>
                <w:b/>
                <w:bCs/>
                <w:color w:val="FFFFFF" w:themeColor="background1"/>
                <w:sz w:val="18"/>
                <w:szCs w:val="18"/>
              </w:rPr>
              <w:t>Level:</w:t>
            </w:r>
            <w:r w:rsidRPr="4FBD4CA5">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28E581F1" w14:textId="0765BE79" w:rsidR="4FBD4CA5" w:rsidRDefault="47040F12" w:rsidP="4FBD4CA5">
            <w:pPr>
              <w:spacing w:line="240" w:lineRule="auto"/>
              <w:ind w:left="60"/>
              <w:rPr>
                <w:sz w:val="18"/>
                <w:szCs w:val="18"/>
              </w:rPr>
            </w:pPr>
            <w:r w:rsidRPr="2058A923">
              <w:rPr>
                <w:sz w:val="18"/>
                <w:szCs w:val="18"/>
              </w:rPr>
              <w:t>Task</w:t>
            </w:r>
          </w:p>
        </w:tc>
      </w:tr>
      <w:tr w:rsidR="0078441B" w14:paraId="7A3BA1CE" w14:textId="77777777" w:rsidTr="51489C09">
        <w:trPr>
          <w:trHeight w:val="237"/>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56336E19" w14:textId="77777777" w:rsidR="4FBD4CA5" w:rsidRDefault="4FBD4CA5" w:rsidP="4FBD4CA5">
            <w:pPr>
              <w:spacing w:line="240" w:lineRule="auto"/>
              <w:ind w:left="45"/>
              <w:rPr>
                <w:sz w:val="18"/>
                <w:szCs w:val="18"/>
              </w:rPr>
            </w:pPr>
            <w:r w:rsidRPr="4FBD4CA5">
              <w:rPr>
                <w:b/>
                <w:bCs/>
                <w:color w:val="FFFFFF" w:themeColor="background1"/>
                <w:sz w:val="18"/>
                <w:szCs w:val="18"/>
              </w:rPr>
              <w:t>Relevant User Reqs:</w:t>
            </w:r>
            <w:r w:rsidRPr="4FBD4CA5">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45B60FDC" w14:textId="335D95FD" w:rsidR="4FBD4CA5" w:rsidRDefault="4FBD4CA5" w:rsidP="4FBD4CA5">
            <w:pPr>
              <w:spacing w:line="240" w:lineRule="auto"/>
              <w:rPr>
                <w:sz w:val="18"/>
                <w:szCs w:val="18"/>
              </w:rPr>
            </w:pPr>
            <w:r w:rsidRPr="4FBD4CA5">
              <w:rPr>
                <w:sz w:val="18"/>
                <w:szCs w:val="18"/>
              </w:rPr>
              <w:t> User must be client</w:t>
            </w:r>
            <w:r w:rsidR="00EA45B9">
              <w:rPr>
                <w:sz w:val="18"/>
                <w:szCs w:val="18"/>
              </w:rPr>
              <w:t>/admin</w:t>
            </w:r>
          </w:p>
        </w:tc>
      </w:tr>
      <w:tr w:rsidR="0078441B" w14:paraId="7354DC3A" w14:textId="77777777" w:rsidTr="51489C09">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3B90B0F0" w14:textId="77777777" w:rsidR="4FBD4CA5" w:rsidRDefault="4FBD4CA5" w:rsidP="4FBD4CA5">
            <w:pPr>
              <w:spacing w:line="240" w:lineRule="auto"/>
              <w:ind w:left="45"/>
              <w:rPr>
                <w:sz w:val="18"/>
                <w:szCs w:val="18"/>
              </w:rPr>
            </w:pPr>
            <w:r w:rsidRPr="4FBD4CA5">
              <w:rPr>
                <w:b/>
                <w:bCs/>
                <w:color w:val="FFFFFF" w:themeColor="background1"/>
                <w:sz w:val="18"/>
                <w:szCs w:val="18"/>
              </w:rPr>
              <w:t>Relevant System Reqs:</w:t>
            </w:r>
            <w:r w:rsidRPr="4FBD4CA5">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0F0112E9" w14:textId="77777777" w:rsidR="4FBD4CA5" w:rsidRDefault="4FBD4CA5" w:rsidP="4FBD4CA5">
            <w:pPr>
              <w:spacing w:line="240" w:lineRule="auto"/>
              <w:ind w:left="60"/>
              <w:rPr>
                <w:sz w:val="18"/>
                <w:szCs w:val="18"/>
              </w:rPr>
            </w:pPr>
            <w:r w:rsidRPr="4FBD4CA5">
              <w:rPr>
                <w:sz w:val="18"/>
                <w:szCs w:val="18"/>
              </w:rPr>
              <w:t>None </w:t>
            </w:r>
          </w:p>
        </w:tc>
      </w:tr>
      <w:tr w:rsidR="0078441B" w14:paraId="730A45A5" w14:textId="77777777" w:rsidTr="51489C09">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728519D7" w14:textId="77777777" w:rsidR="4FBD4CA5" w:rsidRDefault="4FBD4CA5" w:rsidP="4FBD4CA5">
            <w:pPr>
              <w:spacing w:line="240" w:lineRule="auto"/>
              <w:ind w:left="45"/>
              <w:rPr>
                <w:sz w:val="18"/>
                <w:szCs w:val="18"/>
              </w:rPr>
            </w:pPr>
            <w:r w:rsidRPr="4FBD4CA5">
              <w:rPr>
                <w:b/>
                <w:bCs/>
                <w:color w:val="FFFFFF" w:themeColor="background1"/>
                <w:sz w:val="18"/>
                <w:szCs w:val="18"/>
              </w:rPr>
              <w:t>Primary Actor:</w:t>
            </w:r>
            <w:r w:rsidRPr="4FBD4CA5">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2D08E656" w14:textId="2928A434" w:rsidR="4FBD4CA5" w:rsidRDefault="4FBD4CA5" w:rsidP="4FBD4CA5">
            <w:pPr>
              <w:spacing w:line="240" w:lineRule="auto"/>
              <w:ind w:left="60"/>
              <w:rPr>
                <w:sz w:val="18"/>
                <w:szCs w:val="18"/>
              </w:rPr>
            </w:pPr>
            <w:r w:rsidRPr="4FBD4CA5">
              <w:rPr>
                <w:sz w:val="18"/>
                <w:szCs w:val="18"/>
              </w:rPr>
              <w:t>The Client</w:t>
            </w:r>
            <w:r w:rsidR="00EA45B9">
              <w:rPr>
                <w:sz w:val="18"/>
                <w:szCs w:val="18"/>
              </w:rPr>
              <w:t>/Admin</w:t>
            </w:r>
          </w:p>
        </w:tc>
      </w:tr>
      <w:tr w:rsidR="0078441B" w14:paraId="3F144828" w14:textId="77777777" w:rsidTr="51489C09">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1606F801" w14:textId="77777777" w:rsidR="4FBD4CA5" w:rsidRDefault="4FBD4CA5" w:rsidP="4FBD4CA5">
            <w:pPr>
              <w:spacing w:line="240" w:lineRule="auto"/>
              <w:ind w:left="45"/>
              <w:rPr>
                <w:sz w:val="18"/>
                <w:szCs w:val="18"/>
              </w:rPr>
            </w:pPr>
            <w:r w:rsidRPr="4FBD4CA5">
              <w:rPr>
                <w:b/>
                <w:bCs/>
                <w:color w:val="FFFFFF" w:themeColor="background1"/>
                <w:sz w:val="18"/>
                <w:szCs w:val="18"/>
              </w:rPr>
              <w:t>Precondition:</w:t>
            </w:r>
            <w:r w:rsidRPr="4FBD4CA5">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52897AAC" w14:textId="0892E679" w:rsidR="4FBD4CA5" w:rsidRDefault="4FBD4CA5" w:rsidP="4FBD4CA5">
            <w:pPr>
              <w:spacing w:line="240" w:lineRule="auto"/>
              <w:ind w:left="60"/>
              <w:rPr>
                <w:sz w:val="18"/>
                <w:szCs w:val="18"/>
              </w:rPr>
            </w:pPr>
            <w:r w:rsidRPr="4FBD4CA5">
              <w:rPr>
                <w:sz w:val="18"/>
                <w:szCs w:val="18"/>
              </w:rPr>
              <w:t xml:space="preserve">Client must </w:t>
            </w:r>
            <w:r w:rsidR="00EA45B9">
              <w:rPr>
                <w:sz w:val="18"/>
                <w:szCs w:val="18"/>
              </w:rPr>
              <w:t>have an account</w:t>
            </w:r>
            <w:r w:rsidRPr="4FBD4CA5">
              <w:rPr>
                <w:sz w:val="18"/>
                <w:szCs w:val="18"/>
              </w:rPr>
              <w:t> </w:t>
            </w:r>
          </w:p>
        </w:tc>
      </w:tr>
      <w:tr w:rsidR="0010789B" w14:paraId="081009CC" w14:textId="77777777" w:rsidTr="51489C09">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28A2E68A" w14:textId="77777777" w:rsidR="4FBD4CA5" w:rsidRDefault="4FBD4CA5" w:rsidP="4FBD4CA5">
            <w:pPr>
              <w:spacing w:line="240" w:lineRule="auto"/>
              <w:rPr>
                <w:sz w:val="18"/>
                <w:szCs w:val="18"/>
              </w:rPr>
            </w:pPr>
            <w:r w:rsidRPr="4FBD4CA5">
              <w:rPr>
                <w:sz w:val="19"/>
                <w:szCs w:val="19"/>
              </w:rPr>
              <w:t> </w:t>
            </w:r>
            <w:r w:rsidRPr="4FBD4CA5">
              <w:rPr>
                <w:b/>
                <w:bCs/>
                <w:color w:val="FFFFFF" w:themeColor="background1"/>
                <w:sz w:val="18"/>
                <w:szCs w:val="18"/>
              </w:rPr>
              <w:t>Minimal Guarantee:</w:t>
            </w:r>
            <w:r w:rsidRPr="4FBD4CA5">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vAlign w:val="center"/>
          </w:tcPr>
          <w:p w14:paraId="6BBD87D8" w14:textId="2B6BF10E" w:rsidR="4FBD4CA5" w:rsidRDefault="4FBD4CA5" w:rsidP="4FBD4CA5">
            <w:pPr>
              <w:spacing w:line="240" w:lineRule="auto"/>
              <w:ind w:left="60"/>
              <w:rPr>
                <w:sz w:val="18"/>
                <w:szCs w:val="18"/>
              </w:rPr>
            </w:pPr>
            <w:r w:rsidRPr="4FBD4CA5">
              <w:rPr>
                <w:sz w:val="18"/>
                <w:szCs w:val="18"/>
              </w:rPr>
              <w:t>The system reloaded</w:t>
            </w:r>
          </w:p>
        </w:tc>
      </w:tr>
      <w:tr w:rsidR="0078441B" w14:paraId="02EC99FA" w14:textId="77777777" w:rsidTr="51489C09">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442839D6" w14:textId="77777777" w:rsidR="4FBD4CA5" w:rsidRDefault="4FBD4CA5" w:rsidP="4FBD4CA5">
            <w:pPr>
              <w:spacing w:line="240" w:lineRule="auto"/>
              <w:ind w:left="45"/>
              <w:rPr>
                <w:sz w:val="18"/>
                <w:szCs w:val="18"/>
              </w:rPr>
            </w:pPr>
            <w:r w:rsidRPr="4FBD4CA5">
              <w:rPr>
                <w:b/>
                <w:bCs/>
                <w:color w:val="FFFFFF" w:themeColor="background1"/>
                <w:sz w:val="18"/>
                <w:szCs w:val="18"/>
              </w:rPr>
              <w:t>Success Guarantee:</w:t>
            </w:r>
            <w:r w:rsidRPr="4FBD4CA5">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71DCF1F9" w14:textId="2EE470FA" w:rsidR="4FBD4CA5" w:rsidRDefault="4FBD4CA5" w:rsidP="4FBD4CA5">
            <w:pPr>
              <w:spacing w:line="240" w:lineRule="auto"/>
              <w:ind w:left="60"/>
              <w:rPr>
                <w:sz w:val="18"/>
                <w:szCs w:val="18"/>
              </w:rPr>
            </w:pPr>
            <w:r w:rsidRPr="4FBD4CA5">
              <w:rPr>
                <w:sz w:val="18"/>
                <w:szCs w:val="18"/>
              </w:rPr>
              <w:t xml:space="preserve">The system </w:t>
            </w:r>
            <w:r w:rsidR="00EA45B9">
              <w:rPr>
                <w:sz w:val="18"/>
                <w:szCs w:val="18"/>
              </w:rPr>
              <w:t>logs in</w:t>
            </w:r>
            <w:r w:rsidRPr="4FBD4CA5">
              <w:rPr>
                <w:sz w:val="18"/>
                <w:szCs w:val="18"/>
              </w:rPr>
              <w:t> </w:t>
            </w:r>
          </w:p>
        </w:tc>
      </w:tr>
      <w:tr w:rsidR="0078441B" w14:paraId="147B7AEC" w14:textId="77777777" w:rsidTr="51489C09">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67E3CA4D" w14:textId="77777777" w:rsidR="4FBD4CA5" w:rsidRDefault="4FBD4CA5" w:rsidP="4FBD4CA5">
            <w:pPr>
              <w:spacing w:line="240" w:lineRule="auto"/>
              <w:ind w:left="45"/>
              <w:rPr>
                <w:b/>
                <w:bCs/>
                <w:color w:val="FFFFFF" w:themeColor="background1"/>
                <w:sz w:val="18"/>
                <w:szCs w:val="18"/>
              </w:rPr>
            </w:pPr>
            <w:r w:rsidRPr="4FBD4CA5">
              <w:rPr>
                <w:b/>
                <w:bCs/>
                <w:color w:val="FFFFFF" w:themeColor="background1"/>
                <w:sz w:val="18"/>
                <w:szCs w:val="18"/>
              </w:rPr>
              <w:t>Fail Case:</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13525842" w14:textId="3DA25DA4" w:rsidR="4FBD4CA5" w:rsidRDefault="4FBD4CA5" w:rsidP="4FBD4CA5">
            <w:pPr>
              <w:spacing w:line="240" w:lineRule="auto"/>
              <w:ind w:left="60"/>
              <w:rPr>
                <w:sz w:val="18"/>
                <w:szCs w:val="18"/>
              </w:rPr>
            </w:pPr>
            <w:r w:rsidRPr="4FBD4CA5">
              <w:rPr>
                <w:sz w:val="18"/>
                <w:szCs w:val="18"/>
              </w:rPr>
              <w:t xml:space="preserve">Client </w:t>
            </w:r>
            <w:r w:rsidR="00DB3986">
              <w:rPr>
                <w:sz w:val="18"/>
                <w:szCs w:val="18"/>
              </w:rPr>
              <w:t>has an account</w:t>
            </w:r>
            <w:r w:rsidRPr="4FBD4CA5">
              <w:rPr>
                <w:sz w:val="18"/>
                <w:szCs w:val="18"/>
              </w:rPr>
              <w:t xml:space="preserve"> </w:t>
            </w:r>
            <w:r w:rsidR="1DFA71E2" w:rsidRPr="4FBD4CA5">
              <w:rPr>
                <w:sz w:val="18"/>
                <w:szCs w:val="18"/>
              </w:rPr>
              <w:t>and</w:t>
            </w:r>
            <w:r w:rsidRPr="4FBD4CA5">
              <w:rPr>
                <w:sz w:val="18"/>
                <w:szCs w:val="18"/>
              </w:rPr>
              <w:t xml:space="preserve"> cannot </w:t>
            </w:r>
            <w:r w:rsidR="00DB3986">
              <w:rPr>
                <w:sz w:val="18"/>
                <w:szCs w:val="18"/>
              </w:rPr>
              <w:t>log in</w:t>
            </w:r>
          </w:p>
        </w:tc>
      </w:tr>
      <w:tr w:rsidR="0078441B" w14:paraId="05E97C53" w14:textId="77777777" w:rsidTr="51489C09">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508FF55C" w14:textId="77777777" w:rsidR="4FBD4CA5" w:rsidRDefault="4FBD4CA5" w:rsidP="4FBD4CA5">
            <w:pPr>
              <w:spacing w:line="240" w:lineRule="auto"/>
              <w:ind w:left="45"/>
              <w:rPr>
                <w:b/>
                <w:bCs/>
                <w:color w:val="FFFFFF" w:themeColor="background1"/>
                <w:sz w:val="18"/>
                <w:szCs w:val="18"/>
              </w:rPr>
            </w:pPr>
            <w:r w:rsidRPr="4FBD4CA5">
              <w:rPr>
                <w:b/>
                <w:bCs/>
                <w:color w:val="FFFFFF" w:themeColor="background1"/>
                <w:sz w:val="18"/>
                <w:szCs w:val="18"/>
              </w:rPr>
              <w:t>Consequence of Failure:</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17481B6F" w14:textId="0110044F" w:rsidR="4FBD4CA5" w:rsidRDefault="00401271" w:rsidP="4FBD4CA5">
            <w:pPr>
              <w:spacing w:line="240" w:lineRule="auto"/>
              <w:ind w:left="60"/>
              <w:rPr>
                <w:sz w:val="18"/>
                <w:szCs w:val="18"/>
              </w:rPr>
            </w:pPr>
            <w:r>
              <w:rPr>
                <w:sz w:val="18"/>
                <w:szCs w:val="18"/>
              </w:rPr>
              <w:t xml:space="preserve">Client cannot use </w:t>
            </w:r>
            <w:r w:rsidR="00270615">
              <w:rPr>
                <w:sz w:val="18"/>
                <w:szCs w:val="18"/>
              </w:rPr>
              <w:t xml:space="preserve">the </w:t>
            </w:r>
            <w:r>
              <w:rPr>
                <w:sz w:val="18"/>
                <w:szCs w:val="18"/>
              </w:rPr>
              <w:t>product</w:t>
            </w:r>
          </w:p>
        </w:tc>
      </w:tr>
      <w:tr w:rsidR="0078441B" w14:paraId="7A123E63" w14:textId="77777777" w:rsidTr="51489C09">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689C2F91" w14:textId="77777777" w:rsidR="4FBD4CA5" w:rsidRDefault="4FBD4CA5" w:rsidP="4FBD4CA5">
            <w:pPr>
              <w:spacing w:line="240" w:lineRule="auto"/>
              <w:ind w:left="45"/>
              <w:rPr>
                <w:b/>
                <w:bCs/>
                <w:color w:val="FFFFFF" w:themeColor="background1"/>
                <w:sz w:val="18"/>
                <w:szCs w:val="18"/>
              </w:rPr>
            </w:pPr>
            <w:r w:rsidRPr="4FBD4CA5">
              <w:rPr>
                <w:b/>
                <w:bCs/>
                <w:color w:val="FFFFFF" w:themeColor="background1"/>
                <w:sz w:val="18"/>
                <w:szCs w:val="18"/>
              </w:rPr>
              <w:t>Associated Risks:</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04EF643E" w14:textId="01DC9FBF" w:rsidR="4FBD4CA5" w:rsidRDefault="00401271" w:rsidP="4FBD4CA5">
            <w:pPr>
              <w:spacing w:line="240" w:lineRule="auto"/>
              <w:ind w:left="60"/>
              <w:rPr>
                <w:sz w:val="18"/>
                <w:szCs w:val="18"/>
              </w:rPr>
            </w:pPr>
            <w:r>
              <w:rPr>
                <w:sz w:val="18"/>
                <w:szCs w:val="18"/>
              </w:rPr>
              <w:t xml:space="preserve">Client </w:t>
            </w:r>
            <w:r w:rsidR="00A312CC">
              <w:rPr>
                <w:sz w:val="18"/>
                <w:szCs w:val="18"/>
              </w:rPr>
              <w:t>forgoes attempts to use the system</w:t>
            </w:r>
          </w:p>
        </w:tc>
      </w:tr>
      <w:tr w:rsidR="0010789B" w14:paraId="7834C6CE" w14:textId="77777777" w:rsidTr="51489C09">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589032C8" w14:textId="77777777" w:rsidR="4FBD4CA5" w:rsidRDefault="4FBD4CA5" w:rsidP="4FBD4CA5">
            <w:pPr>
              <w:spacing w:line="240" w:lineRule="auto"/>
              <w:ind w:left="45"/>
              <w:rPr>
                <w:sz w:val="18"/>
                <w:szCs w:val="18"/>
              </w:rPr>
            </w:pPr>
            <w:r w:rsidRPr="4FBD4CA5">
              <w:rPr>
                <w:b/>
                <w:bCs/>
                <w:color w:val="FFFFFF" w:themeColor="background1"/>
                <w:sz w:val="18"/>
                <w:szCs w:val="18"/>
              </w:rPr>
              <w:t>Trigger:</w:t>
            </w:r>
            <w:r w:rsidRPr="4FBD4CA5">
              <w:rPr>
                <w:color w:val="FFFFFF" w:themeColor="background1"/>
                <w:sz w:val="18"/>
                <w:szCs w:val="18"/>
              </w:rPr>
              <w:t> </w:t>
            </w:r>
          </w:p>
        </w:tc>
        <w:tc>
          <w:tcPr>
            <w:tcW w:w="7193" w:type="dxa"/>
            <w:gridSpan w:val="2"/>
            <w:tcBorders>
              <w:top w:val="single" w:sz="6" w:space="0" w:color="A9A9A9"/>
              <w:left w:val="single" w:sz="6" w:space="0" w:color="A9A9A9"/>
              <w:bottom w:val="double" w:sz="6" w:space="0" w:color="A9A9A9"/>
              <w:right w:val="single" w:sz="6" w:space="0" w:color="A9A9A9"/>
            </w:tcBorders>
            <w:shd w:val="clear" w:color="auto" w:fill="FFF2CC" w:themeFill="accent4" w:themeFillTint="33"/>
          </w:tcPr>
          <w:p w14:paraId="73AC49B9" w14:textId="43680176" w:rsidR="4FBD4CA5" w:rsidRDefault="4FBD4CA5" w:rsidP="4FBD4CA5">
            <w:pPr>
              <w:spacing w:line="240" w:lineRule="auto"/>
              <w:rPr>
                <w:sz w:val="18"/>
                <w:szCs w:val="18"/>
              </w:rPr>
            </w:pPr>
            <w:r w:rsidRPr="4FBD4CA5">
              <w:rPr>
                <w:sz w:val="18"/>
                <w:szCs w:val="18"/>
              </w:rPr>
              <w:t xml:space="preserve">  The client </w:t>
            </w:r>
            <w:r w:rsidR="00315270">
              <w:rPr>
                <w:sz w:val="18"/>
                <w:szCs w:val="18"/>
              </w:rPr>
              <w:t xml:space="preserve">pulls up the site in the browser and clicks login </w:t>
            </w:r>
          </w:p>
        </w:tc>
      </w:tr>
      <w:tr w:rsidR="0010789B" w14:paraId="307A630F" w14:textId="77777777" w:rsidTr="51489C09">
        <w:trPr>
          <w:trHeight w:val="225"/>
        </w:trPr>
        <w:tc>
          <w:tcPr>
            <w:tcW w:w="2159" w:type="dxa"/>
            <w:vMerge w:val="restart"/>
            <w:tcBorders>
              <w:top w:val="single" w:sz="6" w:space="0" w:color="A9A9A9"/>
              <w:left w:val="single" w:sz="6" w:space="0" w:color="A9A9A9"/>
              <w:bottom w:val="single" w:sz="6" w:space="0" w:color="A9A9A9"/>
              <w:right w:val="single" w:sz="6" w:space="0" w:color="A9A9A9"/>
            </w:tcBorders>
            <w:shd w:val="clear" w:color="auto" w:fill="686868"/>
          </w:tcPr>
          <w:p w14:paraId="48CC213A" w14:textId="77777777" w:rsidR="4FBD4CA5" w:rsidRDefault="4FBD4CA5" w:rsidP="4FBD4CA5">
            <w:pPr>
              <w:spacing w:line="240" w:lineRule="auto"/>
              <w:rPr>
                <w:sz w:val="18"/>
                <w:szCs w:val="18"/>
              </w:rPr>
            </w:pPr>
            <w:r>
              <w:t> </w:t>
            </w:r>
          </w:p>
          <w:p w14:paraId="0EF49518" w14:textId="77777777" w:rsidR="4FBD4CA5" w:rsidRDefault="4FBD4CA5" w:rsidP="4FBD4CA5">
            <w:pPr>
              <w:spacing w:line="240" w:lineRule="auto"/>
              <w:rPr>
                <w:sz w:val="18"/>
                <w:szCs w:val="18"/>
              </w:rPr>
            </w:pPr>
            <w:r>
              <w:t> </w:t>
            </w:r>
          </w:p>
          <w:p w14:paraId="6F1C1686" w14:textId="2728FA97" w:rsidR="4FBD4CA5" w:rsidRDefault="4FBD4CA5" w:rsidP="4FBD4CA5">
            <w:pPr>
              <w:spacing w:line="240" w:lineRule="auto"/>
              <w:rPr>
                <w:sz w:val="18"/>
                <w:szCs w:val="18"/>
              </w:rPr>
            </w:pPr>
            <w:r w:rsidRPr="4FBD4CA5">
              <w:rPr>
                <w:sz w:val="22"/>
                <w:szCs w:val="22"/>
              </w:rPr>
              <w:t> </w:t>
            </w:r>
            <w:r w:rsidRPr="4FBD4CA5">
              <w:rPr>
                <w:b/>
                <w:bCs/>
                <w:color w:val="FFFFFF" w:themeColor="background1"/>
                <w:sz w:val="18"/>
                <w:szCs w:val="18"/>
              </w:rPr>
              <w:t>Success Scenario:</w:t>
            </w:r>
            <w:r w:rsidRPr="4FBD4CA5">
              <w:rPr>
                <w:color w:val="FFFFFF" w:themeColor="background1"/>
                <w:sz w:val="18"/>
                <w:szCs w:val="18"/>
              </w:rPr>
              <w:t> </w:t>
            </w:r>
          </w:p>
          <w:p w14:paraId="7B5A481F" w14:textId="77777777" w:rsidR="4FBD4CA5" w:rsidRDefault="4FBD4CA5" w:rsidP="4FBD4CA5">
            <w:pPr>
              <w:spacing w:line="240" w:lineRule="auto"/>
              <w:ind w:left="45"/>
              <w:rPr>
                <w:sz w:val="18"/>
                <w:szCs w:val="18"/>
              </w:rPr>
            </w:pPr>
          </w:p>
          <w:p w14:paraId="13B7D041" w14:textId="77777777" w:rsidR="4FBD4CA5" w:rsidRDefault="4FBD4CA5" w:rsidP="4FBD4CA5">
            <w:pPr>
              <w:spacing w:line="240" w:lineRule="auto"/>
              <w:ind w:left="45"/>
              <w:rPr>
                <w:sz w:val="18"/>
                <w:szCs w:val="18"/>
              </w:rPr>
            </w:pPr>
          </w:p>
          <w:p w14:paraId="460224CE" w14:textId="77777777" w:rsidR="4FBD4CA5" w:rsidRDefault="4FBD4CA5" w:rsidP="4FBD4CA5">
            <w:pPr>
              <w:spacing w:line="240" w:lineRule="auto"/>
              <w:rPr>
                <w:sz w:val="18"/>
                <w:szCs w:val="18"/>
              </w:rPr>
            </w:pPr>
            <w:r w:rsidRPr="4FBD4CA5">
              <w:rPr>
                <w:sz w:val="18"/>
                <w:szCs w:val="18"/>
              </w:rPr>
              <w:t xml:space="preserve"> </w:t>
            </w:r>
          </w:p>
        </w:tc>
        <w:tc>
          <w:tcPr>
            <w:tcW w:w="7193" w:type="dxa"/>
            <w:gridSpan w:val="2"/>
            <w:tcBorders>
              <w:top w:val="double" w:sz="6" w:space="0" w:color="A9A9A9"/>
              <w:left w:val="single" w:sz="6" w:space="0" w:color="A9A9A9"/>
              <w:bottom w:val="single" w:sz="6" w:space="0" w:color="A9A9A9"/>
              <w:right w:val="double" w:sz="6" w:space="0" w:color="A9A9A9"/>
            </w:tcBorders>
            <w:shd w:val="clear" w:color="auto" w:fill="AFC3DD"/>
          </w:tcPr>
          <w:p w14:paraId="582005FC" w14:textId="77777777" w:rsidR="4FBD4CA5" w:rsidRDefault="4FBD4CA5" w:rsidP="4FBD4CA5">
            <w:pPr>
              <w:spacing w:line="240" w:lineRule="auto"/>
              <w:ind w:left="150"/>
              <w:rPr>
                <w:sz w:val="18"/>
                <w:szCs w:val="18"/>
              </w:rPr>
            </w:pPr>
            <w:r w:rsidRPr="4FBD4CA5">
              <w:rPr>
                <w:b/>
                <w:bCs/>
                <w:sz w:val="18"/>
                <w:szCs w:val="18"/>
              </w:rPr>
              <w:t>Step Actions</w:t>
            </w:r>
            <w:r w:rsidRPr="4FBD4CA5">
              <w:rPr>
                <w:sz w:val="18"/>
                <w:szCs w:val="18"/>
              </w:rPr>
              <w:t> </w:t>
            </w:r>
          </w:p>
        </w:tc>
      </w:tr>
      <w:tr w:rsidR="0016264F" w14:paraId="15F52410" w14:textId="77777777" w:rsidTr="51489C09">
        <w:trPr>
          <w:trHeight w:val="255"/>
        </w:trPr>
        <w:tc>
          <w:tcPr>
            <w:tcW w:w="2159" w:type="dxa"/>
            <w:vMerge/>
          </w:tcPr>
          <w:p w14:paraId="65E7A930" w14:textId="77777777" w:rsidR="0036435C" w:rsidRDefault="0036435C"/>
        </w:tc>
        <w:tc>
          <w:tcPr>
            <w:tcW w:w="555" w:type="dxa"/>
            <w:tcBorders>
              <w:top w:val="single" w:sz="6" w:space="0" w:color="A9A9A9"/>
              <w:left w:val="single" w:sz="6" w:space="0" w:color="A9A9A9"/>
              <w:bottom w:val="single" w:sz="6" w:space="0" w:color="A9A9A9"/>
              <w:right w:val="nil"/>
            </w:tcBorders>
            <w:shd w:val="clear" w:color="auto" w:fill="D2D2D2"/>
          </w:tcPr>
          <w:p w14:paraId="7EF71CFB" w14:textId="77777777" w:rsidR="4FBD4CA5" w:rsidRDefault="4FBD4CA5" w:rsidP="4FBD4CA5">
            <w:pPr>
              <w:spacing w:line="240" w:lineRule="auto"/>
              <w:ind w:right="150"/>
              <w:jc w:val="right"/>
              <w:rPr>
                <w:sz w:val="18"/>
                <w:szCs w:val="18"/>
              </w:rPr>
            </w:pPr>
            <w:r w:rsidRPr="4FBD4CA5">
              <w:rPr>
                <w:b/>
                <w:bCs/>
                <w:sz w:val="18"/>
                <w:szCs w:val="18"/>
              </w:rPr>
              <w:t>1</w:t>
            </w:r>
            <w:r w:rsidRPr="4FBD4CA5">
              <w:rPr>
                <w:sz w:val="18"/>
                <w:szCs w:val="18"/>
              </w:rPr>
              <w:t> </w:t>
            </w:r>
          </w:p>
        </w:tc>
        <w:tc>
          <w:tcPr>
            <w:tcW w:w="6638" w:type="dxa"/>
            <w:tcBorders>
              <w:top w:val="single" w:sz="6" w:space="0" w:color="A9A9A9"/>
              <w:left w:val="nil"/>
              <w:bottom w:val="single" w:sz="6" w:space="0" w:color="A9A9A9"/>
              <w:right w:val="double" w:sz="6" w:space="0" w:color="A9A9A9"/>
            </w:tcBorders>
            <w:shd w:val="clear" w:color="auto" w:fill="D2D2D2"/>
          </w:tcPr>
          <w:p w14:paraId="10B7BC17" w14:textId="3E315CCD" w:rsidR="18A6F1D3" w:rsidRDefault="18A6F1D3" w:rsidP="4FBD4CA5">
            <w:pPr>
              <w:rPr>
                <w:rFonts w:asciiTheme="minorHAnsi" w:eastAsiaTheme="minorEastAsia" w:hAnsiTheme="minorHAnsi" w:cstheme="minorBidi"/>
                <w:sz w:val="22"/>
                <w:szCs w:val="22"/>
              </w:rPr>
            </w:pPr>
            <w:r>
              <w:t xml:space="preserve">Use case begins when </w:t>
            </w:r>
            <w:r w:rsidR="00270615">
              <w:t xml:space="preserve">the </w:t>
            </w:r>
            <w:r>
              <w:t xml:space="preserve">user </w:t>
            </w:r>
            <w:r w:rsidR="00CD31F5">
              <w:t xml:space="preserve">opens </w:t>
            </w:r>
            <w:r w:rsidR="00270615">
              <w:t xml:space="preserve">the </w:t>
            </w:r>
            <w:r w:rsidR="00CD31F5">
              <w:t>site</w:t>
            </w:r>
          </w:p>
        </w:tc>
      </w:tr>
      <w:tr w:rsidR="0016264F" w14:paraId="6C619E1B" w14:textId="77777777" w:rsidTr="51489C09">
        <w:trPr>
          <w:trHeight w:val="255"/>
        </w:trPr>
        <w:tc>
          <w:tcPr>
            <w:tcW w:w="2159" w:type="dxa"/>
            <w:vMerge/>
          </w:tcPr>
          <w:p w14:paraId="1379B430" w14:textId="77777777" w:rsidR="0036435C" w:rsidRDefault="0036435C"/>
        </w:tc>
        <w:tc>
          <w:tcPr>
            <w:tcW w:w="555" w:type="dxa"/>
            <w:tcBorders>
              <w:top w:val="single" w:sz="6" w:space="0" w:color="A9A9A9"/>
              <w:left w:val="single" w:sz="6" w:space="0" w:color="A9A9A9"/>
              <w:bottom w:val="single" w:sz="6" w:space="0" w:color="A9A9A9"/>
              <w:right w:val="nil"/>
            </w:tcBorders>
            <w:shd w:val="clear" w:color="auto" w:fill="F7F7FF"/>
          </w:tcPr>
          <w:p w14:paraId="4B5193C9" w14:textId="228D98F8" w:rsidR="4FBD4CA5" w:rsidRDefault="4FBD4CA5" w:rsidP="4FBD4CA5">
            <w:pPr>
              <w:spacing w:line="240" w:lineRule="auto"/>
              <w:ind w:right="150"/>
              <w:jc w:val="right"/>
              <w:rPr>
                <w:sz w:val="18"/>
                <w:szCs w:val="18"/>
              </w:rPr>
            </w:pPr>
            <w:r w:rsidRPr="4FBD4CA5">
              <w:rPr>
                <w:b/>
                <w:bCs/>
                <w:sz w:val="18"/>
                <w:szCs w:val="18"/>
              </w:rPr>
              <w:t>2</w:t>
            </w:r>
            <w:r w:rsidRPr="4FBD4CA5">
              <w:rPr>
                <w:sz w:val="18"/>
                <w:szCs w:val="18"/>
              </w:rPr>
              <w:t> </w:t>
            </w:r>
          </w:p>
        </w:tc>
        <w:tc>
          <w:tcPr>
            <w:tcW w:w="6638" w:type="dxa"/>
            <w:tcBorders>
              <w:top w:val="single" w:sz="6" w:space="0" w:color="A9A9A9"/>
              <w:left w:val="nil"/>
              <w:bottom w:val="single" w:sz="6" w:space="0" w:color="A9A9A9"/>
              <w:right w:val="double" w:sz="6" w:space="0" w:color="A9A9A9"/>
            </w:tcBorders>
            <w:shd w:val="clear" w:color="auto" w:fill="F7F7FF"/>
          </w:tcPr>
          <w:p w14:paraId="4C001403" w14:textId="2A1A6AA2" w:rsidR="4FBD4CA5" w:rsidRDefault="00CD31F5" w:rsidP="4FBD4CA5">
            <w:pPr>
              <w:spacing w:line="240" w:lineRule="auto"/>
              <w:rPr>
                <w:sz w:val="18"/>
                <w:szCs w:val="18"/>
              </w:rPr>
            </w:pPr>
            <w:r>
              <w:rPr>
                <w:sz w:val="18"/>
                <w:szCs w:val="18"/>
              </w:rPr>
              <w:t>The system prompts the user to enter credentials</w:t>
            </w:r>
          </w:p>
        </w:tc>
      </w:tr>
      <w:tr w:rsidR="0016264F" w14:paraId="344E66A8" w14:textId="77777777" w:rsidTr="51489C09">
        <w:trPr>
          <w:trHeight w:val="255"/>
        </w:trPr>
        <w:tc>
          <w:tcPr>
            <w:tcW w:w="2159" w:type="dxa"/>
            <w:vMerge/>
          </w:tcPr>
          <w:p w14:paraId="1906E646" w14:textId="77777777" w:rsidR="0036435C" w:rsidRDefault="0036435C"/>
        </w:tc>
        <w:tc>
          <w:tcPr>
            <w:tcW w:w="555" w:type="dxa"/>
            <w:tcBorders>
              <w:top w:val="single" w:sz="6" w:space="0" w:color="A9A9A9"/>
              <w:left w:val="single" w:sz="6" w:space="0" w:color="A9A9A9"/>
              <w:bottom w:val="single" w:sz="6" w:space="0" w:color="A9A9A9"/>
              <w:right w:val="nil"/>
            </w:tcBorders>
            <w:shd w:val="clear" w:color="auto" w:fill="F7F7FF"/>
          </w:tcPr>
          <w:p w14:paraId="40478740" w14:textId="77777777" w:rsidR="4FBD4CA5" w:rsidRDefault="4FBD4CA5" w:rsidP="4FBD4CA5">
            <w:pPr>
              <w:spacing w:line="240" w:lineRule="auto"/>
              <w:ind w:right="150"/>
              <w:jc w:val="right"/>
              <w:rPr>
                <w:sz w:val="18"/>
                <w:szCs w:val="18"/>
              </w:rPr>
            </w:pPr>
            <w:r w:rsidRPr="4FBD4CA5">
              <w:rPr>
                <w:b/>
                <w:bCs/>
                <w:sz w:val="18"/>
                <w:szCs w:val="18"/>
              </w:rPr>
              <w:t>3</w:t>
            </w:r>
            <w:r w:rsidRPr="4FBD4CA5">
              <w:rPr>
                <w:sz w:val="18"/>
                <w:szCs w:val="18"/>
              </w:rPr>
              <w:t> </w:t>
            </w:r>
          </w:p>
        </w:tc>
        <w:tc>
          <w:tcPr>
            <w:tcW w:w="6638" w:type="dxa"/>
            <w:tcBorders>
              <w:top w:val="single" w:sz="6" w:space="0" w:color="A9A9A9"/>
              <w:left w:val="nil"/>
              <w:bottom w:val="single" w:sz="6" w:space="0" w:color="A9A9A9"/>
              <w:right w:val="double" w:sz="6" w:space="0" w:color="A9A9A9"/>
            </w:tcBorders>
            <w:shd w:val="clear" w:color="auto" w:fill="F7F7FF"/>
          </w:tcPr>
          <w:p w14:paraId="4938D8EA" w14:textId="623F3E99" w:rsidR="4FBD4CA5" w:rsidRDefault="4FBD4CA5" w:rsidP="4FBD4CA5">
            <w:pPr>
              <w:spacing w:line="240" w:lineRule="auto"/>
              <w:rPr>
                <w:sz w:val="18"/>
                <w:szCs w:val="18"/>
              </w:rPr>
            </w:pPr>
            <w:r w:rsidRPr="4FBD4CA5">
              <w:rPr>
                <w:sz w:val="18"/>
                <w:szCs w:val="18"/>
              </w:rPr>
              <w:t xml:space="preserve">The client </w:t>
            </w:r>
            <w:r w:rsidR="00CD31F5">
              <w:rPr>
                <w:sz w:val="18"/>
                <w:szCs w:val="18"/>
              </w:rPr>
              <w:t>enters them and clicks login</w:t>
            </w:r>
            <w:r w:rsidRPr="4FBD4CA5">
              <w:rPr>
                <w:sz w:val="18"/>
                <w:szCs w:val="18"/>
              </w:rPr>
              <w:t> </w:t>
            </w:r>
          </w:p>
        </w:tc>
      </w:tr>
      <w:tr w:rsidR="00034B61" w14:paraId="28BCA6C7" w14:textId="77777777" w:rsidTr="00CD31F5">
        <w:trPr>
          <w:trHeight w:val="246"/>
        </w:trPr>
        <w:tc>
          <w:tcPr>
            <w:tcW w:w="2159" w:type="dxa"/>
            <w:vMerge/>
          </w:tcPr>
          <w:p w14:paraId="476FC115" w14:textId="77777777" w:rsidR="0036435C" w:rsidRDefault="0036435C"/>
        </w:tc>
        <w:tc>
          <w:tcPr>
            <w:tcW w:w="555" w:type="dxa"/>
            <w:tcBorders>
              <w:top w:val="single" w:sz="6" w:space="0" w:color="A9A9A9"/>
              <w:left w:val="single" w:sz="6" w:space="0" w:color="A9A9A9"/>
              <w:bottom w:val="single" w:sz="6" w:space="0" w:color="A9A9A9"/>
              <w:right w:val="nil"/>
            </w:tcBorders>
            <w:shd w:val="clear" w:color="auto" w:fill="F7F7FF"/>
          </w:tcPr>
          <w:p w14:paraId="7FB121FF" w14:textId="699EA153" w:rsidR="08D7D7A2" w:rsidRDefault="08D7D7A2" w:rsidP="00F95902">
            <w:pPr>
              <w:spacing w:line="240" w:lineRule="auto"/>
              <w:ind w:right="150"/>
              <w:jc w:val="center"/>
              <w:rPr>
                <w:b/>
                <w:bCs/>
                <w:sz w:val="18"/>
                <w:szCs w:val="18"/>
              </w:rPr>
            </w:pPr>
            <w:r w:rsidRPr="4FBD4CA5">
              <w:rPr>
                <w:b/>
                <w:bCs/>
                <w:sz w:val="18"/>
                <w:szCs w:val="18"/>
              </w:rPr>
              <w:t>4</w:t>
            </w:r>
          </w:p>
        </w:tc>
        <w:tc>
          <w:tcPr>
            <w:tcW w:w="6638" w:type="dxa"/>
            <w:tcBorders>
              <w:top w:val="single" w:sz="6" w:space="0" w:color="A9A9A9"/>
              <w:left w:val="nil"/>
              <w:bottom w:val="single" w:sz="6" w:space="0" w:color="A9A9A9"/>
              <w:right w:val="double" w:sz="6" w:space="0" w:color="A9A9A9"/>
            </w:tcBorders>
            <w:shd w:val="clear" w:color="auto" w:fill="F7F7FF"/>
          </w:tcPr>
          <w:p w14:paraId="6636EBB1" w14:textId="122B790C" w:rsidR="3C80ADDF" w:rsidRDefault="00CD31F5" w:rsidP="4FBD4CA5">
            <w:pPr>
              <w:rPr>
                <w:sz w:val="22"/>
                <w:szCs w:val="22"/>
              </w:rPr>
            </w:pPr>
            <w:r>
              <w:t>The system verifies credentials and logs user in</w:t>
            </w:r>
          </w:p>
        </w:tc>
      </w:tr>
      <w:tr w:rsidR="0010789B" w14:paraId="29496B71" w14:textId="77777777" w:rsidTr="51489C09">
        <w:trPr>
          <w:trHeight w:val="279"/>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2B86ABB4" w14:textId="77777777" w:rsidR="4FBD4CA5" w:rsidRDefault="4FBD4CA5" w:rsidP="4FBD4CA5">
            <w:pPr>
              <w:spacing w:line="240" w:lineRule="auto"/>
              <w:ind w:left="45"/>
              <w:rPr>
                <w:sz w:val="18"/>
                <w:szCs w:val="18"/>
              </w:rPr>
            </w:pPr>
            <w:r w:rsidRPr="4FBD4CA5">
              <w:rPr>
                <w:b/>
                <w:bCs/>
                <w:color w:val="FFFFFF" w:themeColor="background1"/>
                <w:sz w:val="14"/>
                <w:szCs w:val="14"/>
              </w:rPr>
              <w:t>Extensions:</w:t>
            </w:r>
            <w:r w:rsidRPr="4FBD4CA5">
              <w:rPr>
                <w:color w:val="FFFFFF" w:themeColor="background1"/>
                <w:sz w:val="14"/>
                <w:szCs w:val="14"/>
              </w:rPr>
              <w:t> </w:t>
            </w:r>
          </w:p>
        </w:tc>
        <w:tc>
          <w:tcPr>
            <w:tcW w:w="7193" w:type="dxa"/>
            <w:gridSpan w:val="2"/>
            <w:tcBorders>
              <w:top w:val="double" w:sz="6" w:space="0" w:color="A9A9A9"/>
              <w:left w:val="single" w:sz="6" w:space="0" w:color="A9A9A9"/>
              <w:bottom w:val="single" w:sz="6" w:space="0" w:color="A9A9A9"/>
              <w:right w:val="single" w:sz="6" w:space="0" w:color="A9A9A9"/>
            </w:tcBorders>
            <w:shd w:val="clear" w:color="auto" w:fill="686868"/>
          </w:tcPr>
          <w:p w14:paraId="738C00F4" w14:textId="77777777" w:rsidR="4FBD4CA5" w:rsidRDefault="4FBD4CA5" w:rsidP="4FBD4CA5">
            <w:pPr>
              <w:spacing w:line="240" w:lineRule="auto"/>
              <w:ind w:left="105"/>
              <w:rPr>
                <w:sz w:val="18"/>
                <w:szCs w:val="18"/>
              </w:rPr>
            </w:pPr>
            <w:r w:rsidRPr="4FBD4CA5">
              <w:rPr>
                <w:b/>
                <w:bCs/>
                <w:color w:val="EFFFEF"/>
                <w:sz w:val="16"/>
                <w:szCs w:val="16"/>
              </w:rPr>
              <w:t>Branching Scenarios</w:t>
            </w:r>
            <w:r w:rsidRPr="4FBD4CA5">
              <w:rPr>
                <w:color w:val="EFFFEF"/>
                <w:sz w:val="16"/>
                <w:szCs w:val="16"/>
              </w:rPr>
              <w:t> </w:t>
            </w:r>
          </w:p>
        </w:tc>
      </w:tr>
      <w:tr w:rsidR="006D709F" w14:paraId="7F00E80C" w14:textId="77777777" w:rsidTr="51489C09">
        <w:trPr>
          <w:trHeight w:val="183"/>
        </w:trPr>
        <w:tc>
          <w:tcPr>
            <w:tcW w:w="2159" w:type="dxa"/>
            <w:tcBorders>
              <w:top w:val="single" w:sz="6" w:space="0" w:color="A9A9A9"/>
              <w:left w:val="single" w:sz="6" w:space="0" w:color="A9A9A9"/>
              <w:right w:val="single" w:sz="6" w:space="0" w:color="A9A9A9"/>
            </w:tcBorders>
            <w:shd w:val="clear" w:color="auto" w:fill="686868"/>
          </w:tcPr>
          <w:p w14:paraId="2C972AC7" w14:textId="4E1B70B1" w:rsidR="4FBD4CA5" w:rsidRDefault="006650B2" w:rsidP="4FBD4CA5">
            <w:pPr>
              <w:spacing w:line="240" w:lineRule="auto"/>
              <w:ind w:right="195"/>
              <w:jc w:val="right"/>
              <w:rPr>
                <w:b/>
                <w:bCs/>
                <w:color w:val="FFFFFF" w:themeColor="background1"/>
                <w:sz w:val="16"/>
                <w:szCs w:val="16"/>
              </w:rPr>
            </w:pPr>
            <w:r>
              <w:rPr>
                <w:b/>
                <w:bCs/>
                <w:color w:val="FFFFFF" w:themeColor="background1"/>
                <w:sz w:val="16"/>
                <w:szCs w:val="16"/>
              </w:rPr>
              <w:t>4</w:t>
            </w:r>
            <w:r w:rsidR="4FBD4CA5" w:rsidRPr="4FBD4CA5">
              <w:rPr>
                <w:b/>
                <w:bCs/>
                <w:color w:val="FFFFFF" w:themeColor="background1"/>
                <w:sz w:val="16"/>
                <w:szCs w:val="16"/>
              </w:rPr>
              <w:t>a</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2EA7FF62" w14:textId="69EA50E3" w:rsidR="4FBD4CA5" w:rsidRDefault="4FBD4CA5" w:rsidP="4FBD4CA5">
            <w:pPr>
              <w:spacing w:line="240" w:lineRule="auto"/>
              <w:ind w:left="90"/>
              <w:rPr>
                <w:b/>
                <w:bCs/>
                <w:sz w:val="18"/>
                <w:szCs w:val="18"/>
              </w:rPr>
            </w:pPr>
            <w:r w:rsidRPr="4FBD4CA5">
              <w:rPr>
                <w:b/>
                <w:bCs/>
                <w:sz w:val="18"/>
                <w:szCs w:val="18"/>
              </w:rPr>
              <w:t xml:space="preserve">Condition: Client </w:t>
            </w:r>
            <w:r w:rsidR="00E81DAD">
              <w:rPr>
                <w:b/>
                <w:bCs/>
                <w:sz w:val="18"/>
                <w:szCs w:val="18"/>
              </w:rPr>
              <w:t>enters</w:t>
            </w:r>
            <w:r w:rsidRPr="4FBD4CA5">
              <w:rPr>
                <w:b/>
                <w:bCs/>
                <w:sz w:val="18"/>
                <w:szCs w:val="18"/>
              </w:rPr>
              <w:t xml:space="preserve"> the </w:t>
            </w:r>
            <w:r w:rsidR="00E81DAD">
              <w:rPr>
                <w:b/>
                <w:bCs/>
                <w:sz w:val="18"/>
                <w:szCs w:val="18"/>
              </w:rPr>
              <w:t>wrong credentials</w:t>
            </w:r>
          </w:p>
        </w:tc>
      </w:tr>
      <w:tr w:rsidR="0016264F" w14:paraId="155CADB2" w14:textId="77777777" w:rsidTr="001B7C61">
        <w:trPr>
          <w:trHeight w:val="138"/>
        </w:trPr>
        <w:tc>
          <w:tcPr>
            <w:tcW w:w="2159" w:type="dxa"/>
            <w:shd w:val="clear" w:color="auto" w:fill="686868"/>
          </w:tcPr>
          <w:p w14:paraId="7204D468" w14:textId="77777777" w:rsidR="0036435C" w:rsidRDefault="0036435C"/>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6BC712F7" w14:textId="5957770C" w:rsidR="4FBD4CA5" w:rsidRDefault="4FBD4CA5" w:rsidP="4FBD4CA5">
            <w:pPr>
              <w:spacing w:line="240" w:lineRule="auto"/>
              <w:ind w:left="90"/>
              <w:rPr>
                <w:b/>
                <w:bCs/>
                <w:sz w:val="18"/>
                <w:szCs w:val="18"/>
              </w:rPr>
            </w:pPr>
            <w:r w:rsidRPr="4FBD4CA5">
              <w:rPr>
                <w:b/>
                <w:bCs/>
                <w:sz w:val="18"/>
                <w:szCs w:val="18"/>
              </w:rPr>
              <w:t>Step Action</w:t>
            </w:r>
            <w:r w:rsidR="001B7C61">
              <w:rPr>
                <w:b/>
                <w:bCs/>
                <w:sz w:val="18"/>
                <w:szCs w:val="18"/>
              </w:rPr>
              <w:t xml:space="preserve">: </w:t>
            </w:r>
            <w:r w:rsidR="001B7C61" w:rsidRPr="4FBD4CA5">
              <w:rPr>
                <w:b/>
                <w:bCs/>
                <w:sz w:val="18"/>
                <w:szCs w:val="18"/>
              </w:rPr>
              <w:t xml:space="preserve">The system </w:t>
            </w:r>
            <w:r w:rsidR="001B7C61">
              <w:rPr>
                <w:b/>
                <w:bCs/>
                <w:sz w:val="18"/>
                <w:szCs w:val="18"/>
              </w:rPr>
              <w:t>tells the user that the credentials were wrong and asks them to try again</w:t>
            </w:r>
          </w:p>
        </w:tc>
      </w:tr>
    </w:tbl>
    <w:p w14:paraId="430DDD05" w14:textId="35AD882E" w:rsidR="004C7BCF" w:rsidRDefault="004C7BCF">
      <w:pPr>
        <w:widowControl/>
        <w:spacing w:line="240" w:lineRule="auto"/>
        <w:rPr>
          <w:iCs/>
        </w:rPr>
      </w:pPr>
    </w:p>
    <w:p w14:paraId="5D4E183D" w14:textId="631781AE" w:rsidR="0008048D" w:rsidRPr="0008048D" w:rsidRDefault="0008048D">
      <w:pPr>
        <w:widowControl/>
        <w:spacing w:line="240" w:lineRule="auto"/>
        <w:rPr>
          <w:iCs/>
        </w:rPr>
      </w:pPr>
      <w:r>
        <w:rPr>
          <w:iCs/>
        </w:rPr>
        <w:t xml:space="preserve">The figure above is the Login Use Case which </w:t>
      </w:r>
      <w:r w:rsidR="001C5FA3">
        <w:rPr>
          <w:iCs/>
        </w:rPr>
        <w:t>states in detail how the system works in the Login Page in the Success Scenario, and how the system behaves i</w:t>
      </w:r>
      <w:r w:rsidR="00957897">
        <w:rPr>
          <w:iCs/>
        </w:rPr>
        <w:t>n the E</w:t>
      </w:r>
      <w:r w:rsidR="00957897" w:rsidRPr="002456CA">
        <w:rPr>
          <w:iCs/>
        </w:rPr>
        <w:t>xtension if the system encounters a problem.</w:t>
      </w:r>
      <w:r w:rsidR="002456CA" w:rsidRPr="002456CA">
        <w:rPr>
          <w:iCs/>
        </w:rPr>
        <w:t xml:space="preserve"> </w:t>
      </w:r>
      <w:r w:rsidR="00B37C8D">
        <w:rPr>
          <w:rFonts w:eastAsia="Arial"/>
          <w:iCs/>
        </w:rPr>
        <w:t>T</w:t>
      </w:r>
      <w:r w:rsidR="002456CA" w:rsidRPr="002456CA">
        <w:rPr>
          <w:rFonts w:eastAsia="Arial"/>
          <w:iCs/>
        </w:rPr>
        <w:t>his use case indicate</w:t>
      </w:r>
      <w:r w:rsidR="00B37C8D">
        <w:rPr>
          <w:rFonts w:eastAsia="Arial"/>
          <w:iCs/>
        </w:rPr>
        <w:t>s</w:t>
      </w:r>
      <w:r w:rsidR="002456CA" w:rsidRPr="002456CA">
        <w:rPr>
          <w:rFonts w:eastAsia="Arial"/>
          <w:iCs/>
        </w:rPr>
        <w:t xml:space="preserve"> who is the main actor, or the main user, pre and post conditions, minimal and success guarantee, fail case, consequence of failure as well as associated risks.</w:t>
      </w:r>
    </w:p>
    <w:p w14:paraId="3F7C307B" w14:textId="378CD3B7" w:rsidR="002A3A4C" w:rsidRPr="002A3A4C" w:rsidRDefault="62D14D93" w:rsidP="002A3A4C">
      <w:pPr>
        <w:pStyle w:val="Heading3"/>
      </w:pPr>
      <w:bookmarkStart w:id="99" w:name="_Toc80184640"/>
      <w:r>
        <w:t>Task</w:t>
      </w:r>
      <w:r w:rsidR="00907C58">
        <w:t xml:space="preserve"> Use Case: </w:t>
      </w:r>
      <w:r w:rsidR="001220E6">
        <w:t>Reserve a Room</w:t>
      </w:r>
      <w:bookmarkEnd w:id="99"/>
    </w:p>
    <w:tbl>
      <w:tblPr>
        <w:tblW w:w="9360"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1"/>
        <w:gridCol w:w="587"/>
        <w:gridCol w:w="6552"/>
      </w:tblGrid>
      <w:tr w:rsidR="00684DA3" w:rsidRPr="008854EC" w14:paraId="1599898B" w14:textId="77777777" w:rsidTr="001C0865">
        <w:trPr>
          <w:trHeight w:val="273"/>
        </w:trPr>
        <w:tc>
          <w:tcPr>
            <w:tcW w:w="2221" w:type="dxa"/>
            <w:tcBorders>
              <w:top w:val="single" w:sz="6" w:space="0" w:color="A9A9A9"/>
              <w:left w:val="single" w:sz="6" w:space="0" w:color="A9A9A9"/>
              <w:bottom w:val="single" w:sz="6" w:space="0" w:color="A9A9A9"/>
              <w:right w:val="single" w:sz="6" w:space="0" w:color="A9A9A9"/>
            </w:tcBorders>
            <w:shd w:val="clear" w:color="auto" w:fill="000000" w:themeFill="text1"/>
            <w:hideMark/>
          </w:tcPr>
          <w:p w14:paraId="49AF88C1" w14:textId="77777777" w:rsidR="00684DA3" w:rsidRPr="008854EC" w:rsidRDefault="00684DA3" w:rsidP="00B32368">
            <w:pPr>
              <w:widowControl/>
              <w:spacing w:line="240" w:lineRule="auto"/>
              <w:ind w:left="45"/>
              <w:textAlignment w:val="baseline"/>
              <w:rPr>
                <w:sz w:val="18"/>
                <w:szCs w:val="18"/>
              </w:rPr>
            </w:pPr>
            <w:r w:rsidRPr="008854EC">
              <w:rPr>
                <w:b/>
                <w:bCs/>
                <w:color w:val="EFFFEF"/>
                <w:sz w:val="18"/>
                <w:szCs w:val="18"/>
              </w:rPr>
              <w:t>Project Name:</w:t>
            </w:r>
            <w:r w:rsidRPr="008854EC">
              <w:rPr>
                <w:color w:val="EFFFEF"/>
                <w:sz w:val="18"/>
                <w:szCs w:val="18"/>
              </w:rPr>
              <w:t> </w:t>
            </w:r>
          </w:p>
        </w:tc>
        <w:tc>
          <w:tcPr>
            <w:tcW w:w="7139" w:type="dxa"/>
            <w:gridSpan w:val="2"/>
            <w:tcBorders>
              <w:top w:val="single" w:sz="6" w:space="0" w:color="A9A9A9"/>
              <w:left w:val="single" w:sz="6" w:space="0" w:color="A9A9A9"/>
              <w:bottom w:val="single" w:sz="6" w:space="0" w:color="A9A9A9"/>
              <w:right w:val="single" w:sz="6" w:space="0" w:color="A9A9A9"/>
            </w:tcBorders>
            <w:shd w:val="clear" w:color="auto" w:fill="000000" w:themeFill="text1"/>
            <w:hideMark/>
          </w:tcPr>
          <w:p w14:paraId="6E1E25B5" w14:textId="77777777" w:rsidR="00684DA3" w:rsidRPr="008854EC" w:rsidRDefault="00684DA3" w:rsidP="00B32368">
            <w:pPr>
              <w:widowControl/>
              <w:spacing w:line="240" w:lineRule="auto"/>
              <w:ind w:left="105"/>
              <w:textAlignment w:val="baseline"/>
              <w:rPr>
                <w:sz w:val="18"/>
                <w:szCs w:val="18"/>
              </w:rPr>
            </w:pPr>
            <w:r w:rsidRPr="00D62BA5">
              <w:rPr>
                <w:color w:val="EFFFEF"/>
                <w:sz w:val="18"/>
                <w:szCs w:val="18"/>
              </w:rPr>
              <w:t>Meeting Schedule System</w:t>
            </w:r>
            <w:r w:rsidRPr="008854EC">
              <w:rPr>
                <w:color w:val="EFFFEF"/>
                <w:sz w:val="18"/>
                <w:szCs w:val="18"/>
              </w:rPr>
              <w:t> </w:t>
            </w:r>
          </w:p>
        </w:tc>
      </w:tr>
      <w:tr w:rsidR="00684DA3" w:rsidRPr="008854EC" w14:paraId="6AD8744F" w14:textId="77777777" w:rsidTr="00B37B26">
        <w:trPr>
          <w:trHeight w:val="165"/>
        </w:trPr>
        <w:tc>
          <w:tcPr>
            <w:tcW w:w="2221" w:type="dxa"/>
            <w:tcBorders>
              <w:top w:val="single" w:sz="6" w:space="0" w:color="A9A9A9"/>
              <w:left w:val="single" w:sz="6" w:space="0" w:color="A9A9A9"/>
              <w:bottom w:val="single" w:sz="6" w:space="0" w:color="A9A9A9"/>
              <w:right w:val="single" w:sz="6" w:space="0" w:color="A9A9A9"/>
            </w:tcBorders>
            <w:shd w:val="clear" w:color="auto" w:fill="686868"/>
            <w:hideMark/>
          </w:tcPr>
          <w:p w14:paraId="3E3E457B" w14:textId="77777777" w:rsidR="00684DA3" w:rsidRPr="008854EC" w:rsidRDefault="00684DA3" w:rsidP="00B32368">
            <w:pPr>
              <w:widowControl/>
              <w:spacing w:line="240" w:lineRule="auto"/>
              <w:ind w:left="45"/>
              <w:textAlignment w:val="baseline"/>
              <w:rPr>
                <w:sz w:val="18"/>
                <w:szCs w:val="18"/>
              </w:rPr>
            </w:pPr>
            <w:r w:rsidRPr="008854EC">
              <w:rPr>
                <w:b/>
                <w:bCs/>
                <w:color w:val="FFFFFF"/>
                <w:sz w:val="18"/>
                <w:szCs w:val="18"/>
              </w:rPr>
              <w:t>Use Case Name:</w:t>
            </w:r>
            <w:r w:rsidRPr="008854EC">
              <w:rPr>
                <w:color w:val="FFFFFF"/>
                <w:sz w:val="18"/>
                <w:szCs w:val="18"/>
              </w:rPr>
              <w:t> </w:t>
            </w:r>
          </w:p>
        </w:tc>
        <w:tc>
          <w:tcPr>
            <w:tcW w:w="7139"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hideMark/>
          </w:tcPr>
          <w:p w14:paraId="75FC4B0F" w14:textId="47F54826" w:rsidR="00684DA3" w:rsidRPr="008854EC" w:rsidRDefault="00684DA3" w:rsidP="00B32368">
            <w:pPr>
              <w:widowControl/>
              <w:spacing w:line="240" w:lineRule="auto"/>
              <w:ind w:left="60"/>
              <w:textAlignment w:val="baseline"/>
              <w:rPr>
                <w:sz w:val="18"/>
                <w:szCs w:val="18"/>
              </w:rPr>
            </w:pPr>
            <w:r>
              <w:rPr>
                <w:sz w:val="18"/>
                <w:szCs w:val="18"/>
              </w:rPr>
              <w:t>Reserve a normal room</w:t>
            </w:r>
          </w:p>
        </w:tc>
      </w:tr>
      <w:tr w:rsidR="00684DA3" w:rsidRPr="008854EC" w14:paraId="6E253AA4" w14:textId="77777777" w:rsidTr="001C0865">
        <w:trPr>
          <w:trHeight w:val="230"/>
        </w:trPr>
        <w:tc>
          <w:tcPr>
            <w:tcW w:w="2221" w:type="dxa"/>
            <w:tcBorders>
              <w:top w:val="single" w:sz="6" w:space="0" w:color="A9A9A9"/>
              <w:left w:val="single" w:sz="6" w:space="0" w:color="A9A9A9"/>
              <w:bottom w:val="single" w:sz="6" w:space="0" w:color="A9A9A9"/>
              <w:right w:val="single" w:sz="6" w:space="0" w:color="A9A9A9"/>
            </w:tcBorders>
            <w:shd w:val="clear" w:color="auto" w:fill="686868"/>
            <w:hideMark/>
          </w:tcPr>
          <w:p w14:paraId="0CF2F044" w14:textId="77777777" w:rsidR="00684DA3" w:rsidRPr="008854EC" w:rsidRDefault="00684DA3" w:rsidP="00B32368">
            <w:pPr>
              <w:widowControl/>
              <w:spacing w:line="240" w:lineRule="auto"/>
              <w:ind w:left="45"/>
              <w:textAlignment w:val="baseline"/>
              <w:rPr>
                <w:sz w:val="18"/>
                <w:szCs w:val="18"/>
              </w:rPr>
            </w:pPr>
            <w:r w:rsidRPr="008854EC">
              <w:rPr>
                <w:b/>
                <w:bCs/>
                <w:color w:val="FFFFFF"/>
                <w:sz w:val="18"/>
                <w:szCs w:val="18"/>
              </w:rPr>
              <w:t>User Goal:</w:t>
            </w:r>
            <w:r w:rsidRPr="008854EC">
              <w:rPr>
                <w:color w:val="FFFFFF"/>
                <w:sz w:val="18"/>
                <w:szCs w:val="18"/>
              </w:rPr>
              <w:t> </w:t>
            </w:r>
          </w:p>
        </w:tc>
        <w:tc>
          <w:tcPr>
            <w:tcW w:w="7139"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hideMark/>
          </w:tcPr>
          <w:p w14:paraId="5EF81407" w14:textId="09FBEA15" w:rsidR="00684DA3" w:rsidRPr="008854EC" w:rsidRDefault="00684DA3" w:rsidP="00B32368">
            <w:pPr>
              <w:widowControl/>
              <w:spacing w:line="240" w:lineRule="auto"/>
              <w:ind w:left="60"/>
              <w:textAlignment w:val="baseline"/>
              <w:rPr>
                <w:sz w:val="18"/>
                <w:szCs w:val="18"/>
              </w:rPr>
            </w:pPr>
            <w:r>
              <w:rPr>
                <w:sz w:val="18"/>
                <w:szCs w:val="18"/>
              </w:rPr>
              <w:t>Client can reserve a normal room without paying any f</w:t>
            </w:r>
            <w:r w:rsidR="00E438DC">
              <w:rPr>
                <w:sz w:val="18"/>
                <w:szCs w:val="18"/>
              </w:rPr>
              <w:t>ee</w:t>
            </w:r>
          </w:p>
        </w:tc>
      </w:tr>
      <w:tr w:rsidR="00684DA3" w:rsidRPr="008854EC" w14:paraId="587C7B62" w14:textId="77777777" w:rsidTr="002A3A4C">
        <w:trPr>
          <w:trHeight w:val="255"/>
        </w:trPr>
        <w:tc>
          <w:tcPr>
            <w:tcW w:w="2221" w:type="dxa"/>
            <w:tcBorders>
              <w:top w:val="single" w:sz="6" w:space="0" w:color="A9A9A9"/>
              <w:left w:val="single" w:sz="6" w:space="0" w:color="A9A9A9"/>
              <w:bottom w:val="single" w:sz="6" w:space="0" w:color="A9A9A9"/>
              <w:right w:val="single" w:sz="6" w:space="0" w:color="A9A9A9"/>
            </w:tcBorders>
            <w:shd w:val="clear" w:color="auto" w:fill="686868"/>
            <w:hideMark/>
          </w:tcPr>
          <w:p w14:paraId="25478736" w14:textId="77777777" w:rsidR="00684DA3" w:rsidRPr="008854EC" w:rsidRDefault="00684DA3" w:rsidP="00B32368">
            <w:pPr>
              <w:widowControl/>
              <w:spacing w:line="240" w:lineRule="auto"/>
              <w:ind w:left="45"/>
              <w:textAlignment w:val="baseline"/>
              <w:rPr>
                <w:sz w:val="18"/>
                <w:szCs w:val="18"/>
              </w:rPr>
            </w:pPr>
            <w:r w:rsidRPr="008854EC">
              <w:rPr>
                <w:b/>
                <w:bCs/>
                <w:color w:val="FFFFFF"/>
                <w:sz w:val="18"/>
                <w:szCs w:val="18"/>
              </w:rPr>
              <w:t>Level:</w:t>
            </w:r>
            <w:r w:rsidRPr="008854EC">
              <w:rPr>
                <w:color w:val="FFFFFF"/>
                <w:sz w:val="18"/>
                <w:szCs w:val="18"/>
              </w:rPr>
              <w:t> </w:t>
            </w:r>
          </w:p>
        </w:tc>
        <w:tc>
          <w:tcPr>
            <w:tcW w:w="7139"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hideMark/>
          </w:tcPr>
          <w:p w14:paraId="441AF02B" w14:textId="0EBE83B0" w:rsidR="00684DA3" w:rsidRPr="008854EC" w:rsidRDefault="5B99BDD4" w:rsidP="00B32368">
            <w:pPr>
              <w:widowControl/>
              <w:spacing w:line="240" w:lineRule="auto"/>
              <w:ind w:left="60"/>
              <w:textAlignment w:val="baseline"/>
              <w:rPr>
                <w:sz w:val="18"/>
                <w:szCs w:val="18"/>
              </w:rPr>
            </w:pPr>
            <w:r w:rsidRPr="2058A923">
              <w:rPr>
                <w:sz w:val="18"/>
                <w:szCs w:val="18"/>
              </w:rPr>
              <w:t>Task</w:t>
            </w:r>
          </w:p>
        </w:tc>
      </w:tr>
      <w:tr w:rsidR="00684DA3" w:rsidRPr="008854EC" w14:paraId="180584B4" w14:textId="77777777" w:rsidTr="001C0865">
        <w:trPr>
          <w:trHeight w:val="284"/>
        </w:trPr>
        <w:tc>
          <w:tcPr>
            <w:tcW w:w="2221" w:type="dxa"/>
            <w:tcBorders>
              <w:top w:val="single" w:sz="6" w:space="0" w:color="A9A9A9"/>
              <w:left w:val="single" w:sz="6" w:space="0" w:color="A9A9A9"/>
              <w:bottom w:val="single" w:sz="6" w:space="0" w:color="A9A9A9"/>
              <w:right w:val="single" w:sz="6" w:space="0" w:color="A9A9A9"/>
            </w:tcBorders>
            <w:shd w:val="clear" w:color="auto" w:fill="686868"/>
            <w:hideMark/>
          </w:tcPr>
          <w:p w14:paraId="3A964FAB" w14:textId="77777777" w:rsidR="00684DA3" w:rsidRPr="008854EC" w:rsidRDefault="00684DA3" w:rsidP="00B32368">
            <w:pPr>
              <w:widowControl/>
              <w:spacing w:line="240" w:lineRule="auto"/>
              <w:ind w:left="45"/>
              <w:textAlignment w:val="baseline"/>
              <w:rPr>
                <w:sz w:val="18"/>
                <w:szCs w:val="18"/>
              </w:rPr>
            </w:pPr>
            <w:r w:rsidRPr="008854EC">
              <w:rPr>
                <w:b/>
                <w:bCs/>
                <w:color w:val="FFFFFF"/>
                <w:sz w:val="18"/>
                <w:szCs w:val="18"/>
              </w:rPr>
              <w:t>Relevant User Reqs:</w:t>
            </w:r>
            <w:r w:rsidRPr="008854EC">
              <w:rPr>
                <w:color w:val="FFFFFF"/>
                <w:sz w:val="18"/>
                <w:szCs w:val="18"/>
              </w:rPr>
              <w:t> </w:t>
            </w:r>
          </w:p>
        </w:tc>
        <w:tc>
          <w:tcPr>
            <w:tcW w:w="7139"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hideMark/>
          </w:tcPr>
          <w:p w14:paraId="337B30A2" w14:textId="66626CFF" w:rsidR="00684DA3" w:rsidRPr="008854EC" w:rsidRDefault="00684DA3" w:rsidP="00B32368">
            <w:pPr>
              <w:widowControl/>
              <w:spacing w:line="240" w:lineRule="auto"/>
              <w:textAlignment w:val="baseline"/>
              <w:rPr>
                <w:sz w:val="18"/>
                <w:szCs w:val="18"/>
              </w:rPr>
            </w:pPr>
            <w:r w:rsidRPr="008854EC">
              <w:rPr>
                <w:sz w:val="18"/>
                <w:szCs w:val="18"/>
              </w:rPr>
              <w:t> </w:t>
            </w:r>
            <w:r w:rsidR="00E438DC">
              <w:rPr>
                <w:sz w:val="18"/>
                <w:szCs w:val="18"/>
              </w:rPr>
              <w:t xml:space="preserve">User </w:t>
            </w:r>
            <w:r w:rsidR="00692411">
              <w:rPr>
                <w:sz w:val="18"/>
                <w:szCs w:val="18"/>
              </w:rPr>
              <w:t xml:space="preserve">must be </w:t>
            </w:r>
            <w:r w:rsidR="0042062F">
              <w:rPr>
                <w:sz w:val="18"/>
                <w:szCs w:val="18"/>
              </w:rPr>
              <w:t xml:space="preserve">a </w:t>
            </w:r>
            <w:r w:rsidR="00692411">
              <w:rPr>
                <w:sz w:val="18"/>
                <w:szCs w:val="18"/>
              </w:rPr>
              <w:t>client</w:t>
            </w:r>
          </w:p>
        </w:tc>
      </w:tr>
      <w:tr w:rsidR="00684DA3" w:rsidRPr="008854EC" w14:paraId="2584369E" w14:textId="77777777" w:rsidTr="00B37B26">
        <w:trPr>
          <w:trHeight w:val="246"/>
        </w:trPr>
        <w:tc>
          <w:tcPr>
            <w:tcW w:w="2221" w:type="dxa"/>
            <w:tcBorders>
              <w:top w:val="single" w:sz="6" w:space="0" w:color="A9A9A9"/>
              <w:left w:val="single" w:sz="6" w:space="0" w:color="A9A9A9"/>
              <w:bottom w:val="single" w:sz="6" w:space="0" w:color="A9A9A9"/>
              <w:right w:val="single" w:sz="6" w:space="0" w:color="A9A9A9"/>
            </w:tcBorders>
            <w:shd w:val="clear" w:color="auto" w:fill="686868"/>
            <w:hideMark/>
          </w:tcPr>
          <w:p w14:paraId="26C0BCAB" w14:textId="77777777" w:rsidR="00684DA3" w:rsidRPr="008854EC" w:rsidRDefault="00684DA3" w:rsidP="00B32368">
            <w:pPr>
              <w:widowControl/>
              <w:spacing w:line="240" w:lineRule="auto"/>
              <w:ind w:left="45"/>
              <w:textAlignment w:val="baseline"/>
              <w:rPr>
                <w:sz w:val="18"/>
                <w:szCs w:val="18"/>
              </w:rPr>
            </w:pPr>
            <w:r w:rsidRPr="008854EC">
              <w:rPr>
                <w:b/>
                <w:bCs/>
                <w:color w:val="FFFFFF"/>
                <w:sz w:val="18"/>
                <w:szCs w:val="18"/>
              </w:rPr>
              <w:t>Relevant System Reqs:</w:t>
            </w:r>
            <w:r w:rsidRPr="008854EC">
              <w:rPr>
                <w:color w:val="FFFFFF"/>
                <w:sz w:val="18"/>
                <w:szCs w:val="18"/>
              </w:rPr>
              <w:t> </w:t>
            </w:r>
          </w:p>
        </w:tc>
        <w:tc>
          <w:tcPr>
            <w:tcW w:w="7139"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hideMark/>
          </w:tcPr>
          <w:p w14:paraId="4B12A657" w14:textId="77777777" w:rsidR="00684DA3" w:rsidRPr="008854EC" w:rsidRDefault="00684DA3" w:rsidP="00B32368">
            <w:pPr>
              <w:widowControl/>
              <w:spacing w:line="240" w:lineRule="auto"/>
              <w:ind w:left="60"/>
              <w:textAlignment w:val="baseline"/>
              <w:rPr>
                <w:sz w:val="18"/>
                <w:szCs w:val="18"/>
              </w:rPr>
            </w:pPr>
            <w:r w:rsidRPr="008854EC">
              <w:rPr>
                <w:sz w:val="18"/>
                <w:szCs w:val="18"/>
              </w:rPr>
              <w:t>None </w:t>
            </w:r>
          </w:p>
        </w:tc>
      </w:tr>
      <w:tr w:rsidR="00684DA3" w:rsidRPr="008854EC" w14:paraId="54EAE0D1" w14:textId="77777777" w:rsidTr="00B37B26">
        <w:trPr>
          <w:trHeight w:val="165"/>
        </w:trPr>
        <w:tc>
          <w:tcPr>
            <w:tcW w:w="2221" w:type="dxa"/>
            <w:tcBorders>
              <w:top w:val="single" w:sz="6" w:space="0" w:color="A9A9A9"/>
              <w:left w:val="single" w:sz="6" w:space="0" w:color="A9A9A9"/>
              <w:bottom w:val="single" w:sz="6" w:space="0" w:color="A9A9A9"/>
              <w:right w:val="single" w:sz="6" w:space="0" w:color="A9A9A9"/>
            </w:tcBorders>
            <w:shd w:val="clear" w:color="auto" w:fill="686868"/>
            <w:hideMark/>
          </w:tcPr>
          <w:p w14:paraId="5C300B29" w14:textId="77777777" w:rsidR="00684DA3" w:rsidRPr="008854EC" w:rsidRDefault="00684DA3" w:rsidP="00B32368">
            <w:pPr>
              <w:widowControl/>
              <w:spacing w:line="240" w:lineRule="auto"/>
              <w:ind w:left="45"/>
              <w:textAlignment w:val="baseline"/>
              <w:rPr>
                <w:sz w:val="18"/>
                <w:szCs w:val="18"/>
              </w:rPr>
            </w:pPr>
            <w:r w:rsidRPr="008854EC">
              <w:rPr>
                <w:b/>
                <w:bCs/>
                <w:color w:val="FFFFFF"/>
                <w:sz w:val="18"/>
                <w:szCs w:val="18"/>
              </w:rPr>
              <w:t>Primary Actor:</w:t>
            </w:r>
            <w:r w:rsidRPr="008854EC">
              <w:rPr>
                <w:color w:val="FFFFFF"/>
                <w:sz w:val="18"/>
                <w:szCs w:val="18"/>
              </w:rPr>
              <w:t> </w:t>
            </w:r>
          </w:p>
        </w:tc>
        <w:tc>
          <w:tcPr>
            <w:tcW w:w="7139"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hideMark/>
          </w:tcPr>
          <w:p w14:paraId="3A2913D7" w14:textId="781FF92C" w:rsidR="00684DA3" w:rsidRPr="008854EC" w:rsidRDefault="00684DA3" w:rsidP="00B32368">
            <w:pPr>
              <w:widowControl/>
              <w:spacing w:line="240" w:lineRule="auto"/>
              <w:ind w:left="60"/>
              <w:textAlignment w:val="baseline"/>
              <w:rPr>
                <w:sz w:val="18"/>
                <w:szCs w:val="18"/>
              </w:rPr>
            </w:pPr>
            <w:r w:rsidRPr="008854EC">
              <w:rPr>
                <w:sz w:val="18"/>
                <w:szCs w:val="18"/>
              </w:rPr>
              <w:t>The</w:t>
            </w:r>
            <w:r w:rsidR="00692411">
              <w:rPr>
                <w:sz w:val="18"/>
                <w:szCs w:val="18"/>
              </w:rPr>
              <w:t xml:space="preserve"> </w:t>
            </w:r>
            <w:r w:rsidR="326B15F8" w:rsidRPr="2058A923">
              <w:rPr>
                <w:sz w:val="18"/>
                <w:szCs w:val="18"/>
              </w:rPr>
              <w:t>c</w:t>
            </w:r>
            <w:r w:rsidR="062965ED" w:rsidRPr="2058A923">
              <w:rPr>
                <w:sz w:val="18"/>
                <w:szCs w:val="18"/>
              </w:rPr>
              <w:t>lient</w:t>
            </w:r>
          </w:p>
        </w:tc>
      </w:tr>
      <w:tr w:rsidR="00684DA3" w:rsidRPr="008854EC" w14:paraId="72BA4708" w14:textId="77777777" w:rsidTr="00B37B26">
        <w:trPr>
          <w:trHeight w:val="210"/>
        </w:trPr>
        <w:tc>
          <w:tcPr>
            <w:tcW w:w="2221" w:type="dxa"/>
            <w:tcBorders>
              <w:top w:val="single" w:sz="6" w:space="0" w:color="A9A9A9"/>
              <w:left w:val="single" w:sz="6" w:space="0" w:color="A9A9A9"/>
              <w:bottom w:val="single" w:sz="6" w:space="0" w:color="A9A9A9"/>
              <w:right w:val="single" w:sz="6" w:space="0" w:color="A9A9A9"/>
            </w:tcBorders>
            <w:shd w:val="clear" w:color="auto" w:fill="686868"/>
            <w:hideMark/>
          </w:tcPr>
          <w:p w14:paraId="51BF973A" w14:textId="77777777" w:rsidR="00684DA3" w:rsidRPr="008854EC" w:rsidRDefault="00684DA3" w:rsidP="00B32368">
            <w:pPr>
              <w:widowControl/>
              <w:spacing w:line="240" w:lineRule="auto"/>
              <w:ind w:left="45"/>
              <w:textAlignment w:val="baseline"/>
              <w:rPr>
                <w:sz w:val="18"/>
                <w:szCs w:val="18"/>
              </w:rPr>
            </w:pPr>
            <w:r w:rsidRPr="008854EC">
              <w:rPr>
                <w:b/>
                <w:bCs/>
                <w:color w:val="FFFFFF"/>
                <w:sz w:val="18"/>
                <w:szCs w:val="18"/>
              </w:rPr>
              <w:t>Precondition:</w:t>
            </w:r>
            <w:r w:rsidRPr="008854EC">
              <w:rPr>
                <w:color w:val="FFFFFF"/>
                <w:sz w:val="18"/>
                <w:szCs w:val="18"/>
              </w:rPr>
              <w:t> </w:t>
            </w:r>
          </w:p>
        </w:tc>
        <w:tc>
          <w:tcPr>
            <w:tcW w:w="7139"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hideMark/>
          </w:tcPr>
          <w:p w14:paraId="3E197C17" w14:textId="68FC5371" w:rsidR="00684DA3" w:rsidRPr="008854EC" w:rsidRDefault="009A2B34" w:rsidP="00B32368">
            <w:pPr>
              <w:widowControl/>
              <w:spacing w:line="240" w:lineRule="auto"/>
              <w:ind w:left="60"/>
              <w:textAlignment w:val="baseline"/>
              <w:rPr>
                <w:sz w:val="18"/>
                <w:szCs w:val="18"/>
              </w:rPr>
            </w:pPr>
            <w:r>
              <w:rPr>
                <w:sz w:val="18"/>
                <w:szCs w:val="18"/>
              </w:rPr>
              <w:t xml:space="preserve">Client must have </w:t>
            </w:r>
            <w:r w:rsidR="0042062F">
              <w:rPr>
                <w:sz w:val="18"/>
                <w:szCs w:val="18"/>
              </w:rPr>
              <w:t xml:space="preserve">the </w:t>
            </w:r>
            <w:r>
              <w:rPr>
                <w:sz w:val="18"/>
                <w:szCs w:val="18"/>
              </w:rPr>
              <w:t>authorization to use the system</w:t>
            </w:r>
            <w:r w:rsidR="00684DA3" w:rsidRPr="008854EC">
              <w:rPr>
                <w:sz w:val="18"/>
                <w:szCs w:val="18"/>
              </w:rPr>
              <w:t> </w:t>
            </w:r>
          </w:p>
        </w:tc>
      </w:tr>
      <w:tr w:rsidR="00684DA3" w:rsidRPr="008854EC" w14:paraId="3EAD2617" w14:textId="77777777" w:rsidTr="00B37B26">
        <w:trPr>
          <w:trHeight w:val="174"/>
        </w:trPr>
        <w:tc>
          <w:tcPr>
            <w:tcW w:w="2221" w:type="dxa"/>
            <w:tcBorders>
              <w:top w:val="single" w:sz="6" w:space="0" w:color="A9A9A9"/>
              <w:left w:val="single" w:sz="6" w:space="0" w:color="A9A9A9"/>
              <w:bottom w:val="single" w:sz="6" w:space="0" w:color="A9A9A9"/>
              <w:right w:val="single" w:sz="6" w:space="0" w:color="A9A9A9"/>
            </w:tcBorders>
            <w:shd w:val="clear" w:color="auto" w:fill="686868"/>
            <w:hideMark/>
          </w:tcPr>
          <w:p w14:paraId="6F440573" w14:textId="77777777" w:rsidR="00684DA3" w:rsidRPr="008854EC" w:rsidRDefault="00684DA3" w:rsidP="00B32368">
            <w:pPr>
              <w:widowControl/>
              <w:spacing w:line="240" w:lineRule="auto"/>
              <w:textAlignment w:val="baseline"/>
              <w:rPr>
                <w:sz w:val="18"/>
                <w:szCs w:val="18"/>
              </w:rPr>
            </w:pPr>
            <w:r w:rsidRPr="008854EC">
              <w:rPr>
                <w:sz w:val="19"/>
                <w:szCs w:val="19"/>
              </w:rPr>
              <w:t> </w:t>
            </w:r>
            <w:r w:rsidRPr="008854EC">
              <w:rPr>
                <w:b/>
                <w:bCs/>
                <w:color w:val="FFFFFF"/>
                <w:sz w:val="18"/>
                <w:szCs w:val="18"/>
              </w:rPr>
              <w:t>Minimal Guarantee:</w:t>
            </w:r>
            <w:r w:rsidRPr="008854EC">
              <w:rPr>
                <w:color w:val="FFFFFF"/>
                <w:sz w:val="18"/>
                <w:szCs w:val="18"/>
              </w:rPr>
              <w:t> </w:t>
            </w:r>
          </w:p>
        </w:tc>
        <w:tc>
          <w:tcPr>
            <w:tcW w:w="7139"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vAlign w:val="center"/>
            <w:hideMark/>
          </w:tcPr>
          <w:p w14:paraId="1F91FD3F" w14:textId="2B6BF10E" w:rsidR="00684DA3" w:rsidRPr="008854EC" w:rsidRDefault="00684DA3" w:rsidP="00B32368">
            <w:pPr>
              <w:widowControl/>
              <w:spacing w:line="240" w:lineRule="auto"/>
              <w:ind w:left="60"/>
              <w:textAlignment w:val="baseline"/>
              <w:rPr>
                <w:sz w:val="18"/>
                <w:szCs w:val="18"/>
              </w:rPr>
            </w:pPr>
            <w:r>
              <w:rPr>
                <w:sz w:val="18"/>
                <w:szCs w:val="18"/>
              </w:rPr>
              <w:t xml:space="preserve">The system </w:t>
            </w:r>
            <w:r w:rsidR="001822B0">
              <w:rPr>
                <w:sz w:val="18"/>
                <w:szCs w:val="18"/>
              </w:rPr>
              <w:t>reloaded</w:t>
            </w:r>
          </w:p>
        </w:tc>
      </w:tr>
      <w:tr w:rsidR="00684DA3" w:rsidRPr="008854EC" w14:paraId="62058954" w14:textId="77777777" w:rsidTr="00B37B26">
        <w:trPr>
          <w:trHeight w:val="210"/>
        </w:trPr>
        <w:tc>
          <w:tcPr>
            <w:tcW w:w="2221" w:type="dxa"/>
            <w:tcBorders>
              <w:top w:val="single" w:sz="6" w:space="0" w:color="A9A9A9"/>
              <w:left w:val="single" w:sz="6" w:space="0" w:color="A9A9A9"/>
              <w:bottom w:val="single" w:sz="6" w:space="0" w:color="A9A9A9"/>
              <w:right w:val="single" w:sz="6" w:space="0" w:color="A9A9A9"/>
            </w:tcBorders>
            <w:shd w:val="clear" w:color="auto" w:fill="686868"/>
            <w:hideMark/>
          </w:tcPr>
          <w:p w14:paraId="139B0FC8" w14:textId="77777777" w:rsidR="00684DA3" w:rsidRPr="008854EC" w:rsidRDefault="00684DA3" w:rsidP="00B32368">
            <w:pPr>
              <w:widowControl/>
              <w:spacing w:line="240" w:lineRule="auto"/>
              <w:ind w:left="45"/>
              <w:textAlignment w:val="baseline"/>
              <w:rPr>
                <w:sz w:val="18"/>
                <w:szCs w:val="18"/>
              </w:rPr>
            </w:pPr>
            <w:r w:rsidRPr="008854EC">
              <w:rPr>
                <w:b/>
                <w:bCs/>
                <w:color w:val="FFFFFF"/>
                <w:sz w:val="18"/>
                <w:szCs w:val="18"/>
              </w:rPr>
              <w:t>Success Guarantee:</w:t>
            </w:r>
            <w:r w:rsidRPr="008854EC">
              <w:rPr>
                <w:color w:val="FFFFFF"/>
                <w:sz w:val="18"/>
                <w:szCs w:val="18"/>
              </w:rPr>
              <w:t> </w:t>
            </w:r>
          </w:p>
        </w:tc>
        <w:tc>
          <w:tcPr>
            <w:tcW w:w="7139"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hideMark/>
          </w:tcPr>
          <w:p w14:paraId="3EB933D0" w14:textId="331A09F7" w:rsidR="00684DA3" w:rsidRPr="008854EC" w:rsidRDefault="00684DA3" w:rsidP="00B32368">
            <w:pPr>
              <w:widowControl/>
              <w:spacing w:line="240" w:lineRule="auto"/>
              <w:ind w:left="60"/>
              <w:textAlignment w:val="baseline"/>
              <w:rPr>
                <w:sz w:val="18"/>
                <w:szCs w:val="18"/>
              </w:rPr>
            </w:pPr>
            <w:r w:rsidRPr="008854EC">
              <w:rPr>
                <w:sz w:val="18"/>
                <w:szCs w:val="18"/>
              </w:rPr>
              <w:t xml:space="preserve">The system updates </w:t>
            </w:r>
            <w:r w:rsidR="0042062F">
              <w:rPr>
                <w:sz w:val="18"/>
                <w:szCs w:val="18"/>
              </w:rPr>
              <w:t xml:space="preserve">the </w:t>
            </w:r>
            <w:r w:rsidR="00042326">
              <w:rPr>
                <w:sz w:val="18"/>
                <w:szCs w:val="18"/>
              </w:rPr>
              <w:t>client</w:t>
            </w:r>
            <w:r w:rsidR="00D359B8">
              <w:rPr>
                <w:sz w:val="18"/>
                <w:szCs w:val="18"/>
              </w:rPr>
              <w:t>’s room reservations.</w:t>
            </w:r>
          </w:p>
        </w:tc>
      </w:tr>
      <w:tr w:rsidR="00684DA3" w:rsidRPr="008854EC" w14:paraId="1BA5994D" w14:textId="77777777" w:rsidTr="00B37B26">
        <w:trPr>
          <w:trHeight w:val="255"/>
        </w:trPr>
        <w:tc>
          <w:tcPr>
            <w:tcW w:w="2221" w:type="dxa"/>
            <w:tcBorders>
              <w:top w:val="single" w:sz="6" w:space="0" w:color="A9A9A9"/>
              <w:left w:val="single" w:sz="6" w:space="0" w:color="A9A9A9"/>
              <w:bottom w:val="single" w:sz="6" w:space="0" w:color="A9A9A9"/>
              <w:right w:val="single" w:sz="6" w:space="0" w:color="A9A9A9"/>
            </w:tcBorders>
            <w:shd w:val="clear" w:color="auto" w:fill="686868"/>
          </w:tcPr>
          <w:p w14:paraId="09724265" w14:textId="77777777" w:rsidR="00684DA3" w:rsidRPr="008854EC" w:rsidRDefault="00684DA3" w:rsidP="00B32368">
            <w:pPr>
              <w:widowControl/>
              <w:spacing w:line="240" w:lineRule="auto"/>
              <w:ind w:left="45"/>
              <w:textAlignment w:val="baseline"/>
              <w:rPr>
                <w:b/>
                <w:bCs/>
                <w:color w:val="FFFFFF"/>
                <w:sz w:val="18"/>
                <w:szCs w:val="18"/>
              </w:rPr>
            </w:pPr>
            <w:r>
              <w:rPr>
                <w:b/>
                <w:bCs/>
                <w:color w:val="FFFFFF"/>
                <w:sz w:val="18"/>
                <w:szCs w:val="18"/>
              </w:rPr>
              <w:t>Fail Case:</w:t>
            </w:r>
          </w:p>
        </w:tc>
        <w:tc>
          <w:tcPr>
            <w:tcW w:w="7139"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7F69DF39" w14:textId="5A654B93" w:rsidR="00684DA3" w:rsidRPr="008854EC" w:rsidRDefault="00D75292" w:rsidP="00B32368">
            <w:pPr>
              <w:widowControl/>
              <w:spacing w:line="240" w:lineRule="auto"/>
              <w:ind w:left="60"/>
              <w:textAlignment w:val="baseline"/>
              <w:rPr>
                <w:sz w:val="18"/>
                <w:szCs w:val="18"/>
              </w:rPr>
            </w:pPr>
            <w:r>
              <w:rPr>
                <w:sz w:val="18"/>
                <w:szCs w:val="18"/>
              </w:rPr>
              <w:t>Client pay</w:t>
            </w:r>
            <w:r w:rsidR="00E375B3">
              <w:rPr>
                <w:sz w:val="18"/>
                <w:szCs w:val="18"/>
              </w:rPr>
              <w:t>s</w:t>
            </w:r>
            <w:r>
              <w:rPr>
                <w:sz w:val="18"/>
                <w:szCs w:val="18"/>
              </w:rPr>
              <w:t xml:space="preserve"> a fee</w:t>
            </w:r>
            <w:r w:rsidR="00A0596C">
              <w:rPr>
                <w:sz w:val="18"/>
                <w:szCs w:val="18"/>
              </w:rPr>
              <w:t xml:space="preserve"> for reserving a regular room</w:t>
            </w:r>
            <w:r>
              <w:rPr>
                <w:sz w:val="18"/>
                <w:szCs w:val="18"/>
              </w:rPr>
              <w:t xml:space="preserve"> or cannot </w:t>
            </w:r>
            <w:r w:rsidR="00F10F06">
              <w:rPr>
                <w:sz w:val="18"/>
                <w:szCs w:val="18"/>
              </w:rPr>
              <w:t>make a reservation.</w:t>
            </w:r>
          </w:p>
        </w:tc>
      </w:tr>
      <w:tr w:rsidR="00684DA3" w:rsidRPr="008854EC" w14:paraId="7DE811DC" w14:textId="77777777" w:rsidTr="001C0865">
        <w:trPr>
          <w:trHeight w:val="305"/>
        </w:trPr>
        <w:tc>
          <w:tcPr>
            <w:tcW w:w="2221" w:type="dxa"/>
            <w:tcBorders>
              <w:top w:val="single" w:sz="6" w:space="0" w:color="A9A9A9"/>
              <w:left w:val="single" w:sz="6" w:space="0" w:color="A9A9A9"/>
              <w:bottom w:val="single" w:sz="6" w:space="0" w:color="A9A9A9"/>
              <w:right w:val="single" w:sz="6" w:space="0" w:color="A9A9A9"/>
            </w:tcBorders>
            <w:shd w:val="clear" w:color="auto" w:fill="686868"/>
          </w:tcPr>
          <w:p w14:paraId="3AF6E1BC" w14:textId="77777777" w:rsidR="00684DA3" w:rsidRDefault="00684DA3" w:rsidP="00B32368">
            <w:pPr>
              <w:widowControl/>
              <w:spacing w:line="240" w:lineRule="auto"/>
              <w:ind w:left="45"/>
              <w:textAlignment w:val="baseline"/>
              <w:rPr>
                <w:b/>
                <w:bCs/>
                <w:color w:val="FFFFFF"/>
                <w:sz w:val="18"/>
                <w:szCs w:val="18"/>
              </w:rPr>
            </w:pPr>
            <w:r>
              <w:rPr>
                <w:b/>
                <w:bCs/>
                <w:color w:val="FFFFFF"/>
                <w:sz w:val="18"/>
                <w:szCs w:val="18"/>
              </w:rPr>
              <w:t>Consequence of Failure:</w:t>
            </w:r>
          </w:p>
        </w:tc>
        <w:tc>
          <w:tcPr>
            <w:tcW w:w="7139"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2C3EBD11" w14:textId="04329508" w:rsidR="00684DA3" w:rsidRDefault="00260B2A" w:rsidP="00B32368">
            <w:pPr>
              <w:widowControl/>
              <w:spacing w:line="240" w:lineRule="auto"/>
              <w:ind w:left="60"/>
              <w:textAlignment w:val="baseline"/>
              <w:rPr>
                <w:sz w:val="18"/>
                <w:szCs w:val="18"/>
              </w:rPr>
            </w:pPr>
            <w:r>
              <w:rPr>
                <w:sz w:val="18"/>
                <w:szCs w:val="18"/>
              </w:rPr>
              <w:t>Me</w:t>
            </w:r>
            <w:r w:rsidR="003B14BB">
              <w:rPr>
                <w:sz w:val="18"/>
                <w:szCs w:val="18"/>
              </w:rPr>
              <w:t>e</w:t>
            </w:r>
            <w:r>
              <w:rPr>
                <w:sz w:val="18"/>
                <w:szCs w:val="18"/>
              </w:rPr>
              <w:t>ting can</w:t>
            </w:r>
            <w:r w:rsidR="00BF7C98">
              <w:rPr>
                <w:sz w:val="18"/>
                <w:szCs w:val="18"/>
              </w:rPr>
              <w:t xml:space="preserve">not be made </w:t>
            </w:r>
            <w:r w:rsidR="00CD01F6">
              <w:rPr>
                <w:sz w:val="18"/>
                <w:szCs w:val="18"/>
              </w:rPr>
              <w:t>so client</w:t>
            </w:r>
            <w:r w:rsidR="00DF6E80">
              <w:rPr>
                <w:sz w:val="18"/>
                <w:szCs w:val="18"/>
              </w:rPr>
              <w:t>s</w:t>
            </w:r>
            <w:r w:rsidR="00684DA3">
              <w:rPr>
                <w:sz w:val="18"/>
                <w:szCs w:val="18"/>
              </w:rPr>
              <w:t xml:space="preserve"> stop using the product</w:t>
            </w:r>
          </w:p>
        </w:tc>
      </w:tr>
      <w:tr w:rsidR="00684DA3" w:rsidRPr="008854EC" w14:paraId="25108E63" w14:textId="77777777" w:rsidTr="00B37B26">
        <w:trPr>
          <w:trHeight w:val="291"/>
        </w:trPr>
        <w:tc>
          <w:tcPr>
            <w:tcW w:w="2221" w:type="dxa"/>
            <w:tcBorders>
              <w:top w:val="single" w:sz="6" w:space="0" w:color="A9A9A9"/>
              <w:left w:val="single" w:sz="6" w:space="0" w:color="A9A9A9"/>
              <w:bottom w:val="single" w:sz="6" w:space="0" w:color="A9A9A9"/>
              <w:right w:val="single" w:sz="6" w:space="0" w:color="A9A9A9"/>
            </w:tcBorders>
            <w:shd w:val="clear" w:color="auto" w:fill="686868"/>
          </w:tcPr>
          <w:p w14:paraId="4B021936" w14:textId="77777777" w:rsidR="00684DA3" w:rsidRDefault="00684DA3" w:rsidP="00B32368">
            <w:pPr>
              <w:widowControl/>
              <w:spacing w:line="240" w:lineRule="auto"/>
              <w:ind w:left="45"/>
              <w:textAlignment w:val="baseline"/>
              <w:rPr>
                <w:b/>
                <w:bCs/>
                <w:color w:val="FFFFFF"/>
                <w:sz w:val="18"/>
                <w:szCs w:val="18"/>
              </w:rPr>
            </w:pPr>
            <w:r>
              <w:rPr>
                <w:b/>
                <w:bCs/>
                <w:color w:val="FFFFFF"/>
                <w:sz w:val="18"/>
                <w:szCs w:val="18"/>
              </w:rPr>
              <w:t>Associated Risks:</w:t>
            </w:r>
          </w:p>
        </w:tc>
        <w:tc>
          <w:tcPr>
            <w:tcW w:w="7139"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2A8E02DC" w14:textId="4F7164F3" w:rsidR="00684DA3" w:rsidRDefault="00420F2C" w:rsidP="00B32368">
            <w:pPr>
              <w:widowControl/>
              <w:spacing w:line="240" w:lineRule="auto"/>
              <w:ind w:left="60"/>
              <w:textAlignment w:val="baseline"/>
              <w:rPr>
                <w:sz w:val="18"/>
                <w:szCs w:val="18"/>
              </w:rPr>
            </w:pPr>
            <w:r>
              <w:rPr>
                <w:sz w:val="18"/>
                <w:szCs w:val="18"/>
              </w:rPr>
              <w:t>Room policy</w:t>
            </w:r>
            <w:r w:rsidR="00684DA3">
              <w:rPr>
                <w:sz w:val="18"/>
                <w:szCs w:val="18"/>
              </w:rPr>
              <w:t xml:space="preserve"> violation</w:t>
            </w:r>
          </w:p>
        </w:tc>
      </w:tr>
      <w:tr w:rsidR="00684DA3" w:rsidRPr="008854EC" w14:paraId="45D84581" w14:textId="77777777" w:rsidTr="00B37B26">
        <w:trPr>
          <w:trHeight w:val="255"/>
        </w:trPr>
        <w:tc>
          <w:tcPr>
            <w:tcW w:w="2221" w:type="dxa"/>
            <w:tcBorders>
              <w:top w:val="single" w:sz="6" w:space="0" w:color="A9A9A9"/>
              <w:left w:val="single" w:sz="6" w:space="0" w:color="A9A9A9"/>
              <w:bottom w:val="single" w:sz="6" w:space="0" w:color="A9A9A9"/>
              <w:right w:val="single" w:sz="6" w:space="0" w:color="A9A9A9"/>
            </w:tcBorders>
            <w:shd w:val="clear" w:color="auto" w:fill="686868"/>
            <w:hideMark/>
          </w:tcPr>
          <w:p w14:paraId="073324FD" w14:textId="77777777" w:rsidR="00684DA3" w:rsidRPr="008854EC" w:rsidRDefault="00684DA3" w:rsidP="00B32368">
            <w:pPr>
              <w:widowControl/>
              <w:spacing w:line="240" w:lineRule="auto"/>
              <w:ind w:left="45"/>
              <w:textAlignment w:val="baseline"/>
              <w:rPr>
                <w:sz w:val="18"/>
                <w:szCs w:val="18"/>
              </w:rPr>
            </w:pPr>
            <w:r w:rsidRPr="008854EC">
              <w:rPr>
                <w:b/>
                <w:bCs/>
                <w:color w:val="FFFFFF"/>
                <w:sz w:val="18"/>
                <w:szCs w:val="18"/>
              </w:rPr>
              <w:t>Trigger:</w:t>
            </w:r>
            <w:r w:rsidRPr="008854EC">
              <w:rPr>
                <w:color w:val="FFFFFF"/>
                <w:sz w:val="18"/>
                <w:szCs w:val="18"/>
              </w:rPr>
              <w:t> </w:t>
            </w:r>
          </w:p>
        </w:tc>
        <w:tc>
          <w:tcPr>
            <w:tcW w:w="7139" w:type="dxa"/>
            <w:gridSpan w:val="2"/>
            <w:tcBorders>
              <w:top w:val="single" w:sz="6" w:space="0" w:color="A9A9A9"/>
              <w:left w:val="single" w:sz="6" w:space="0" w:color="A9A9A9"/>
              <w:bottom w:val="double" w:sz="6" w:space="0" w:color="A9A9A9"/>
              <w:right w:val="single" w:sz="6" w:space="0" w:color="A9A9A9"/>
            </w:tcBorders>
            <w:shd w:val="clear" w:color="auto" w:fill="FFF2CC" w:themeFill="accent4" w:themeFillTint="33"/>
            <w:hideMark/>
          </w:tcPr>
          <w:p w14:paraId="501EBA27" w14:textId="7DA00543" w:rsidR="00684DA3" w:rsidRPr="008854EC" w:rsidRDefault="00B37B26" w:rsidP="00B32368">
            <w:pPr>
              <w:widowControl/>
              <w:spacing w:line="240" w:lineRule="auto"/>
              <w:textAlignment w:val="baseline"/>
              <w:rPr>
                <w:sz w:val="18"/>
                <w:szCs w:val="18"/>
              </w:rPr>
            </w:pPr>
            <w:r>
              <w:rPr>
                <w:sz w:val="18"/>
                <w:szCs w:val="18"/>
              </w:rPr>
              <w:t xml:space="preserve"> </w:t>
            </w:r>
            <w:r w:rsidR="00684DA3" w:rsidRPr="008854EC">
              <w:rPr>
                <w:sz w:val="18"/>
                <w:szCs w:val="18"/>
              </w:rPr>
              <w:t xml:space="preserve">The </w:t>
            </w:r>
            <w:r w:rsidR="00AD186A">
              <w:rPr>
                <w:sz w:val="18"/>
                <w:szCs w:val="18"/>
              </w:rPr>
              <w:t>client</w:t>
            </w:r>
            <w:r w:rsidR="00684DA3" w:rsidRPr="008854EC">
              <w:rPr>
                <w:sz w:val="18"/>
                <w:szCs w:val="18"/>
              </w:rPr>
              <w:t xml:space="preserve"> </w:t>
            </w:r>
            <w:r w:rsidR="006D7973">
              <w:rPr>
                <w:sz w:val="18"/>
                <w:szCs w:val="18"/>
              </w:rPr>
              <w:t>clicks on</w:t>
            </w:r>
            <w:r w:rsidR="00B009F6">
              <w:rPr>
                <w:sz w:val="18"/>
                <w:szCs w:val="18"/>
              </w:rPr>
              <w:t xml:space="preserve"> any</w:t>
            </w:r>
            <w:r w:rsidR="006D7973">
              <w:rPr>
                <w:sz w:val="18"/>
                <w:szCs w:val="18"/>
              </w:rPr>
              <w:t xml:space="preserve"> </w:t>
            </w:r>
            <w:r w:rsidR="00464D11">
              <w:rPr>
                <w:sz w:val="18"/>
                <w:szCs w:val="18"/>
              </w:rPr>
              <w:t>available time slot of the calendar.</w:t>
            </w:r>
            <w:r w:rsidR="00684DA3" w:rsidRPr="008854EC">
              <w:rPr>
                <w:sz w:val="18"/>
                <w:szCs w:val="18"/>
              </w:rPr>
              <w:t> </w:t>
            </w:r>
          </w:p>
        </w:tc>
      </w:tr>
      <w:tr w:rsidR="00684DA3" w:rsidRPr="008854EC" w14:paraId="137C2C04" w14:textId="77777777" w:rsidTr="00B37B26">
        <w:trPr>
          <w:trHeight w:val="20"/>
        </w:trPr>
        <w:tc>
          <w:tcPr>
            <w:tcW w:w="2221" w:type="dxa"/>
            <w:vMerge w:val="restart"/>
            <w:tcBorders>
              <w:top w:val="single" w:sz="6" w:space="0" w:color="A9A9A9"/>
              <w:left w:val="single" w:sz="6" w:space="0" w:color="A9A9A9"/>
              <w:bottom w:val="single" w:sz="6" w:space="0" w:color="A9A9A9"/>
              <w:right w:val="single" w:sz="6" w:space="0" w:color="A9A9A9"/>
            </w:tcBorders>
            <w:shd w:val="clear" w:color="auto" w:fill="686868"/>
            <w:hideMark/>
          </w:tcPr>
          <w:p w14:paraId="14EF4FD1" w14:textId="77777777" w:rsidR="00684DA3" w:rsidRPr="008854EC" w:rsidRDefault="00684DA3" w:rsidP="00B32368">
            <w:pPr>
              <w:widowControl/>
              <w:spacing w:line="240" w:lineRule="auto"/>
              <w:textAlignment w:val="baseline"/>
              <w:rPr>
                <w:sz w:val="18"/>
                <w:szCs w:val="18"/>
              </w:rPr>
            </w:pPr>
            <w:r w:rsidRPr="008854EC">
              <w:t> </w:t>
            </w:r>
          </w:p>
          <w:p w14:paraId="3BD5B242" w14:textId="77777777" w:rsidR="00684DA3" w:rsidRPr="008854EC" w:rsidRDefault="00684DA3" w:rsidP="00B32368">
            <w:pPr>
              <w:widowControl/>
              <w:spacing w:line="240" w:lineRule="auto"/>
              <w:textAlignment w:val="baseline"/>
              <w:rPr>
                <w:sz w:val="18"/>
                <w:szCs w:val="18"/>
              </w:rPr>
            </w:pPr>
            <w:r w:rsidRPr="008854EC">
              <w:t> </w:t>
            </w:r>
          </w:p>
          <w:p w14:paraId="5F1175B5" w14:textId="2728FA97" w:rsidR="00684DA3" w:rsidRDefault="00684DA3" w:rsidP="001D1860">
            <w:pPr>
              <w:widowControl/>
              <w:spacing w:line="240" w:lineRule="auto"/>
              <w:textAlignment w:val="baseline"/>
              <w:rPr>
                <w:sz w:val="18"/>
                <w:szCs w:val="18"/>
              </w:rPr>
            </w:pPr>
            <w:r w:rsidRPr="008854EC">
              <w:rPr>
                <w:sz w:val="22"/>
                <w:szCs w:val="22"/>
              </w:rPr>
              <w:t> </w:t>
            </w:r>
            <w:r w:rsidRPr="008854EC">
              <w:rPr>
                <w:b/>
                <w:bCs/>
                <w:color w:val="FFFFFF"/>
                <w:sz w:val="18"/>
                <w:szCs w:val="18"/>
              </w:rPr>
              <w:t>Success Scenario:</w:t>
            </w:r>
            <w:r w:rsidRPr="008854EC">
              <w:rPr>
                <w:color w:val="FFFFFF"/>
                <w:sz w:val="18"/>
                <w:szCs w:val="18"/>
              </w:rPr>
              <w:t> </w:t>
            </w:r>
          </w:p>
          <w:p w14:paraId="3BDD9CFC" w14:textId="77777777" w:rsidR="00684DA3" w:rsidRDefault="00684DA3" w:rsidP="00B32368">
            <w:pPr>
              <w:widowControl/>
              <w:spacing w:line="240" w:lineRule="auto"/>
              <w:ind w:left="45"/>
              <w:textAlignment w:val="baseline"/>
              <w:rPr>
                <w:sz w:val="18"/>
                <w:szCs w:val="18"/>
              </w:rPr>
            </w:pPr>
          </w:p>
          <w:p w14:paraId="3FDC4F88" w14:textId="77777777" w:rsidR="00684DA3" w:rsidRDefault="00684DA3" w:rsidP="00B32368">
            <w:pPr>
              <w:widowControl/>
              <w:spacing w:line="240" w:lineRule="auto"/>
              <w:ind w:left="45"/>
              <w:textAlignment w:val="baseline"/>
              <w:rPr>
                <w:sz w:val="18"/>
                <w:szCs w:val="18"/>
              </w:rPr>
            </w:pPr>
          </w:p>
          <w:p w14:paraId="01E3E209" w14:textId="77777777" w:rsidR="00684DA3" w:rsidRDefault="00684DA3" w:rsidP="00B32368">
            <w:pPr>
              <w:widowControl/>
              <w:spacing w:line="240" w:lineRule="auto"/>
              <w:ind w:left="45"/>
              <w:textAlignment w:val="baseline"/>
              <w:rPr>
                <w:sz w:val="18"/>
                <w:szCs w:val="18"/>
              </w:rPr>
            </w:pPr>
          </w:p>
          <w:p w14:paraId="1E632DA4" w14:textId="77777777" w:rsidR="00684DA3" w:rsidRDefault="00684DA3" w:rsidP="00B32368">
            <w:pPr>
              <w:widowControl/>
              <w:spacing w:line="240" w:lineRule="auto"/>
              <w:ind w:left="45"/>
              <w:textAlignment w:val="baseline"/>
              <w:rPr>
                <w:sz w:val="18"/>
                <w:szCs w:val="18"/>
              </w:rPr>
            </w:pPr>
          </w:p>
          <w:p w14:paraId="5DDAB329" w14:textId="77777777" w:rsidR="00684DA3" w:rsidRDefault="00684DA3" w:rsidP="00B32368">
            <w:pPr>
              <w:widowControl/>
              <w:spacing w:line="240" w:lineRule="auto"/>
              <w:textAlignment w:val="baseline"/>
              <w:rPr>
                <w:sz w:val="18"/>
                <w:szCs w:val="18"/>
              </w:rPr>
            </w:pPr>
          </w:p>
          <w:p w14:paraId="2A1820C9" w14:textId="77777777" w:rsidR="00684DA3" w:rsidRPr="008854EC" w:rsidRDefault="00684DA3" w:rsidP="00B32368">
            <w:pPr>
              <w:widowControl/>
              <w:spacing w:line="240" w:lineRule="auto"/>
              <w:textAlignment w:val="baseline"/>
              <w:rPr>
                <w:sz w:val="18"/>
                <w:szCs w:val="18"/>
              </w:rPr>
            </w:pPr>
            <w:r>
              <w:rPr>
                <w:sz w:val="18"/>
                <w:szCs w:val="18"/>
              </w:rPr>
              <w:t xml:space="preserve"> </w:t>
            </w:r>
          </w:p>
        </w:tc>
        <w:tc>
          <w:tcPr>
            <w:tcW w:w="7139" w:type="dxa"/>
            <w:gridSpan w:val="2"/>
            <w:tcBorders>
              <w:top w:val="double" w:sz="6" w:space="0" w:color="A9A9A9"/>
              <w:left w:val="single" w:sz="6" w:space="0" w:color="A9A9A9"/>
              <w:bottom w:val="single" w:sz="6" w:space="0" w:color="A9A9A9"/>
              <w:right w:val="double" w:sz="6" w:space="0" w:color="A9A9A9"/>
            </w:tcBorders>
            <w:shd w:val="clear" w:color="auto" w:fill="AFC3DD"/>
            <w:hideMark/>
          </w:tcPr>
          <w:p w14:paraId="7AAE8047" w14:textId="77777777" w:rsidR="00684DA3" w:rsidRPr="008854EC" w:rsidRDefault="00684DA3" w:rsidP="00B32368">
            <w:pPr>
              <w:widowControl/>
              <w:spacing w:line="240" w:lineRule="auto"/>
              <w:ind w:left="150"/>
              <w:textAlignment w:val="baseline"/>
              <w:rPr>
                <w:sz w:val="18"/>
                <w:szCs w:val="18"/>
              </w:rPr>
            </w:pPr>
            <w:r w:rsidRPr="008854EC">
              <w:rPr>
                <w:b/>
                <w:bCs/>
                <w:sz w:val="18"/>
                <w:szCs w:val="18"/>
              </w:rPr>
              <w:t>Step Actions</w:t>
            </w:r>
            <w:r w:rsidRPr="008854EC">
              <w:rPr>
                <w:sz w:val="18"/>
                <w:szCs w:val="18"/>
              </w:rPr>
              <w:t> </w:t>
            </w:r>
          </w:p>
        </w:tc>
      </w:tr>
      <w:tr w:rsidR="00684DA3" w:rsidRPr="008854EC" w14:paraId="2E5BEFC5" w14:textId="77777777" w:rsidTr="001B7C61">
        <w:trPr>
          <w:trHeight w:val="156"/>
        </w:trPr>
        <w:tc>
          <w:tcPr>
            <w:tcW w:w="2221" w:type="dxa"/>
            <w:vMerge/>
            <w:vAlign w:val="center"/>
            <w:hideMark/>
          </w:tcPr>
          <w:p w14:paraId="1DB1519F" w14:textId="77777777" w:rsidR="00684DA3" w:rsidRPr="008854EC" w:rsidRDefault="00684DA3" w:rsidP="00B32368">
            <w:pPr>
              <w:widowControl/>
              <w:spacing w:line="240" w:lineRule="auto"/>
              <w:rPr>
                <w:sz w:val="18"/>
                <w:szCs w:val="18"/>
              </w:rPr>
            </w:pPr>
          </w:p>
        </w:tc>
        <w:tc>
          <w:tcPr>
            <w:tcW w:w="587" w:type="dxa"/>
            <w:tcBorders>
              <w:top w:val="single" w:sz="6" w:space="0" w:color="A9A9A9"/>
              <w:left w:val="single" w:sz="6" w:space="0" w:color="A9A9A9"/>
              <w:bottom w:val="single" w:sz="6" w:space="0" w:color="A9A9A9"/>
              <w:right w:val="nil"/>
            </w:tcBorders>
            <w:shd w:val="clear" w:color="auto" w:fill="D2D2D2"/>
            <w:hideMark/>
          </w:tcPr>
          <w:p w14:paraId="36951522" w14:textId="77777777" w:rsidR="00684DA3" w:rsidRPr="008854EC" w:rsidRDefault="00684DA3" w:rsidP="00B32368">
            <w:pPr>
              <w:widowControl/>
              <w:spacing w:line="240" w:lineRule="auto"/>
              <w:ind w:right="150"/>
              <w:jc w:val="right"/>
              <w:textAlignment w:val="baseline"/>
              <w:rPr>
                <w:sz w:val="18"/>
                <w:szCs w:val="18"/>
              </w:rPr>
            </w:pPr>
            <w:r w:rsidRPr="008854EC">
              <w:rPr>
                <w:b/>
                <w:bCs/>
                <w:sz w:val="18"/>
                <w:szCs w:val="18"/>
              </w:rPr>
              <w:t>1</w:t>
            </w:r>
            <w:r w:rsidRPr="008854EC">
              <w:rPr>
                <w:sz w:val="18"/>
                <w:szCs w:val="18"/>
              </w:rPr>
              <w:t> </w:t>
            </w:r>
          </w:p>
        </w:tc>
        <w:tc>
          <w:tcPr>
            <w:tcW w:w="6552" w:type="dxa"/>
            <w:tcBorders>
              <w:top w:val="single" w:sz="6" w:space="0" w:color="A9A9A9"/>
              <w:left w:val="nil"/>
              <w:bottom w:val="single" w:sz="6" w:space="0" w:color="A9A9A9"/>
              <w:right w:val="double" w:sz="6" w:space="0" w:color="A9A9A9"/>
            </w:tcBorders>
            <w:shd w:val="clear" w:color="auto" w:fill="D2D2D2"/>
            <w:hideMark/>
          </w:tcPr>
          <w:p w14:paraId="10588110" w14:textId="48CCEDD6" w:rsidR="00684DA3" w:rsidRPr="008854EC" w:rsidRDefault="00684DA3" w:rsidP="00B32368">
            <w:pPr>
              <w:widowControl/>
              <w:spacing w:line="240" w:lineRule="auto"/>
              <w:textAlignment w:val="baseline"/>
              <w:rPr>
                <w:sz w:val="18"/>
                <w:szCs w:val="18"/>
              </w:rPr>
            </w:pPr>
            <w:r w:rsidRPr="008854EC">
              <w:rPr>
                <w:sz w:val="18"/>
                <w:szCs w:val="18"/>
              </w:rPr>
              <w:t xml:space="preserve">A </w:t>
            </w:r>
            <w:r w:rsidR="00AD186A">
              <w:rPr>
                <w:sz w:val="18"/>
                <w:szCs w:val="18"/>
              </w:rPr>
              <w:t>client</w:t>
            </w:r>
            <w:r w:rsidRPr="008854EC">
              <w:rPr>
                <w:sz w:val="18"/>
                <w:szCs w:val="18"/>
              </w:rPr>
              <w:t xml:space="preserve"> </w:t>
            </w:r>
            <w:r w:rsidR="00B009F6">
              <w:rPr>
                <w:sz w:val="18"/>
                <w:szCs w:val="18"/>
              </w:rPr>
              <w:t>clicks</w:t>
            </w:r>
            <w:r w:rsidR="00AD186A">
              <w:rPr>
                <w:sz w:val="18"/>
                <w:szCs w:val="18"/>
              </w:rPr>
              <w:t xml:space="preserve"> on any available time slot of the calendar</w:t>
            </w:r>
            <w:r w:rsidR="00B009F6">
              <w:rPr>
                <w:sz w:val="18"/>
                <w:szCs w:val="18"/>
              </w:rPr>
              <w:t xml:space="preserve"> </w:t>
            </w:r>
          </w:p>
        </w:tc>
      </w:tr>
      <w:tr w:rsidR="00684DA3" w:rsidRPr="008854EC" w14:paraId="1716F603" w14:textId="77777777" w:rsidTr="001B7C61">
        <w:trPr>
          <w:trHeight w:val="27"/>
        </w:trPr>
        <w:tc>
          <w:tcPr>
            <w:tcW w:w="2221" w:type="dxa"/>
            <w:vMerge/>
            <w:vAlign w:val="center"/>
            <w:hideMark/>
          </w:tcPr>
          <w:p w14:paraId="180A31CF" w14:textId="77777777" w:rsidR="00684DA3" w:rsidRPr="008854EC" w:rsidRDefault="00684DA3" w:rsidP="00B32368">
            <w:pPr>
              <w:widowControl/>
              <w:spacing w:line="240" w:lineRule="auto"/>
              <w:rPr>
                <w:sz w:val="18"/>
                <w:szCs w:val="18"/>
              </w:rPr>
            </w:pPr>
          </w:p>
        </w:tc>
        <w:tc>
          <w:tcPr>
            <w:tcW w:w="587" w:type="dxa"/>
            <w:tcBorders>
              <w:top w:val="single" w:sz="6" w:space="0" w:color="A9A9A9"/>
              <w:left w:val="single" w:sz="6" w:space="0" w:color="A9A9A9"/>
              <w:bottom w:val="single" w:sz="6" w:space="0" w:color="A9A9A9"/>
              <w:right w:val="nil"/>
            </w:tcBorders>
            <w:shd w:val="clear" w:color="auto" w:fill="F7F7FF"/>
            <w:hideMark/>
          </w:tcPr>
          <w:p w14:paraId="5A25927D" w14:textId="228D98F8" w:rsidR="00684DA3" w:rsidRPr="008854EC" w:rsidRDefault="00684DA3" w:rsidP="00B32368">
            <w:pPr>
              <w:widowControl/>
              <w:spacing w:line="240" w:lineRule="auto"/>
              <w:ind w:right="150"/>
              <w:jc w:val="right"/>
              <w:textAlignment w:val="baseline"/>
              <w:rPr>
                <w:sz w:val="18"/>
                <w:szCs w:val="18"/>
              </w:rPr>
            </w:pPr>
            <w:r w:rsidRPr="008854EC">
              <w:rPr>
                <w:b/>
                <w:bCs/>
                <w:sz w:val="18"/>
                <w:szCs w:val="18"/>
              </w:rPr>
              <w:t>2</w:t>
            </w:r>
            <w:r w:rsidRPr="008854EC">
              <w:rPr>
                <w:sz w:val="18"/>
                <w:szCs w:val="18"/>
              </w:rPr>
              <w:t> </w:t>
            </w:r>
          </w:p>
        </w:tc>
        <w:tc>
          <w:tcPr>
            <w:tcW w:w="6552" w:type="dxa"/>
            <w:tcBorders>
              <w:top w:val="single" w:sz="6" w:space="0" w:color="A9A9A9"/>
              <w:left w:val="nil"/>
              <w:bottom w:val="single" w:sz="6" w:space="0" w:color="A9A9A9"/>
              <w:right w:val="double" w:sz="6" w:space="0" w:color="A9A9A9"/>
            </w:tcBorders>
            <w:shd w:val="clear" w:color="auto" w:fill="F7F7FF"/>
            <w:hideMark/>
          </w:tcPr>
          <w:p w14:paraId="6E719967" w14:textId="08FD2280" w:rsidR="00684DA3" w:rsidRPr="008854EC" w:rsidRDefault="00AD186A" w:rsidP="00B32368">
            <w:pPr>
              <w:widowControl/>
              <w:spacing w:line="240" w:lineRule="auto"/>
              <w:textAlignment w:val="baseline"/>
              <w:rPr>
                <w:sz w:val="18"/>
                <w:szCs w:val="18"/>
              </w:rPr>
            </w:pPr>
            <w:r>
              <w:rPr>
                <w:sz w:val="18"/>
                <w:szCs w:val="18"/>
              </w:rPr>
              <w:t>The system pop</w:t>
            </w:r>
            <w:r w:rsidR="00241EA1">
              <w:rPr>
                <w:sz w:val="18"/>
                <w:szCs w:val="18"/>
              </w:rPr>
              <w:t>s</w:t>
            </w:r>
            <w:r>
              <w:rPr>
                <w:sz w:val="18"/>
                <w:szCs w:val="18"/>
              </w:rPr>
              <w:t xml:space="preserve"> up the reservation form</w:t>
            </w:r>
            <w:r w:rsidR="00FC4361">
              <w:rPr>
                <w:sz w:val="18"/>
                <w:szCs w:val="18"/>
              </w:rPr>
              <w:t xml:space="preserve"> showing </w:t>
            </w:r>
            <w:r w:rsidR="0042062F">
              <w:rPr>
                <w:sz w:val="18"/>
                <w:szCs w:val="18"/>
              </w:rPr>
              <w:t xml:space="preserve">the </w:t>
            </w:r>
            <w:r w:rsidR="00E72F6C">
              <w:rPr>
                <w:sz w:val="18"/>
                <w:szCs w:val="18"/>
              </w:rPr>
              <w:t>meeting time</w:t>
            </w:r>
            <w:r w:rsidR="00684DA3" w:rsidRPr="008854EC">
              <w:rPr>
                <w:sz w:val="18"/>
                <w:szCs w:val="18"/>
              </w:rPr>
              <w:t> </w:t>
            </w:r>
          </w:p>
        </w:tc>
      </w:tr>
      <w:tr w:rsidR="00684DA3" w:rsidRPr="008854EC" w14:paraId="7BD7008D" w14:textId="77777777" w:rsidTr="001B7C61">
        <w:trPr>
          <w:trHeight w:val="75"/>
        </w:trPr>
        <w:tc>
          <w:tcPr>
            <w:tcW w:w="2221" w:type="dxa"/>
            <w:vMerge/>
            <w:vAlign w:val="center"/>
            <w:hideMark/>
          </w:tcPr>
          <w:p w14:paraId="66E892A6" w14:textId="77777777" w:rsidR="00684DA3" w:rsidRPr="008854EC" w:rsidRDefault="00684DA3" w:rsidP="00B32368">
            <w:pPr>
              <w:widowControl/>
              <w:spacing w:line="240" w:lineRule="auto"/>
              <w:rPr>
                <w:sz w:val="18"/>
                <w:szCs w:val="18"/>
              </w:rPr>
            </w:pPr>
          </w:p>
        </w:tc>
        <w:tc>
          <w:tcPr>
            <w:tcW w:w="587" w:type="dxa"/>
            <w:tcBorders>
              <w:top w:val="single" w:sz="6" w:space="0" w:color="A9A9A9"/>
              <w:left w:val="single" w:sz="6" w:space="0" w:color="A9A9A9"/>
              <w:bottom w:val="single" w:sz="6" w:space="0" w:color="A9A9A9"/>
              <w:right w:val="nil"/>
            </w:tcBorders>
            <w:shd w:val="clear" w:color="auto" w:fill="F7F7FF"/>
            <w:hideMark/>
          </w:tcPr>
          <w:p w14:paraId="034EE80A" w14:textId="77777777" w:rsidR="00684DA3" w:rsidRPr="008854EC" w:rsidRDefault="00684DA3" w:rsidP="00B32368">
            <w:pPr>
              <w:widowControl/>
              <w:spacing w:line="240" w:lineRule="auto"/>
              <w:ind w:right="150"/>
              <w:jc w:val="right"/>
              <w:textAlignment w:val="baseline"/>
              <w:rPr>
                <w:sz w:val="18"/>
                <w:szCs w:val="18"/>
              </w:rPr>
            </w:pPr>
            <w:r w:rsidRPr="008854EC">
              <w:rPr>
                <w:b/>
                <w:bCs/>
                <w:sz w:val="18"/>
                <w:szCs w:val="18"/>
              </w:rPr>
              <w:t>3</w:t>
            </w:r>
            <w:r w:rsidRPr="008854EC">
              <w:rPr>
                <w:sz w:val="18"/>
                <w:szCs w:val="18"/>
              </w:rPr>
              <w:t> </w:t>
            </w:r>
          </w:p>
        </w:tc>
        <w:tc>
          <w:tcPr>
            <w:tcW w:w="6552" w:type="dxa"/>
            <w:tcBorders>
              <w:top w:val="single" w:sz="6" w:space="0" w:color="A9A9A9"/>
              <w:left w:val="nil"/>
              <w:bottom w:val="single" w:sz="6" w:space="0" w:color="A9A9A9"/>
              <w:right w:val="double" w:sz="6" w:space="0" w:color="A9A9A9"/>
            </w:tcBorders>
            <w:shd w:val="clear" w:color="auto" w:fill="F7F7FF"/>
            <w:hideMark/>
          </w:tcPr>
          <w:p w14:paraId="0528732C" w14:textId="60CC7D91" w:rsidR="00684DA3" w:rsidRPr="008854EC" w:rsidRDefault="004D68D5" w:rsidP="00B32368">
            <w:pPr>
              <w:widowControl/>
              <w:spacing w:line="240" w:lineRule="auto"/>
              <w:textAlignment w:val="baseline"/>
              <w:rPr>
                <w:sz w:val="18"/>
                <w:szCs w:val="18"/>
              </w:rPr>
            </w:pPr>
            <w:r>
              <w:rPr>
                <w:sz w:val="18"/>
                <w:szCs w:val="18"/>
              </w:rPr>
              <w:t xml:space="preserve">The client chooses </w:t>
            </w:r>
            <w:r w:rsidR="004624E2">
              <w:rPr>
                <w:sz w:val="18"/>
                <w:szCs w:val="18"/>
              </w:rPr>
              <w:t xml:space="preserve">an </w:t>
            </w:r>
            <w:r>
              <w:rPr>
                <w:sz w:val="18"/>
                <w:szCs w:val="18"/>
              </w:rPr>
              <w:t>available room from the dropdown</w:t>
            </w:r>
            <w:r w:rsidR="00CB6B69">
              <w:rPr>
                <w:sz w:val="18"/>
                <w:szCs w:val="18"/>
              </w:rPr>
              <w:t>.</w:t>
            </w:r>
            <w:r w:rsidR="00684DA3" w:rsidRPr="008854EC">
              <w:rPr>
                <w:sz w:val="18"/>
                <w:szCs w:val="18"/>
              </w:rPr>
              <w:t> </w:t>
            </w:r>
            <w:r w:rsidR="000B4460">
              <w:rPr>
                <w:sz w:val="18"/>
                <w:szCs w:val="18"/>
              </w:rPr>
              <w:t>If the client reserves a special room, the client need</w:t>
            </w:r>
            <w:r w:rsidR="001A1056">
              <w:rPr>
                <w:sz w:val="18"/>
                <w:szCs w:val="18"/>
              </w:rPr>
              <w:t>s</w:t>
            </w:r>
            <w:r w:rsidR="000B4460">
              <w:rPr>
                <w:sz w:val="18"/>
                <w:szCs w:val="18"/>
              </w:rPr>
              <w:t xml:space="preserve"> to pay $100.</w:t>
            </w:r>
          </w:p>
        </w:tc>
      </w:tr>
      <w:tr w:rsidR="00684DA3" w:rsidRPr="008854EC" w14:paraId="043BF139" w14:textId="77777777" w:rsidTr="001B7C61">
        <w:trPr>
          <w:trHeight w:val="120"/>
        </w:trPr>
        <w:tc>
          <w:tcPr>
            <w:tcW w:w="2221" w:type="dxa"/>
            <w:vMerge/>
            <w:vAlign w:val="center"/>
            <w:hideMark/>
          </w:tcPr>
          <w:p w14:paraId="023D2072" w14:textId="77777777" w:rsidR="00684DA3" w:rsidRPr="008854EC" w:rsidRDefault="00684DA3" w:rsidP="00B32368">
            <w:pPr>
              <w:widowControl/>
              <w:spacing w:line="240" w:lineRule="auto"/>
              <w:rPr>
                <w:sz w:val="18"/>
                <w:szCs w:val="18"/>
              </w:rPr>
            </w:pPr>
          </w:p>
        </w:tc>
        <w:tc>
          <w:tcPr>
            <w:tcW w:w="587" w:type="dxa"/>
            <w:tcBorders>
              <w:top w:val="single" w:sz="6" w:space="0" w:color="A9A9A9"/>
              <w:left w:val="single" w:sz="6" w:space="0" w:color="A9A9A9"/>
              <w:bottom w:val="single" w:sz="6" w:space="0" w:color="A9A9A9"/>
              <w:right w:val="nil"/>
            </w:tcBorders>
            <w:shd w:val="clear" w:color="auto" w:fill="F7F7FF"/>
            <w:hideMark/>
          </w:tcPr>
          <w:p w14:paraId="7E126A16" w14:textId="6946290A" w:rsidR="00684DA3" w:rsidRPr="008854EC" w:rsidRDefault="00684DA3" w:rsidP="00B32368">
            <w:pPr>
              <w:widowControl/>
              <w:spacing w:line="240" w:lineRule="auto"/>
              <w:ind w:right="150"/>
              <w:jc w:val="right"/>
              <w:textAlignment w:val="baseline"/>
              <w:rPr>
                <w:sz w:val="18"/>
                <w:szCs w:val="18"/>
              </w:rPr>
            </w:pPr>
            <w:r w:rsidRPr="008854EC">
              <w:rPr>
                <w:b/>
                <w:bCs/>
                <w:sz w:val="18"/>
                <w:szCs w:val="18"/>
              </w:rPr>
              <w:t>4</w:t>
            </w:r>
            <w:r w:rsidR="00A53CEF">
              <w:rPr>
                <w:b/>
                <w:bCs/>
                <w:sz w:val="18"/>
                <w:szCs w:val="18"/>
              </w:rPr>
              <w:t>a</w:t>
            </w:r>
            <w:r w:rsidRPr="008854EC">
              <w:rPr>
                <w:sz w:val="18"/>
                <w:szCs w:val="18"/>
              </w:rPr>
              <w:t> </w:t>
            </w:r>
          </w:p>
        </w:tc>
        <w:tc>
          <w:tcPr>
            <w:tcW w:w="6552" w:type="dxa"/>
            <w:tcBorders>
              <w:top w:val="single" w:sz="6" w:space="0" w:color="A9A9A9"/>
              <w:left w:val="nil"/>
              <w:bottom w:val="single" w:sz="6" w:space="0" w:color="A9A9A9"/>
              <w:right w:val="double" w:sz="6" w:space="0" w:color="A9A9A9"/>
            </w:tcBorders>
            <w:shd w:val="clear" w:color="auto" w:fill="F7F7FF"/>
            <w:hideMark/>
          </w:tcPr>
          <w:p w14:paraId="237CC26F" w14:textId="09C08918" w:rsidR="00684DA3" w:rsidRPr="008854EC" w:rsidRDefault="00CB6B69" w:rsidP="00B32368">
            <w:pPr>
              <w:widowControl/>
              <w:spacing w:line="240" w:lineRule="auto"/>
              <w:textAlignment w:val="baseline"/>
              <w:rPr>
                <w:sz w:val="18"/>
                <w:szCs w:val="18"/>
              </w:rPr>
            </w:pPr>
            <w:r>
              <w:rPr>
                <w:sz w:val="18"/>
                <w:szCs w:val="18"/>
              </w:rPr>
              <w:t xml:space="preserve">The client clicks &lt;&lt;Reserve&gt;&gt; for the </w:t>
            </w:r>
            <w:r w:rsidR="005B5D31">
              <w:rPr>
                <w:sz w:val="18"/>
                <w:szCs w:val="18"/>
              </w:rPr>
              <w:t>confirmation.</w:t>
            </w:r>
            <w:r w:rsidR="00684DA3" w:rsidRPr="008854EC">
              <w:rPr>
                <w:sz w:val="18"/>
                <w:szCs w:val="18"/>
              </w:rPr>
              <w:t> </w:t>
            </w:r>
          </w:p>
        </w:tc>
      </w:tr>
      <w:tr w:rsidR="00684DA3" w:rsidRPr="008854EC" w14:paraId="4A1BA6C8" w14:textId="77777777" w:rsidTr="001C0865">
        <w:trPr>
          <w:trHeight w:val="305"/>
        </w:trPr>
        <w:tc>
          <w:tcPr>
            <w:tcW w:w="2221" w:type="dxa"/>
            <w:vMerge/>
            <w:vAlign w:val="center"/>
            <w:hideMark/>
          </w:tcPr>
          <w:p w14:paraId="0AA1C378" w14:textId="77777777" w:rsidR="00684DA3" w:rsidRPr="008854EC" w:rsidRDefault="00684DA3" w:rsidP="00B32368">
            <w:pPr>
              <w:widowControl/>
              <w:spacing w:line="240" w:lineRule="auto"/>
              <w:rPr>
                <w:sz w:val="18"/>
                <w:szCs w:val="18"/>
              </w:rPr>
            </w:pPr>
          </w:p>
        </w:tc>
        <w:tc>
          <w:tcPr>
            <w:tcW w:w="587" w:type="dxa"/>
            <w:tcBorders>
              <w:top w:val="single" w:sz="6" w:space="0" w:color="A9A9A9"/>
              <w:left w:val="single" w:sz="6" w:space="0" w:color="A9A9A9"/>
              <w:bottom w:val="single" w:sz="6" w:space="0" w:color="A9A9A9"/>
              <w:right w:val="nil"/>
            </w:tcBorders>
            <w:shd w:val="clear" w:color="auto" w:fill="F7F7FF"/>
            <w:hideMark/>
          </w:tcPr>
          <w:p w14:paraId="7AD48910" w14:textId="31619CA4" w:rsidR="00684DA3" w:rsidRPr="008854EC" w:rsidRDefault="009220A1" w:rsidP="00B32368">
            <w:pPr>
              <w:widowControl/>
              <w:spacing w:line="240" w:lineRule="auto"/>
              <w:ind w:right="150"/>
              <w:jc w:val="right"/>
              <w:textAlignment w:val="baseline"/>
              <w:rPr>
                <w:sz w:val="18"/>
                <w:szCs w:val="18"/>
              </w:rPr>
            </w:pPr>
            <w:r>
              <w:rPr>
                <w:b/>
                <w:bCs/>
                <w:sz w:val="18"/>
                <w:szCs w:val="18"/>
              </w:rPr>
              <w:t>4b</w:t>
            </w:r>
            <w:r w:rsidR="00684DA3" w:rsidRPr="008854EC">
              <w:rPr>
                <w:sz w:val="18"/>
                <w:szCs w:val="18"/>
              </w:rPr>
              <w:t> </w:t>
            </w:r>
          </w:p>
        </w:tc>
        <w:tc>
          <w:tcPr>
            <w:tcW w:w="6552" w:type="dxa"/>
            <w:tcBorders>
              <w:top w:val="single" w:sz="6" w:space="0" w:color="A9A9A9"/>
              <w:left w:val="nil"/>
              <w:bottom w:val="single" w:sz="6" w:space="0" w:color="A9A9A9"/>
              <w:right w:val="double" w:sz="6" w:space="0" w:color="A9A9A9"/>
            </w:tcBorders>
            <w:shd w:val="clear" w:color="auto" w:fill="F7F7FF"/>
            <w:hideMark/>
          </w:tcPr>
          <w:p w14:paraId="469B2D0A" w14:textId="25A98917" w:rsidR="00684DA3" w:rsidRPr="008854EC" w:rsidRDefault="009220A1" w:rsidP="00B32368">
            <w:pPr>
              <w:widowControl/>
              <w:spacing w:line="240" w:lineRule="auto"/>
              <w:textAlignment w:val="baseline"/>
              <w:rPr>
                <w:sz w:val="18"/>
                <w:szCs w:val="18"/>
              </w:rPr>
            </w:pPr>
            <w:r>
              <w:rPr>
                <w:sz w:val="18"/>
                <w:szCs w:val="18"/>
              </w:rPr>
              <w:t>The client clicks outside or pres</w:t>
            </w:r>
            <w:r w:rsidR="004624E2">
              <w:rPr>
                <w:sz w:val="18"/>
                <w:szCs w:val="18"/>
              </w:rPr>
              <w:t>se</w:t>
            </w:r>
            <w:r>
              <w:rPr>
                <w:sz w:val="18"/>
                <w:szCs w:val="18"/>
              </w:rPr>
              <w:t>s “es</w:t>
            </w:r>
            <w:r w:rsidR="003D79C5">
              <w:rPr>
                <w:sz w:val="18"/>
                <w:szCs w:val="18"/>
              </w:rPr>
              <w:t>cape</w:t>
            </w:r>
            <w:r>
              <w:rPr>
                <w:sz w:val="18"/>
                <w:szCs w:val="18"/>
              </w:rPr>
              <w:t>”</w:t>
            </w:r>
            <w:r w:rsidR="003D79C5">
              <w:rPr>
                <w:sz w:val="18"/>
                <w:szCs w:val="18"/>
              </w:rPr>
              <w:t xml:space="preserve"> for</w:t>
            </w:r>
            <w:r w:rsidR="003527CD">
              <w:rPr>
                <w:sz w:val="18"/>
                <w:szCs w:val="18"/>
              </w:rPr>
              <w:t xml:space="preserve"> exiting and canceling the reservation process</w:t>
            </w:r>
          </w:p>
        </w:tc>
      </w:tr>
      <w:tr w:rsidR="00684DA3" w:rsidRPr="008854EC" w14:paraId="1F5C74EC" w14:textId="77777777" w:rsidTr="00B37B26">
        <w:trPr>
          <w:trHeight w:val="255"/>
        </w:trPr>
        <w:tc>
          <w:tcPr>
            <w:tcW w:w="2221" w:type="dxa"/>
            <w:vMerge/>
            <w:vAlign w:val="center"/>
          </w:tcPr>
          <w:p w14:paraId="21DA31CE" w14:textId="77777777" w:rsidR="00684DA3" w:rsidRPr="008854EC" w:rsidRDefault="00684DA3" w:rsidP="00B32368">
            <w:pPr>
              <w:widowControl/>
              <w:spacing w:line="240" w:lineRule="auto"/>
              <w:rPr>
                <w:sz w:val="18"/>
                <w:szCs w:val="18"/>
              </w:rPr>
            </w:pPr>
          </w:p>
        </w:tc>
        <w:tc>
          <w:tcPr>
            <w:tcW w:w="587" w:type="dxa"/>
            <w:tcBorders>
              <w:top w:val="single" w:sz="6" w:space="0" w:color="A9A9A9"/>
              <w:left w:val="single" w:sz="6" w:space="0" w:color="A9A9A9"/>
              <w:bottom w:val="single" w:sz="6" w:space="0" w:color="A9A9A9"/>
              <w:right w:val="nil"/>
            </w:tcBorders>
            <w:shd w:val="clear" w:color="auto" w:fill="F7F7FF"/>
          </w:tcPr>
          <w:p w14:paraId="4AB57BEF" w14:textId="1A3D782A" w:rsidR="00684DA3" w:rsidRPr="008854EC" w:rsidRDefault="00AE61B6" w:rsidP="00B32368">
            <w:pPr>
              <w:widowControl/>
              <w:spacing w:line="240" w:lineRule="auto"/>
              <w:ind w:right="-72"/>
              <w:jc w:val="center"/>
              <w:textAlignment w:val="baseline"/>
              <w:rPr>
                <w:b/>
                <w:bCs/>
                <w:sz w:val="18"/>
                <w:szCs w:val="18"/>
              </w:rPr>
            </w:pPr>
            <w:r>
              <w:rPr>
                <w:b/>
                <w:bCs/>
                <w:sz w:val="18"/>
                <w:szCs w:val="18"/>
              </w:rPr>
              <w:t>5</w:t>
            </w:r>
          </w:p>
        </w:tc>
        <w:tc>
          <w:tcPr>
            <w:tcW w:w="6552" w:type="dxa"/>
            <w:tcBorders>
              <w:top w:val="single" w:sz="6" w:space="0" w:color="A9A9A9"/>
              <w:left w:val="nil"/>
              <w:bottom w:val="single" w:sz="6" w:space="0" w:color="A9A9A9"/>
              <w:right w:val="double" w:sz="6" w:space="0" w:color="A9A9A9"/>
            </w:tcBorders>
            <w:shd w:val="clear" w:color="auto" w:fill="F7F7FF"/>
          </w:tcPr>
          <w:p w14:paraId="2F606055" w14:textId="6501B8FC" w:rsidR="00684DA3" w:rsidRDefault="00AE61B6" w:rsidP="00B32368">
            <w:pPr>
              <w:widowControl/>
              <w:spacing w:line="240" w:lineRule="auto"/>
              <w:textAlignment w:val="baseline"/>
              <w:rPr>
                <w:sz w:val="18"/>
                <w:szCs w:val="18"/>
              </w:rPr>
            </w:pPr>
            <w:r>
              <w:rPr>
                <w:sz w:val="18"/>
                <w:szCs w:val="18"/>
              </w:rPr>
              <w:t>If the user confirms the reservation, the system will update the database.</w:t>
            </w:r>
          </w:p>
        </w:tc>
      </w:tr>
      <w:tr w:rsidR="00684DA3" w:rsidRPr="008854EC" w14:paraId="4B0A3B92" w14:textId="77777777" w:rsidTr="001C0865">
        <w:trPr>
          <w:trHeight w:val="334"/>
        </w:trPr>
        <w:tc>
          <w:tcPr>
            <w:tcW w:w="2221" w:type="dxa"/>
            <w:tcBorders>
              <w:top w:val="single" w:sz="6" w:space="0" w:color="A9A9A9"/>
              <w:left w:val="single" w:sz="6" w:space="0" w:color="A9A9A9"/>
              <w:bottom w:val="single" w:sz="6" w:space="0" w:color="A9A9A9"/>
              <w:right w:val="single" w:sz="6" w:space="0" w:color="A9A9A9"/>
            </w:tcBorders>
            <w:shd w:val="clear" w:color="auto" w:fill="686868"/>
            <w:hideMark/>
          </w:tcPr>
          <w:p w14:paraId="1254CB01" w14:textId="77777777" w:rsidR="00684DA3" w:rsidRPr="008854EC" w:rsidRDefault="00684DA3" w:rsidP="00B32368">
            <w:pPr>
              <w:widowControl/>
              <w:spacing w:line="240" w:lineRule="auto"/>
              <w:ind w:left="45"/>
              <w:textAlignment w:val="baseline"/>
              <w:rPr>
                <w:sz w:val="18"/>
                <w:szCs w:val="18"/>
              </w:rPr>
            </w:pPr>
            <w:r w:rsidRPr="008854EC">
              <w:rPr>
                <w:b/>
                <w:bCs/>
                <w:color w:val="FFFFFF"/>
                <w:sz w:val="14"/>
                <w:szCs w:val="14"/>
              </w:rPr>
              <w:t>Extensions:</w:t>
            </w:r>
            <w:r w:rsidRPr="008854EC">
              <w:rPr>
                <w:color w:val="FFFFFF"/>
                <w:sz w:val="14"/>
                <w:szCs w:val="14"/>
              </w:rPr>
              <w:t> </w:t>
            </w:r>
          </w:p>
        </w:tc>
        <w:tc>
          <w:tcPr>
            <w:tcW w:w="7139" w:type="dxa"/>
            <w:gridSpan w:val="2"/>
            <w:tcBorders>
              <w:top w:val="double" w:sz="6" w:space="0" w:color="A9A9A9"/>
              <w:left w:val="single" w:sz="6" w:space="0" w:color="A9A9A9"/>
              <w:bottom w:val="single" w:sz="6" w:space="0" w:color="A9A9A9"/>
              <w:right w:val="single" w:sz="6" w:space="0" w:color="A9A9A9"/>
            </w:tcBorders>
            <w:shd w:val="clear" w:color="auto" w:fill="686868"/>
            <w:hideMark/>
          </w:tcPr>
          <w:p w14:paraId="59FC9C6F" w14:textId="77777777" w:rsidR="00684DA3" w:rsidRPr="008854EC" w:rsidRDefault="00684DA3" w:rsidP="00B32368">
            <w:pPr>
              <w:widowControl/>
              <w:spacing w:line="240" w:lineRule="auto"/>
              <w:ind w:left="105"/>
              <w:textAlignment w:val="baseline"/>
              <w:rPr>
                <w:sz w:val="18"/>
                <w:szCs w:val="18"/>
              </w:rPr>
            </w:pPr>
            <w:r w:rsidRPr="008854EC">
              <w:rPr>
                <w:b/>
                <w:bCs/>
                <w:color w:val="EFFFEF"/>
                <w:sz w:val="16"/>
                <w:szCs w:val="16"/>
              </w:rPr>
              <w:t>Branching Scenarios</w:t>
            </w:r>
            <w:r w:rsidRPr="008854EC">
              <w:rPr>
                <w:color w:val="EFFFEF"/>
                <w:sz w:val="16"/>
                <w:szCs w:val="16"/>
              </w:rPr>
              <w:t> </w:t>
            </w:r>
          </w:p>
        </w:tc>
      </w:tr>
      <w:tr w:rsidR="00684DA3" w:rsidRPr="008854EC" w14:paraId="2593F8F0" w14:textId="77777777" w:rsidTr="001C0865">
        <w:trPr>
          <w:trHeight w:val="219"/>
        </w:trPr>
        <w:tc>
          <w:tcPr>
            <w:tcW w:w="2221" w:type="dxa"/>
            <w:vMerge w:val="restart"/>
            <w:tcBorders>
              <w:top w:val="single" w:sz="6" w:space="0" w:color="A9A9A9"/>
              <w:left w:val="single" w:sz="6" w:space="0" w:color="A9A9A9"/>
              <w:right w:val="single" w:sz="6" w:space="0" w:color="A9A9A9"/>
            </w:tcBorders>
            <w:shd w:val="clear" w:color="auto" w:fill="686868"/>
          </w:tcPr>
          <w:p w14:paraId="629C236F" w14:textId="504145DE" w:rsidR="00684DA3" w:rsidRPr="008854EC" w:rsidRDefault="00330E13" w:rsidP="00B32368">
            <w:pPr>
              <w:widowControl/>
              <w:spacing w:line="240" w:lineRule="auto"/>
              <w:ind w:right="195"/>
              <w:jc w:val="right"/>
              <w:textAlignment w:val="baseline"/>
              <w:rPr>
                <w:b/>
                <w:bCs/>
                <w:color w:val="FFFFFF"/>
                <w:sz w:val="16"/>
                <w:szCs w:val="16"/>
              </w:rPr>
            </w:pPr>
            <w:r>
              <w:rPr>
                <w:b/>
                <w:bCs/>
                <w:color w:val="FFFFFF"/>
                <w:sz w:val="16"/>
                <w:szCs w:val="16"/>
              </w:rPr>
              <w:t>4a</w:t>
            </w:r>
          </w:p>
        </w:tc>
        <w:tc>
          <w:tcPr>
            <w:tcW w:w="7139"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1B083989" w14:textId="177DE8A8" w:rsidR="00684DA3" w:rsidRPr="008854EC" w:rsidRDefault="00684DA3" w:rsidP="00B32368">
            <w:pPr>
              <w:widowControl/>
              <w:spacing w:line="240" w:lineRule="auto"/>
              <w:ind w:left="90"/>
              <w:textAlignment w:val="baseline"/>
              <w:rPr>
                <w:b/>
                <w:bCs/>
                <w:sz w:val="18"/>
                <w:szCs w:val="18"/>
              </w:rPr>
            </w:pPr>
            <w:r>
              <w:rPr>
                <w:b/>
                <w:bCs/>
                <w:sz w:val="18"/>
                <w:szCs w:val="18"/>
              </w:rPr>
              <w:t xml:space="preserve">Condition: </w:t>
            </w:r>
            <w:r w:rsidR="00330E13">
              <w:rPr>
                <w:b/>
                <w:bCs/>
                <w:sz w:val="18"/>
                <w:szCs w:val="18"/>
              </w:rPr>
              <w:t>Client cannot make the reservation</w:t>
            </w:r>
          </w:p>
        </w:tc>
      </w:tr>
      <w:tr w:rsidR="00684DA3" w:rsidRPr="008854EC" w14:paraId="1C437C5B" w14:textId="77777777" w:rsidTr="001C0865">
        <w:trPr>
          <w:trHeight w:val="165"/>
        </w:trPr>
        <w:tc>
          <w:tcPr>
            <w:tcW w:w="2221" w:type="dxa"/>
            <w:vMerge/>
          </w:tcPr>
          <w:p w14:paraId="38C1E38F" w14:textId="77777777" w:rsidR="00684DA3" w:rsidRDefault="00684DA3" w:rsidP="00B32368">
            <w:pPr>
              <w:widowControl/>
              <w:spacing w:line="240" w:lineRule="auto"/>
              <w:ind w:right="195"/>
              <w:jc w:val="right"/>
              <w:textAlignment w:val="baseline"/>
              <w:rPr>
                <w:b/>
                <w:bCs/>
                <w:color w:val="FFFFFF"/>
                <w:sz w:val="16"/>
                <w:szCs w:val="16"/>
              </w:rPr>
            </w:pPr>
          </w:p>
        </w:tc>
        <w:tc>
          <w:tcPr>
            <w:tcW w:w="7139"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0143ACA9" w14:textId="77777777" w:rsidR="00684DA3" w:rsidRDefault="00684DA3" w:rsidP="00B32368">
            <w:pPr>
              <w:widowControl/>
              <w:spacing w:line="240" w:lineRule="auto"/>
              <w:ind w:left="90"/>
              <w:textAlignment w:val="baseline"/>
              <w:rPr>
                <w:b/>
                <w:bCs/>
                <w:sz w:val="18"/>
                <w:szCs w:val="18"/>
              </w:rPr>
            </w:pPr>
            <w:r>
              <w:rPr>
                <w:b/>
                <w:bCs/>
                <w:sz w:val="18"/>
                <w:szCs w:val="18"/>
              </w:rPr>
              <w:t>Step Actions</w:t>
            </w:r>
          </w:p>
        </w:tc>
      </w:tr>
      <w:tr w:rsidR="00684DA3" w:rsidRPr="008854EC" w14:paraId="5653FC6D" w14:textId="77777777" w:rsidTr="001C0865">
        <w:trPr>
          <w:trHeight w:val="431"/>
        </w:trPr>
        <w:tc>
          <w:tcPr>
            <w:tcW w:w="2221" w:type="dxa"/>
            <w:vMerge/>
          </w:tcPr>
          <w:p w14:paraId="640661EF" w14:textId="77777777" w:rsidR="00684DA3" w:rsidRDefault="00684DA3" w:rsidP="00B32368">
            <w:pPr>
              <w:widowControl/>
              <w:spacing w:line="240" w:lineRule="auto"/>
              <w:ind w:right="195"/>
              <w:jc w:val="right"/>
              <w:textAlignment w:val="baseline"/>
              <w:rPr>
                <w:b/>
                <w:bCs/>
                <w:color w:val="FFFFFF"/>
                <w:sz w:val="16"/>
                <w:szCs w:val="16"/>
              </w:rPr>
            </w:pPr>
          </w:p>
        </w:tc>
        <w:tc>
          <w:tcPr>
            <w:tcW w:w="7139"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63E7FFFA" w14:textId="513D4177" w:rsidR="00684DA3" w:rsidRDefault="00684DA3" w:rsidP="00B32368">
            <w:pPr>
              <w:widowControl/>
              <w:spacing w:line="240" w:lineRule="auto"/>
              <w:ind w:left="90"/>
              <w:textAlignment w:val="baseline"/>
              <w:rPr>
                <w:b/>
                <w:bCs/>
                <w:sz w:val="18"/>
                <w:szCs w:val="18"/>
              </w:rPr>
            </w:pPr>
            <w:r>
              <w:rPr>
                <w:b/>
                <w:bCs/>
                <w:sz w:val="18"/>
                <w:szCs w:val="18"/>
              </w:rPr>
              <w:t xml:space="preserve">1 </w:t>
            </w:r>
            <w:r w:rsidR="00A61745" w:rsidRPr="00A61745">
              <w:rPr>
                <w:b/>
                <w:bCs/>
                <w:sz w:val="18"/>
                <w:szCs w:val="18"/>
              </w:rPr>
              <w:t>The system shows an error message that the room has already been reserved at the selected time slot.</w:t>
            </w:r>
          </w:p>
        </w:tc>
      </w:tr>
      <w:tr w:rsidR="00684DA3" w:rsidRPr="008854EC" w14:paraId="5E58ADC6" w14:textId="77777777" w:rsidTr="001C0865">
        <w:trPr>
          <w:trHeight w:val="273"/>
        </w:trPr>
        <w:tc>
          <w:tcPr>
            <w:tcW w:w="2221" w:type="dxa"/>
            <w:vMerge/>
          </w:tcPr>
          <w:p w14:paraId="6F07BCEF" w14:textId="77777777" w:rsidR="00684DA3" w:rsidRDefault="00684DA3" w:rsidP="00B32368">
            <w:pPr>
              <w:widowControl/>
              <w:spacing w:line="240" w:lineRule="auto"/>
              <w:ind w:right="195"/>
              <w:jc w:val="right"/>
              <w:textAlignment w:val="baseline"/>
              <w:rPr>
                <w:b/>
                <w:bCs/>
                <w:color w:val="FFFFFF"/>
                <w:sz w:val="16"/>
                <w:szCs w:val="16"/>
              </w:rPr>
            </w:pPr>
          </w:p>
        </w:tc>
        <w:tc>
          <w:tcPr>
            <w:tcW w:w="7139"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16E806C7" w14:textId="7024FD71" w:rsidR="00684DA3" w:rsidRPr="00A61745" w:rsidRDefault="00684DA3" w:rsidP="00B32368">
            <w:pPr>
              <w:widowControl/>
              <w:spacing w:line="240" w:lineRule="auto"/>
              <w:ind w:left="90"/>
              <w:textAlignment w:val="baseline"/>
              <w:rPr>
                <w:b/>
                <w:bCs/>
                <w:sz w:val="18"/>
                <w:szCs w:val="18"/>
              </w:rPr>
            </w:pPr>
            <w:r w:rsidRPr="00A61745">
              <w:rPr>
                <w:b/>
                <w:bCs/>
                <w:sz w:val="18"/>
                <w:szCs w:val="18"/>
              </w:rPr>
              <w:t xml:space="preserve">2 </w:t>
            </w:r>
            <w:r w:rsidR="00A61745" w:rsidRPr="00A61745">
              <w:rPr>
                <w:b/>
                <w:bCs/>
                <w:sz w:val="18"/>
                <w:szCs w:val="18"/>
              </w:rPr>
              <w:t>The page is updated to show the latest changes in the room reservations.</w:t>
            </w:r>
          </w:p>
        </w:tc>
      </w:tr>
      <w:tr w:rsidR="00230AAA" w:rsidRPr="008854EC" w14:paraId="59E0963A" w14:textId="77777777" w:rsidTr="001C0865">
        <w:trPr>
          <w:trHeight w:val="251"/>
        </w:trPr>
        <w:tc>
          <w:tcPr>
            <w:tcW w:w="2221" w:type="dxa"/>
            <w:vMerge w:val="restart"/>
            <w:tcBorders>
              <w:left w:val="single" w:sz="6" w:space="0" w:color="A9A9A9"/>
              <w:right w:val="single" w:sz="6" w:space="0" w:color="A9A9A9"/>
            </w:tcBorders>
            <w:shd w:val="clear" w:color="auto" w:fill="686868"/>
          </w:tcPr>
          <w:p w14:paraId="0B0F6896" w14:textId="2AD0FEBA" w:rsidR="00230AAA" w:rsidRDefault="00230AAA" w:rsidP="00B32368">
            <w:pPr>
              <w:widowControl/>
              <w:spacing w:line="240" w:lineRule="auto"/>
              <w:ind w:right="195"/>
              <w:jc w:val="right"/>
              <w:textAlignment w:val="baseline"/>
              <w:rPr>
                <w:b/>
                <w:bCs/>
                <w:color w:val="FFFFFF"/>
                <w:sz w:val="16"/>
                <w:szCs w:val="16"/>
              </w:rPr>
            </w:pPr>
            <w:r>
              <w:rPr>
                <w:b/>
                <w:bCs/>
                <w:color w:val="FFFFFF"/>
                <w:sz w:val="16"/>
                <w:szCs w:val="16"/>
              </w:rPr>
              <w:t>4a</w:t>
            </w:r>
          </w:p>
        </w:tc>
        <w:tc>
          <w:tcPr>
            <w:tcW w:w="7139"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692C0C4B" w14:textId="708E57F8" w:rsidR="00230AAA" w:rsidRDefault="00230AAA" w:rsidP="00B32368">
            <w:pPr>
              <w:widowControl/>
              <w:spacing w:line="240" w:lineRule="auto"/>
              <w:ind w:left="90"/>
              <w:textAlignment w:val="baseline"/>
              <w:rPr>
                <w:b/>
                <w:bCs/>
                <w:sz w:val="18"/>
                <w:szCs w:val="18"/>
              </w:rPr>
            </w:pPr>
            <w:r>
              <w:rPr>
                <w:b/>
                <w:bCs/>
                <w:sz w:val="18"/>
                <w:szCs w:val="18"/>
              </w:rPr>
              <w:t>Condition: The client has been charged for reserving a regular room</w:t>
            </w:r>
          </w:p>
        </w:tc>
      </w:tr>
      <w:tr w:rsidR="00230AAA" w:rsidRPr="008854EC" w14:paraId="39BBF3B1" w14:textId="77777777" w:rsidTr="001C0865">
        <w:trPr>
          <w:trHeight w:val="251"/>
        </w:trPr>
        <w:tc>
          <w:tcPr>
            <w:tcW w:w="2221" w:type="dxa"/>
            <w:vMerge/>
            <w:tcBorders>
              <w:left w:val="single" w:sz="6" w:space="0" w:color="A9A9A9"/>
              <w:right w:val="single" w:sz="6" w:space="0" w:color="A9A9A9"/>
            </w:tcBorders>
            <w:shd w:val="clear" w:color="auto" w:fill="686868"/>
          </w:tcPr>
          <w:p w14:paraId="67C59B80" w14:textId="77777777" w:rsidR="00230AAA" w:rsidRDefault="00230AAA" w:rsidP="00B32368">
            <w:pPr>
              <w:widowControl/>
              <w:spacing w:line="240" w:lineRule="auto"/>
              <w:ind w:right="195"/>
              <w:jc w:val="right"/>
              <w:textAlignment w:val="baseline"/>
              <w:rPr>
                <w:b/>
                <w:bCs/>
                <w:color w:val="FFFFFF"/>
                <w:sz w:val="16"/>
                <w:szCs w:val="16"/>
              </w:rPr>
            </w:pPr>
          </w:p>
        </w:tc>
        <w:tc>
          <w:tcPr>
            <w:tcW w:w="7139"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22EB58D7" w14:textId="73FCFC83" w:rsidR="00230AAA" w:rsidRDefault="00230AAA" w:rsidP="00B32368">
            <w:pPr>
              <w:widowControl/>
              <w:spacing w:line="240" w:lineRule="auto"/>
              <w:ind w:left="90"/>
              <w:textAlignment w:val="baseline"/>
              <w:rPr>
                <w:b/>
                <w:bCs/>
                <w:sz w:val="18"/>
                <w:szCs w:val="18"/>
              </w:rPr>
            </w:pPr>
            <w:r>
              <w:rPr>
                <w:b/>
                <w:bCs/>
                <w:sz w:val="18"/>
                <w:szCs w:val="18"/>
              </w:rPr>
              <w:t xml:space="preserve">Step Action: The system immediately refunds 100% </w:t>
            </w:r>
            <w:r w:rsidR="004624E2">
              <w:rPr>
                <w:b/>
                <w:bCs/>
                <w:sz w:val="18"/>
                <w:szCs w:val="18"/>
              </w:rPr>
              <w:t xml:space="preserve">of </w:t>
            </w:r>
            <w:r>
              <w:rPr>
                <w:b/>
                <w:bCs/>
                <w:sz w:val="18"/>
                <w:szCs w:val="18"/>
              </w:rPr>
              <w:t>the money.</w:t>
            </w:r>
          </w:p>
        </w:tc>
      </w:tr>
    </w:tbl>
    <w:p w14:paraId="559E2769" w14:textId="0FEF4C5A" w:rsidR="00EB0A63" w:rsidRDefault="00EB0A63" w:rsidP="42259182"/>
    <w:p w14:paraId="6A50D888" w14:textId="52ED5FAF" w:rsidR="00634DC1" w:rsidRDefault="00634DC1" w:rsidP="002432E8">
      <w:pPr>
        <w:widowControl/>
        <w:spacing w:line="240" w:lineRule="auto"/>
      </w:pPr>
      <w:r>
        <w:rPr>
          <w:iCs/>
        </w:rPr>
        <w:t>The figure above is the Login Use Case which states in detail how the system works in the Login Page in the Success Scenario, and how the system behaves in the E</w:t>
      </w:r>
      <w:r w:rsidRPr="002456CA">
        <w:rPr>
          <w:iCs/>
        </w:rPr>
        <w:t xml:space="preserve">xtension if the system encounters a problem. </w:t>
      </w:r>
      <w:r w:rsidR="00B37C8D">
        <w:rPr>
          <w:rFonts w:eastAsia="Arial"/>
          <w:iCs/>
        </w:rPr>
        <w:t>T</w:t>
      </w:r>
      <w:r w:rsidRPr="002456CA">
        <w:rPr>
          <w:rFonts w:eastAsia="Arial"/>
          <w:iCs/>
        </w:rPr>
        <w:t>his use case indicate</w:t>
      </w:r>
      <w:r w:rsidR="00B37C8D">
        <w:rPr>
          <w:rFonts w:eastAsia="Arial"/>
          <w:iCs/>
        </w:rPr>
        <w:t>s</w:t>
      </w:r>
      <w:r w:rsidRPr="002456CA">
        <w:rPr>
          <w:rFonts w:eastAsia="Arial"/>
          <w:iCs/>
        </w:rPr>
        <w:t xml:space="preserve"> who is the main actor, or the main user, pre and post conditions, minimal and success guarantee, fail case, consequence of failure as well as associated risks.</w:t>
      </w:r>
    </w:p>
    <w:p w14:paraId="46B7B032" w14:textId="77777777" w:rsidR="00634DC1" w:rsidRDefault="00634DC1" w:rsidP="42259182"/>
    <w:p w14:paraId="466863B4" w14:textId="2433071B" w:rsidR="00EB0A63" w:rsidRDefault="00EB0A63" w:rsidP="001C0865">
      <w:pPr>
        <w:jc w:val="center"/>
      </w:pPr>
      <w:r>
        <w:rPr>
          <w:noProof/>
        </w:rPr>
        <w:drawing>
          <wp:inline distT="0" distB="0" distL="0" distR="0" wp14:anchorId="54A468C7" wp14:editId="0F09BB59">
            <wp:extent cx="5476036" cy="36406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rcRect/>
                    <a:stretch>
                      <a:fillRect/>
                    </a:stretch>
                  </pic:blipFill>
                  <pic:spPr>
                    <a:xfrm>
                      <a:off x="0" y="0"/>
                      <a:ext cx="5489508" cy="3649624"/>
                    </a:xfrm>
                    <a:prstGeom prst="rect">
                      <a:avLst/>
                    </a:prstGeom>
                  </pic:spPr>
                </pic:pic>
              </a:graphicData>
            </a:graphic>
          </wp:inline>
        </w:drawing>
      </w:r>
    </w:p>
    <w:p w14:paraId="52D9002A" w14:textId="77777777" w:rsidR="00EB0A63" w:rsidRDefault="00EB0A63" w:rsidP="42259182"/>
    <w:p w14:paraId="38825317" w14:textId="4E0774E7" w:rsidR="00E21FED" w:rsidRDefault="00D107DE" w:rsidP="003A0A9B">
      <w:pPr>
        <w:pStyle w:val="Caption"/>
        <w:jc w:val="center"/>
      </w:pPr>
      <w:r>
        <w:t xml:space="preserve">Figure 12 </w:t>
      </w:r>
      <w:r w:rsidR="00EA5FBB">
        <w:t>Room Reservation Sequence Diagram</w:t>
      </w:r>
    </w:p>
    <w:p w14:paraId="0F1C9CF6" w14:textId="2F8839B6" w:rsidR="00E21FED" w:rsidRDefault="00F13B09">
      <w:pPr>
        <w:widowControl/>
        <w:spacing w:line="240" w:lineRule="auto"/>
        <w:rPr>
          <w:i/>
          <w:iCs/>
          <w:color w:val="44546A" w:themeColor="text2"/>
          <w:sz w:val="18"/>
          <w:szCs w:val="18"/>
        </w:rPr>
      </w:pPr>
      <w:r>
        <w:t xml:space="preserve">The diagram above shows </w:t>
      </w:r>
      <w:r w:rsidR="00F4408E">
        <w:t xml:space="preserve">the logic behind the room reservation </w:t>
      </w:r>
      <w:r w:rsidR="0097003F">
        <w:t xml:space="preserve">working. </w:t>
      </w:r>
      <w:r w:rsidR="00E94331">
        <w:t xml:space="preserve">The RoomControl and LoginControl will check the user authentication. If the user has the </w:t>
      </w:r>
      <w:r w:rsidR="002F04AD">
        <w:t xml:space="preserve">authority, the user will </w:t>
      </w:r>
      <w:r w:rsidR="00E72F66">
        <w:t>provide service. Otherwise, the system will</w:t>
      </w:r>
      <w:r w:rsidR="00407035">
        <w:t xml:space="preserve"> provide</w:t>
      </w:r>
      <w:r w:rsidR="0066657D">
        <w:t xml:space="preserve"> no service. </w:t>
      </w:r>
    </w:p>
    <w:p w14:paraId="0D51D037" w14:textId="1980187A" w:rsidR="42259182" w:rsidRDefault="6D5544A5" w:rsidP="2058A923">
      <w:pPr>
        <w:pStyle w:val="Heading3"/>
        <w:rPr>
          <w:rFonts w:eastAsia="Arial" w:cs="Arial"/>
        </w:rPr>
      </w:pPr>
      <w:bookmarkStart w:id="100" w:name="_Toc80184641"/>
      <w:r>
        <w:lastRenderedPageBreak/>
        <w:t>Task Use Case: Account Creation</w:t>
      </w:r>
      <w:bookmarkEnd w:id="100"/>
    </w:p>
    <w:tbl>
      <w:tblPr>
        <w:tblW w:w="0" w:type="auto"/>
        <w:tblInd w:w="-8"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2159"/>
        <w:gridCol w:w="555"/>
        <w:gridCol w:w="6638"/>
      </w:tblGrid>
      <w:tr w:rsidR="0078441B" w14:paraId="49A607E4" w14:textId="77777777" w:rsidTr="2058A923">
        <w:trPr>
          <w:trHeight w:val="228"/>
        </w:trPr>
        <w:tc>
          <w:tcPr>
            <w:tcW w:w="2159" w:type="dxa"/>
            <w:tcBorders>
              <w:top w:val="single" w:sz="6" w:space="0" w:color="A9A9A9"/>
              <w:left w:val="single" w:sz="6" w:space="0" w:color="A9A9A9"/>
              <w:bottom w:val="single" w:sz="6" w:space="0" w:color="A9A9A9"/>
              <w:right w:val="single" w:sz="6" w:space="0" w:color="A9A9A9"/>
            </w:tcBorders>
            <w:shd w:val="clear" w:color="auto" w:fill="000000" w:themeFill="text1"/>
          </w:tcPr>
          <w:p w14:paraId="71D906DB" w14:textId="77777777" w:rsidR="2058A923" w:rsidRDefault="2058A923" w:rsidP="2058A923">
            <w:pPr>
              <w:spacing w:line="240" w:lineRule="auto"/>
              <w:ind w:left="45"/>
              <w:rPr>
                <w:sz w:val="18"/>
                <w:szCs w:val="18"/>
              </w:rPr>
            </w:pPr>
            <w:r w:rsidRPr="2058A923">
              <w:rPr>
                <w:b/>
                <w:bCs/>
                <w:color w:val="EFFFEF"/>
                <w:sz w:val="18"/>
                <w:szCs w:val="18"/>
              </w:rPr>
              <w:t>Project Name:</w:t>
            </w:r>
            <w:r w:rsidRPr="2058A923">
              <w:rPr>
                <w:color w:val="EFFFEF"/>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000000" w:themeFill="text1"/>
          </w:tcPr>
          <w:p w14:paraId="565F166F" w14:textId="77777777" w:rsidR="2058A923" w:rsidRDefault="2058A923" w:rsidP="2058A923">
            <w:pPr>
              <w:spacing w:line="240" w:lineRule="auto"/>
              <w:ind w:left="105"/>
              <w:rPr>
                <w:sz w:val="18"/>
                <w:szCs w:val="18"/>
              </w:rPr>
            </w:pPr>
            <w:r w:rsidRPr="2058A923">
              <w:rPr>
                <w:color w:val="EFFFEF"/>
                <w:sz w:val="18"/>
                <w:szCs w:val="18"/>
              </w:rPr>
              <w:t>Meeting Schedule System </w:t>
            </w:r>
          </w:p>
        </w:tc>
      </w:tr>
      <w:tr w:rsidR="0078441B" w14:paraId="1A4B328D" w14:textId="77777777" w:rsidTr="2058A923">
        <w:trPr>
          <w:trHeight w:val="210"/>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1E75B896" w14:textId="77777777" w:rsidR="2058A923" w:rsidRDefault="2058A923" w:rsidP="2058A923">
            <w:pPr>
              <w:spacing w:line="240" w:lineRule="auto"/>
              <w:ind w:left="45"/>
              <w:rPr>
                <w:sz w:val="18"/>
                <w:szCs w:val="18"/>
              </w:rPr>
            </w:pPr>
            <w:r w:rsidRPr="2058A923">
              <w:rPr>
                <w:b/>
                <w:bCs/>
                <w:color w:val="FFFFFF" w:themeColor="background1"/>
                <w:sz w:val="18"/>
                <w:szCs w:val="18"/>
              </w:rPr>
              <w:t>Use Case Name:</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69365DAE" w14:textId="27D5151F" w:rsidR="5BE73E63" w:rsidRDefault="5BE73E63" w:rsidP="2058A923">
            <w:pPr>
              <w:spacing w:line="240" w:lineRule="auto"/>
              <w:ind w:left="60"/>
              <w:rPr>
                <w:sz w:val="18"/>
                <w:szCs w:val="18"/>
              </w:rPr>
            </w:pPr>
            <w:r w:rsidRPr="2058A923">
              <w:rPr>
                <w:sz w:val="18"/>
                <w:szCs w:val="18"/>
              </w:rPr>
              <w:t>Account Creation</w:t>
            </w:r>
          </w:p>
        </w:tc>
      </w:tr>
      <w:tr w:rsidR="0078441B" w14:paraId="0E870ECF" w14:textId="77777777" w:rsidTr="2058A923">
        <w:trPr>
          <w:trHeight w:val="192"/>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150171BC" w14:textId="77777777" w:rsidR="2058A923" w:rsidRDefault="2058A923" w:rsidP="2058A923">
            <w:pPr>
              <w:spacing w:line="240" w:lineRule="auto"/>
              <w:ind w:left="45"/>
              <w:rPr>
                <w:sz w:val="18"/>
                <w:szCs w:val="18"/>
              </w:rPr>
            </w:pPr>
            <w:r w:rsidRPr="2058A923">
              <w:rPr>
                <w:b/>
                <w:bCs/>
                <w:color w:val="FFFFFF" w:themeColor="background1"/>
                <w:sz w:val="18"/>
                <w:szCs w:val="18"/>
              </w:rPr>
              <w:t>User Goal:</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5C42D84E" w14:textId="72914226" w:rsidR="2058A923" w:rsidRDefault="19683F57" w:rsidP="2058A923">
            <w:pPr>
              <w:spacing w:line="240" w:lineRule="auto"/>
              <w:ind w:left="60"/>
              <w:rPr>
                <w:sz w:val="18"/>
                <w:szCs w:val="18"/>
              </w:rPr>
            </w:pPr>
            <w:r w:rsidRPr="756E4C47">
              <w:rPr>
                <w:sz w:val="18"/>
                <w:szCs w:val="18"/>
              </w:rPr>
              <w:t>Clients can create client accounts and admins can create client or admin accounts</w:t>
            </w:r>
          </w:p>
        </w:tc>
      </w:tr>
      <w:tr w:rsidR="0078441B" w14:paraId="17F173D5" w14:textId="77777777" w:rsidTr="2058A923">
        <w:trPr>
          <w:trHeight w:val="183"/>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7038C8A8" w14:textId="77777777" w:rsidR="2058A923" w:rsidRDefault="2058A923" w:rsidP="2058A923">
            <w:pPr>
              <w:spacing w:line="240" w:lineRule="auto"/>
              <w:ind w:left="45"/>
              <w:rPr>
                <w:sz w:val="18"/>
                <w:szCs w:val="18"/>
              </w:rPr>
            </w:pPr>
            <w:r w:rsidRPr="2058A923">
              <w:rPr>
                <w:b/>
                <w:bCs/>
                <w:color w:val="FFFFFF" w:themeColor="background1"/>
                <w:sz w:val="18"/>
                <w:szCs w:val="18"/>
              </w:rPr>
              <w:t>Level:</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40D3DA0A" w14:textId="6B16C946" w:rsidR="624CC55A" w:rsidRDefault="624CC55A" w:rsidP="2058A923">
            <w:pPr>
              <w:spacing w:line="240" w:lineRule="auto"/>
              <w:ind w:left="60"/>
              <w:rPr>
                <w:sz w:val="18"/>
                <w:szCs w:val="18"/>
              </w:rPr>
            </w:pPr>
            <w:r w:rsidRPr="2058A923">
              <w:rPr>
                <w:sz w:val="18"/>
                <w:szCs w:val="18"/>
              </w:rPr>
              <w:t>Task</w:t>
            </w:r>
          </w:p>
        </w:tc>
      </w:tr>
      <w:tr w:rsidR="0078441B" w14:paraId="641C37FA" w14:textId="77777777" w:rsidTr="2058A923">
        <w:trPr>
          <w:trHeight w:val="237"/>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28CD9AAB" w14:textId="77777777" w:rsidR="2058A923" w:rsidRDefault="2058A923" w:rsidP="2058A923">
            <w:pPr>
              <w:spacing w:line="240" w:lineRule="auto"/>
              <w:ind w:left="45"/>
              <w:rPr>
                <w:sz w:val="18"/>
                <w:szCs w:val="18"/>
              </w:rPr>
            </w:pPr>
            <w:r w:rsidRPr="2058A923">
              <w:rPr>
                <w:b/>
                <w:bCs/>
                <w:color w:val="FFFFFF" w:themeColor="background1"/>
                <w:sz w:val="18"/>
                <w:szCs w:val="18"/>
              </w:rPr>
              <w:t>Relevant User Reqs:</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72C89DAD" w14:textId="33995582" w:rsidR="2058A923" w:rsidRDefault="34E2DE1F" w:rsidP="2058A923">
            <w:pPr>
              <w:spacing w:line="240" w:lineRule="auto"/>
              <w:rPr>
                <w:sz w:val="18"/>
                <w:szCs w:val="18"/>
              </w:rPr>
            </w:pPr>
            <w:r w:rsidRPr="0F9BB332">
              <w:rPr>
                <w:sz w:val="18"/>
                <w:szCs w:val="18"/>
              </w:rPr>
              <w:t> </w:t>
            </w:r>
            <w:r w:rsidR="3191E301" w:rsidRPr="0F9BB332">
              <w:rPr>
                <w:sz w:val="18"/>
                <w:szCs w:val="18"/>
              </w:rPr>
              <w:t>None</w:t>
            </w:r>
          </w:p>
        </w:tc>
      </w:tr>
      <w:tr w:rsidR="0078441B" w14:paraId="55A0AB05" w14:textId="77777777" w:rsidTr="2058A923">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794D0CF5" w14:textId="77777777" w:rsidR="2058A923" w:rsidRDefault="2058A923" w:rsidP="2058A923">
            <w:pPr>
              <w:spacing w:line="240" w:lineRule="auto"/>
              <w:ind w:left="45"/>
              <w:rPr>
                <w:sz w:val="18"/>
                <w:szCs w:val="18"/>
              </w:rPr>
            </w:pPr>
            <w:r w:rsidRPr="2058A923">
              <w:rPr>
                <w:b/>
                <w:bCs/>
                <w:color w:val="FFFFFF" w:themeColor="background1"/>
                <w:sz w:val="18"/>
                <w:szCs w:val="18"/>
              </w:rPr>
              <w:t>Relevant System Reqs:</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071DBE53" w14:textId="77777777" w:rsidR="2058A923" w:rsidRDefault="2058A923" w:rsidP="2058A923">
            <w:pPr>
              <w:spacing w:line="240" w:lineRule="auto"/>
              <w:ind w:left="60"/>
              <w:rPr>
                <w:sz w:val="18"/>
                <w:szCs w:val="18"/>
              </w:rPr>
            </w:pPr>
            <w:r w:rsidRPr="2058A923">
              <w:rPr>
                <w:sz w:val="18"/>
                <w:szCs w:val="18"/>
              </w:rPr>
              <w:t>None </w:t>
            </w:r>
          </w:p>
        </w:tc>
      </w:tr>
      <w:tr w:rsidR="0078441B" w14:paraId="6AE6E387" w14:textId="77777777" w:rsidTr="2058A923">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12D102AE" w14:textId="77777777" w:rsidR="2058A923" w:rsidRDefault="2058A923" w:rsidP="2058A923">
            <w:pPr>
              <w:spacing w:line="240" w:lineRule="auto"/>
              <w:ind w:left="45"/>
              <w:rPr>
                <w:sz w:val="18"/>
                <w:szCs w:val="18"/>
              </w:rPr>
            </w:pPr>
            <w:r w:rsidRPr="2058A923">
              <w:rPr>
                <w:b/>
                <w:bCs/>
                <w:color w:val="FFFFFF" w:themeColor="background1"/>
                <w:sz w:val="18"/>
                <w:szCs w:val="18"/>
              </w:rPr>
              <w:t>Primary Actor:</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48FDDEC1" w14:textId="6E1AD0A5" w:rsidR="2058A923" w:rsidRDefault="2058A923" w:rsidP="2058A923">
            <w:pPr>
              <w:spacing w:line="240" w:lineRule="auto"/>
              <w:ind w:left="60"/>
              <w:rPr>
                <w:sz w:val="18"/>
                <w:szCs w:val="18"/>
              </w:rPr>
            </w:pPr>
            <w:r w:rsidRPr="2058A923">
              <w:rPr>
                <w:sz w:val="18"/>
                <w:szCs w:val="18"/>
              </w:rPr>
              <w:t xml:space="preserve">The </w:t>
            </w:r>
            <w:r w:rsidR="53E73D07" w:rsidRPr="2058A923">
              <w:rPr>
                <w:sz w:val="18"/>
                <w:szCs w:val="18"/>
              </w:rPr>
              <w:t>c</w:t>
            </w:r>
            <w:r w:rsidRPr="2058A923">
              <w:rPr>
                <w:sz w:val="18"/>
                <w:szCs w:val="18"/>
              </w:rPr>
              <w:t>lient</w:t>
            </w:r>
            <w:r w:rsidR="408214AD" w:rsidRPr="421FD24B">
              <w:rPr>
                <w:sz w:val="18"/>
                <w:szCs w:val="18"/>
              </w:rPr>
              <w:t xml:space="preserve"> or administrator</w:t>
            </w:r>
          </w:p>
        </w:tc>
      </w:tr>
      <w:tr w:rsidR="0078441B" w14:paraId="7F5F7FD6" w14:textId="77777777" w:rsidTr="2058A923">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5D8DD2FA" w14:textId="77777777" w:rsidR="2058A923" w:rsidRDefault="2058A923" w:rsidP="2058A923">
            <w:pPr>
              <w:spacing w:line="240" w:lineRule="auto"/>
              <w:ind w:left="45"/>
              <w:rPr>
                <w:sz w:val="18"/>
                <w:szCs w:val="18"/>
              </w:rPr>
            </w:pPr>
            <w:r w:rsidRPr="2058A923">
              <w:rPr>
                <w:b/>
                <w:bCs/>
                <w:color w:val="FFFFFF" w:themeColor="background1"/>
                <w:sz w:val="18"/>
                <w:szCs w:val="18"/>
              </w:rPr>
              <w:t>Precondition:</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363E7EA3" w14:textId="2230C439" w:rsidR="2058A923" w:rsidRDefault="2058A923" w:rsidP="2058A923">
            <w:pPr>
              <w:spacing w:line="240" w:lineRule="auto"/>
              <w:ind w:left="60"/>
              <w:rPr>
                <w:sz w:val="18"/>
                <w:szCs w:val="18"/>
              </w:rPr>
            </w:pPr>
            <w:r w:rsidRPr="2058A923">
              <w:rPr>
                <w:sz w:val="18"/>
                <w:szCs w:val="18"/>
              </w:rPr>
              <w:t>Client</w:t>
            </w:r>
            <w:r w:rsidR="0CDE97B8" w:rsidRPr="30941D0C">
              <w:rPr>
                <w:sz w:val="18"/>
                <w:szCs w:val="18"/>
              </w:rPr>
              <w:t>/admin</w:t>
            </w:r>
            <w:r w:rsidRPr="2058A923">
              <w:rPr>
                <w:sz w:val="18"/>
                <w:szCs w:val="18"/>
              </w:rPr>
              <w:t xml:space="preserve"> must </w:t>
            </w:r>
            <w:r w:rsidR="7A3A1439" w:rsidRPr="2058A923">
              <w:rPr>
                <w:sz w:val="18"/>
                <w:szCs w:val="18"/>
              </w:rPr>
              <w:t>be a company employee</w:t>
            </w:r>
          </w:p>
        </w:tc>
      </w:tr>
      <w:tr w:rsidR="0010789B" w14:paraId="4952535A" w14:textId="77777777" w:rsidTr="2058A923">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46E6FB9C" w14:textId="77777777" w:rsidR="2058A923" w:rsidRDefault="2058A923" w:rsidP="2058A923">
            <w:pPr>
              <w:spacing w:line="240" w:lineRule="auto"/>
              <w:rPr>
                <w:sz w:val="18"/>
                <w:szCs w:val="18"/>
              </w:rPr>
            </w:pPr>
            <w:r w:rsidRPr="2058A923">
              <w:rPr>
                <w:sz w:val="19"/>
                <w:szCs w:val="19"/>
              </w:rPr>
              <w:t> </w:t>
            </w:r>
            <w:r w:rsidRPr="2058A923">
              <w:rPr>
                <w:b/>
                <w:bCs/>
                <w:color w:val="FFFFFF" w:themeColor="background1"/>
                <w:sz w:val="18"/>
                <w:szCs w:val="18"/>
              </w:rPr>
              <w:t>Minimal Guarantee:</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vAlign w:val="center"/>
          </w:tcPr>
          <w:p w14:paraId="4BEC8101" w14:textId="2B6BF10E" w:rsidR="2058A923" w:rsidRDefault="2058A923" w:rsidP="2058A923">
            <w:pPr>
              <w:spacing w:line="240" w:lineRule="auto"/>
              <w:ind w:left="60"/>
              <w:rPr>
                <w:sz w:val="18"/>
                <w:szCs w:val="18"/>
              </w:rPr>
            </w:pPr>
            <w:r w:rsidRPr="2058A923">
              <w:rPr>
                <w:sz w:val="18"/>
                <w:szCs w:val="18"/>
              </w:rPr>
              <w:t>The system reloaded</w:t>
            </w:r>
          </w:p>
        </w:tc>
      </w:tr>
      <w:tr w:rsidR="0078441B" w14:paraId="76194473" w14:textId="77777777" w:rsidTr="2058A923">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34420CC2" w14:textId="77777777" w:rsidR="2058A923" w:rsidRDefault="2058A923" w:rsidP="2058A923">
            <w:pPr>
              <w:spacing w:line="240" w:lineRule="auto"/>
              <w:ind w:left="45"/>
              <w:rPr>
                <w:sz w:val="18"/>
                <w:szCs w:val="18"/>
              </w:rPr>
            </w:pPr>
            <w:r w:rsidRPr="2058A923">
              <w:rPr>
                <w:b/>
                <w:bCs/>
                <w:color w:val="FFFFFF" w:themeColor="background1"/>
                <w:sz w:val="18"/>
                <w:szCs w:val="18"/>
              </w:rPr>
              <w:t>Success Guarantee:</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6455E394" w14:textId="1DDFB3B7" w:rsidR="51F97907" w:rsidRDefault="51F97907" w:rsidP="2058A923">
            <w:pPr>
              <w:spacing w:line="240" w:lineRule="auto"/>
              <w:ind w:left="60"/>
              <w:rPr>
                <w:sz w:val="18"/>
                <w:szCs w:val="18"/>
              </w:rPr>
            </w:pPr>
            <w:r w:rsidRPr="2058A923">
              <w:rPr>
                <w:sz w:val="18"/>
                <w:szCs w:val="18"/>
              </w:rPr>
              <w:t xml:space="preserve">The </w:t>
            </w:r>
            <w:r w:rsidR="6E53B9D9" w:rsidRPr="2058A923">
              <w:rPr>
                <w:sz w:val="18"/>
                <w:szCs w:val="18"/>
              </w:rPr>
              <w:t>c</w:t>
            </w:r>
            <w:r w:rsidRPr="2058A923">
              <w:rPr>
                <w:sz w:val="18"/>
                <w:szCs w:val="18"/>
              </w:rPr>
              <w:t>lient</w:t>
            </w:r>
            <w:r w:rsidR="5AE5D516" w:rsidRPr="1F1A3B17">
              <w:rPr>
                <w:sz w:val="18"/>
                <w:szCs w:val="18"/>
              </w:rPr>
              <w:t>/admin</w:t>
            </w:r>
            <w:r w:rsidRPr="2058A923">
              <w:rPr>
                <w:sz w:val="18"/>
                <w:szCs w:val="18"/>
              </w:rPr>
              <w:t xml:space="preserve"> creates an account </w:t>
            </w:r>
          </w:p>
        </w:tc>
      </w:tr>
      <w:tr w:rsidR="0078441B" w14:paraId="6350082C" w14:textId="77777777" w:rsidTr="2058A923">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6B569D13" w14:textId="77777777" w:rsidR="2058A923" w:rsidRDefault="2058A923" w:rsidP="2058A923">
            <w:pPr>
              <w:spacing w:line="240" w:lineRule="auto"/>
              <w:ind w:left="45"/>
              <w:rPr>
                <w:b/>
                <w:bCs/>
                <w:color w:val="FFFFFF" w:themeColor="background1"/>
                <w:sz w:val="18"/>
                <w:szCs w:val="18"/>
              </w:rPr>
            </w:pPr>
            <w:r w:rsidRPr="2058A923">
              <w:rPr>
                <w:b/>
                <w:bCs/>
                <w:color w:val="FFFFFF" w:themeColor="background1"/>
                <w:sz w:val="18"/>
                <w:szCs w:val="18"/>
              </w:rPr>
              <w:t>Fail Case:</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2D396291" w14:textId="4C031B66" w:rsidR="2F7054AD" w:rsidRDefault="2F7054AD" w:rsidP="2058A923">
            <w:pPr>
              <w:spacing w:line="240" w:lineRule="auto"/>
              <w:ind w:left="60"/>
              <w:rPr>
                <w:sz w:val="18"/>
                <w:szCs w:val="18"/>
              </w:rPr>
            </w:pPr>
            <w:r w:rsidRPr="2058A923">
              <w:rPr>
                <w:sz w:val="18"/>
                <w:szCs w:val="18"/>
              </w:rPr>
              <w:t xml:space="preserve">The </w:t>
            </w:r>
            <w:r w:rsidR="5509B908" w:rsidRPr="2058A923">
              <w:rPr>
                <w:sz w:val="18"/>
                <w:szCs w:val="18"/>
              </w:rPr>
              <w:t>c</w:t>
            </w:r>
            <w:r w:rsidRPr="2058A923">
              <w:rPr>
                <w:sz w:val="18"/>
                <w:szCs w:val="18"/>
              </w:rPr>
              <w:t>lient</w:t>
            </w:r>
            <w:r w:rsidR="3B51ADB6" w:rsidRPr="30941D0C">
              <w:rPr>
                <w:sz w:val="18"/>
                <w:szCs w:val="18"/>
              </w:rPr>
              <w:t>/admin</w:t>
            </w:r>
            <w:r w:rsidRPr="2058A923">
              <w:rPr>
                <w:sz w:val="18"/>
                <w:szCs w:val="18"/>
              </w:rPr>
              <w:t xml:space="preserve"> is unable to make an account with the necessary information</w:t>
            </w:r>
          </w:p>
        </w:tc>
      </w:tr>
      <w:tr w:rsidR="0078441B" w14:paraId="67600EF4" w14:textId="77777777" w:rsidTr="2058A923">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2C42FEAB" w14:textId="77777777" w:rsidR="2058A923" w:rsidRDefault="2058A923" w:rsidP="2058A923">
            <w:pPr>
              <w:spacing w:line="240" w:lineRule="auto"/>
              <w:ind w:left="45"/>
              <w:rPr>
                <w:b/>
                <w:bCs/>
                <w:color w:val="FFFFFF" w:themeColor="background1"/>
                <w:sz w:val="18"/>
                <w:szCs w:val="18"/>
              </w:rPr>
            </w:pPr>
            <w:r w:rsidRPr="2058A923">
              <w:rPr>
                <w:b/>
                <w:bCs/>
                <w:color w:val="FFFFFF" w:themeColor="background1"/>
                <w:sz w:val="18"/>
                <w:szCs w:val="18"/>
              </w:rPr>
              <w:t>Consequence of Failure:</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2A2ED763" w14:textId="0BE69C6F" w:rsidR="2AA7D68A" w:rsidRDefault="2AA7D68A" w:rsidP="2058A923">
            <w:pPr>
              <w:spacing w:line="240" w:lineRule="auto"/>
              <w:ind w:left="60"/>
              <w:rPr>
                <w:sz w:val="18"/>
                <w:szCs w:val="18"/>
              </w:rPr>
            </w:pPr>
            <w:r w:rsidRPr="2058A923">
              <w:rPr>
                <w:sz w:val="18"/>
                <w:szCs w:val="18"/>
              </w:rPr>
              <w:t>The website will have no users and be rendered inoperable</w:t>
            </w:r>
          </w:p>
        </w:tc>
      </w:tr>
      <w:tr w:rsidR="0078441B" w14:paraId="1433A505" w14:textId="77777777" w:rsidTr="2058A923">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0033A41A" w14:textId="77777777" w:rsidR="2058A923" w:rsidRDefault="2058A923" w:rsidP="2058A923">
            <w:pPr>
              <w:spacing w:line="240" w:lineRule="auto"/>
              <w:ind w:left="45"/>
              <w:rPr>
                <w:b/>
                <w:bCs/>
                <w:color w:val="FFFFFF" w:themeColor="background1"/>
                <w:sz w:val="18"/>
                <w:szCs w:val="18"/>
              </w:rPr>
            </w:pPr>
            <w:r w:rsidRPr="2058A923">
              <w:rPr>
                <w:b/>
                <w:bCs/>
                <w:color w:val="FFFFFF" w:themeColor="background1"/>
                <w:sz w:val="18"/>
                <w:szCs w:val="18"/>
              </w:rPr>
              <w:t>Associated Risks:</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2F3E6C2F" w14:textId="54B86416" w:rsidR="58E33220" w:rsidRDefault="58E33220" w:rsidP="2058A923">
            <w:pPr>
              <w:spacing w:line="240" w:lineRule="auto"/>
              <w:rPr>
                <w:sz w:val="18"/>
                <w:szCs w:val="18"/>
              </w:rPr>
            </w:pPr>
            <w:r w:rsidRPr="2058A923">
              <w:rPr>
                <w:sz w:val="18"/>
                <w:szCs w:val="18"/>
              </w:rPr>
              <w:t xml:space="preserve"> </w:t>
            </w:r>
            <w:r w:rsidR="00C53857">
              <w:rPr>
                <w:sz w:val="18"/>
                <w:szCs w:val="18"/>
              </w:rPr>
              <w:t xml:space="preserve"> </w:t>
            </w:r>
            <w:r w:rsidR="00AC63E7">
              <w:rPr>
                <w:sz w:val="18"/>
                <w:szCs w:val="18"/>
              </w:rPr>
              <w:t xml:space="preserve">User is unable to access the system, so the </w:t>
            </w:r>
            <w:r w:rsidR="00307DD7">
              <w:rPr>
                <w:sz w:val="18"/>
                <w:szCs w:val="18"/>
              </w:rPr>
              <w:t>company</w:t>
            </w:r>
            <w:r w:rsidR="00AC63E7">
              <w:rPr>
                <w:sz w:val="18"/>
                <w:szCs w:val="18"/>
              </w:rPr>
              <w:t xml:space="preserve"> may </w:t>
            </w:r>
            <w:r w:rsidR="00396420">
              <w:rPr>
                <w:sz w:val="18"/>
                <w:szCs w:val="18"/>
              </w:rPr>
              <w:t xml:space="preserve">stop </w:t>
            </w:r>
            <w:r w:rsidR="00307DD7">
              <w:rPr>
                <w:sz w:val="18"/>
                <w:szCs w:val="18"/>
              </w:rPr>
              <w:t>using the product</w:t>
            </w:r>
          </w:p>
        </w:tc>
      </w:tr>
      <w:tr w:rsidR="0010789B" w14:paraId="068CB209" w14:textId="77777777" w:rsidTr="2058A923">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21DEA332" w14:textId="77777777" w:rsidR="2058A923" w:rsidRDefault="2058A923" w:rsidP="2058A923">
            <w:pPr>
              <w:spacing w:line="240" w:lineRule="auto"/>
              <w:ind w:left="45"/>
              <w:rPr>
                <w:sz w:val="18"/>
                <w:szCs w:val="18"/>
              </w:rPr>
            </w:pPr>
            <w:r w:rsidRPr="2058A923">
              <w:rPr>
                <w:b/>
                <w:bCs/>
                <w:color w:val="FFFFFF" w:themeColor="background1"/>
                <w:sz w:val="18"/>
                <w:szCs w:val="18"/>
              </w:rPr>
              <w:t>Trigger:</w:t>
            </w:r>
            <w:r w:rsidRPr="2058A923">
              <w:rPr>
                <w:color w:val="FFFFFF" w:themeColor="background1"/>
                <w:sz w:val="18"/>
                <w:szCs w:val="18"/>
              </w:rPr>
              <w:t> </w:t>
            </w:r>
          </w:p>
        </w:tc>
        <w:tc>
          <w:tcPr>
            <w:tcW w:w="7193" w:type="dxa"/>
            <w:gridSpan w:val="2"/>
            <w:tcBorders>
              <w:top w:val="single" w:sz="6" w:space="0" w:color="A9A9A9"/>
              <w:left w:val="single" w:sz="6" w:space="0" w:color="A9A9A9"/>
              <w:bottom w:val="double" w:sz="6" w:space="0" w:color="A9A9A9"/>
              <w:right w:val="single" w:sz="6" w:space="0" w:color="A9A9A9"/>
            </w:tcBorders>
            <w:shd w:val="clear" w:color="auto" w:fill="FFF2CC" w:themeFill="accent4" w:themeFillTint="33"/>
          </w:tcPr>
          <w:p w14:paraId="347584C7" w14:textId="327B6F56" w:rsidR="2058A923" w:rsidRDefault="2058A923" w:rsidP="2058A923">
            <w:pPr>
              <w:spacing w:line="240" w:lineRule="auto"/>
              <w:rPr>
                <w:sz w:val="18"/>
                <w:szCs w:val="18"/>
              </w:rPr>
            </w:pPr>
            <w:r w:rsidRPr="2058A923">
              <w:rPr>
                <w:sz w:val="18"/>
                <w:szCs w:val="18"/>
              </w:rPr>
              <w:t>  The client</w:t>
            </w:r>
            <w:r w:rsidR="22D57E91" w:rsidRPr="30941D0C">
              <w:rPr>
                <w:sz w:val="18"/>
                <w:szCs w:val="18"/>
              </w:rPr>
              <w:t>/admin</w:t>
            </w:r>
            <w:r w:rsidRPr="2058A923">
              <w:rPr>
                <w:sz w:val="18"/>
                <w:szCs w:val="18"/>
              </w:rPr>
              <w:t xml:space="preserve"> clicks </w:t>
            </w:r>
            <w:r w:rsidR="24C3536E" w:rsidRPr="2058A923">
              <w:rPr>
                <w:sz w:val="18"/>
                <w:szCs w:val="18"/>
              </w:rPr>
              <w:t>the button for account creation</w:t>
            </w:r>
          </w:p>
        </w:tc>
      </w:tr>
      <w:tr w:rsidR="0010789B" w14:paraId="3A9B80C4" w14:textId="77777777" w:rsidTr="2058A923">
        <w:trPr>
          <w:trHeight w:val="225"/>
        </w:trPr>
        <w:tc>
          <w:tcPr>
            <w:tcW w:w="2159" w:type="dxa"/>
            <w:vMerge w:val="restart"/>
            <w:tcBorders>
              <w:top w:val="single" w:sz="6" w:space="0" w:color="A9A9A9"/>
              <w:left w:val="single" w:sz="6" w:space="0" w:color="A9A9A9"/>
              <w:bottom w:val="single" w:sz="6" w:space="0" w:color="A9A9A9"/>
              <w:right w:val="single" w:sz="6" w:space="0" w:color="A9A9A9"/>
            </w:tcBorders>
            <w:shd w:val="clear" w:color="auto" w:fill="686868"/>
          </w:tcPr>
          <w:p w14:paraId="46EE20CA" w14:textId="77777777" w:rsidR="2058A923" w:rsidRDefault="2058A923" w:rsidP="2058A923">
            <w:pPr>
              <w:spacing w:line="240" w:lineRule="auto"/>
              <w:rPr>
                <w:sz w:val="18"/>
                <w:szCs w:val="18"/>
              </w:rPr>
            </w:pPr>
            <w:r>
              <w:t> </w:t>
            </w:r>
          </w:p>
          <w:p w14:paraId="1B23D8A2" w14:textId="77777777" w:rsidR="2058A923" w:rsidRDefault="2058A923" w:rsidP="2058A923">
            <w:pPr>
              <w:spacing w:line="240" w:lineRule="auto"/>
              <w:rPr>
                <w:sz w:val="18"/>
                <w:szCs w:val="18"/>
              </w:rPr>
            </w:pPr>
            <w:r>
              <w:t> </w:t>
            </w:r>
          </w:p>
          <w:p w14:paraId="53C275A6" w14:textId="2728FA97" w:rsidR="2058A923" w:rsidRDefault="2058A923" w:rsidP="2058A923">
            <w:pPr>
              <w:spacing w:line="240" w:lineRule="auto"/>
              <w:rPr>
                <w:sz w:val="18"/>
                <w:szCs w:val="18"/>
              </w:rPr>
            </w:pPr>
            <w:r w:rsidRPr="2058A923">
              <w:rPr>
                <w:sz w:val="22"/>
                <w:szCs w:val="22"/>
              </w:rPr>
              <w:t> </w:t>
            </w:r>
            <w:r w:rsidRPr="2058A923">
              <w:rPr>
                <w:b/>
                <w:bCs/>
                <w:color w:val="FFFFFF" w:themeColor="background1"/>
                <w:sz w:val="18"/>
                <w:szCs w:val="18"/>
              </w:rPr>
              <w:t>Success Scenario:</w:t>
            </w:r>
            <w:r w:rsidRPr="2058A923">
              <w:rPr>
                <w:color w:val="FFFFFF" w:themeColor="background1"/>
                <w:sz w:val="18"/>
                <w:szCs w:val="18"/>
              </w:rPr>
              <w:t> </w:t>
            </w:r>
          </w:p>
          <w:p w14:paraId="7DBD2D5B" w14:textId="77777777" w:rsidR="2058A923" w:rsidRDefault="2058A923" w:rsidP="2058A923">
            <w:pPr>
              <w:spacing w:line="240" w:lineRule="auto"/>
              <w:ind w:left="45"/>
              <w:rPr>
                <w:sz w:val="18"/>
                <w:szCs w:val="18"/>
              </w:rPr>
            </w:pPr>
          </w:p>
          <w:p w14:paraId="016CD5B9" w14:textId="7D09F02D" w:rsidR="2058A923" w:rsidRDefault="2058A923" w:rsidP="2058A923">
            <w:pPr>
              <w:spacing w:line="240" w:lineRule="auto"/>
              <w:rPr>
                <w:sz w:val="18"/>
                <w:szCs w:val="18"/>
              </w:rPr>
            </w:pPr>
          </w:p>
        </w:tc>
        <w:tc>
          <w:tcPr>
            <w:tcW w:w="7193" w:type="dxa"/>
            <w:gridSpan w:val="2"/>
            <w:tcBorders>
              <w:top w:val="double" w:sz="6" w:space="0" w:color="A9A9A9"/>
              <w:left w:val="single" w:sz="6" w:space="0" w:color="A9A9A9"/>
              <w:bottom w:val="single" w:sz="6" w:space="0" w:color="A9A9A9"/>
              <w:right w:val="double" w:sz="6" w:space="0" w:color="A9A9A9"/>
            </w:tcBorders>
            <w:shd w:val="clear" w:color="auto" w:fill="AFC3DD"/>
          </w:tcPr>
          <w:p w14:paraId="233798DD" w14:textId="77777777" w:rsidR="2058A923" w:rsidRDefault="2058A923" w:rsidP="2058A923">
            <w:pPr>
              <w:spacing w:line="240" w:lineRule="auto"/>
              <w:ind w:left="150"/>
              <w:rPr>
                <w:sz w:val="18"/>
                <w:szCs w:val="18"/>
              </w:rPr>
            </w:pPr>
            <w:r w:rsidRPr="2058A923">
              <w:rPr>
                <w:b/>
                <w:bCs/>
                <w:sz w:val="18"/>
                <w:szCs w:val="18"/>
              </w:rPr>
              <w:t>Step Actions</w:t>
            </w:r>
            <w:r w:rsidRPr="2058A923">
              <w:rPr>
                <w:sz w:val="18"/>
                <w:szCs w:val="18"/>
              </w:rPr>
              <w:t> </w:t>
            </w:r>
          </w:p>
        </w:tc>
      </w:tr>
      <w:tr w:rsidR="0016264F" w14:paraId="4DC989BF" w14:textId="77777777" w:rsidTr="00E21FED">
        <w:trPr>
          <w:trHeight w:val="147"/>
        </w:trPr>
        <w:tc>
          <w:tcPr>
            <w:tcW w:w="2159" w:type="dxa"/>
            <w:vMerge/>
          </w:tcPr>
          <w:p w14:paraId="250A8A12" w14:textId="77777777" w:rsidR="006767E1" w:rsidRDefault="006767E1"/>
        </w:tc>
        <w:tc>
          <w:tcPr>
            <w:tcW w:w="555" w:type="dxa"/>
            <w:tcBorders>
              <w:top w:val="single" w:sz="6" w:space="0" w:color="A9A9A9"/>
              <w:left w:val="single" w:sz="6" w:space="0" w:color="A9A9A9"/>
              <w:bottom w:val="single" w:sz="6" w:space="0" w:color="A9A9A9"/>
              <w:right w:val="nil"/>
            </w:tcBorders>
            <w:shd w:val="clear" w:color="auto" w:fill="D2D2D2"/>
          </w:tcPr>
          <w:p w14:paraId="41160EA1" w14:textId="77777777" w:rsidR="2058A923" w:rsidRDefault="2058A923" w:rsidP="2058A923">
            <w:pPr>
              <w:spacing w:line="240" w:lineRule="auto"/>
              <w:ind w:right="150"/>
              <w:jc w:val="right"/>
              <w:rPr>
                <w:sz w:val="18"/>
                <w:szCs w:val="18"/>
              </w:rPr>
            </w:pPr>
            <w:r w:rsidRPr="2058A923">
              <w:rPr>
                <w:b/>
                <w:bCs/>
                <w:sz w:val="18"/>
                <w:szCs w:val="18"/>
              </w:rPr>
              <w:t>1</w:t>
            </w:r>
            <w:r w:rsidRPr="2058A923">
              <w:rPr>
                <w:sz w:val="18"/>
                <w:szCs w:val="18"/>
              </w:rPr>
              <w:t> </w:t>
            </w:r>
          </w:p>
        </w:tc>
        <w:tc>
          <w:tcPr>
            <w:tcW w:w="6638" w:type="dxa"/>
            <w:tcBorders>
              <w:top w:val="single" w:sz="6" w:space="0" w:color="A9A9A9"/>
              <w:left w:val="nil"/>
              <w:bottom w:val="single" w:sz="6" w:space="0" w:color="A9A9A9"/>
              <w:right w:val="double" w:sz="6" w:space="0" w:color="A9A9A9"/>
            </w:tcBorders>
            <w:shd w:val="clear" w:color="auto" w:fill="D2D2D2"/>
          </w:tcPr>
          <w:p w14:paraId="6D106E30" w14:textId="61A3C919" w:rsidR="2058A923" w:rsidRPr="00513465" w:rsidRDefault="00D54132">
            <w:pPr>
              <w:rPr>
                <w:sz w:val="18"/>
                <w:szCs w:val="18"/>
              </w:rPr>
            </w:pPr>
            <w:r w:rsidRPr="00513465">
              <w:rPr>
                <w:sz w:val="18"/>
                <w:szCs w:val="18"/>
              </w:rPr>
              <w:t>U</w:t>
            </w:r>
            <w:r w:rsidR="2058A923" w:rsidRPr="00513465">
              <w:rPr>
                <w:sz w:val="18"/>
                <w:szCs w:val="18"/>
              </w:rPr>
              <w:t>ser click</w:t>
            </w:r>
            <w:r w:rsidR="0F99E192" w:rsidRPr="00513465">
              <w:rPr>
                <w:sz w:val="18"/>
                <w:szCs w:val="18"/>
              </w:rPr>
              <w:t xml:space="preserve">s on </w:t>
            </w:r>
            <w:r w:rsidR="00A71345" w:rsidRPr="00513465">
              <w:rPr>
                <w:sz w:val="18"/>
                <w:szCs w:val="18"/>
              </w:rPr>
              <w:t>&lt;&lt;Create an account&gt;&gt;</w:t>
            </w:r>
            <w:r w:rsidR="0F99E192" w:rsidRPr="00513465">
              <w:rPr>
                <w:sz w:val="18"/>
                <w:szCs w:val="18"/>
              </w:rPr>
              <w:t xml:space="preserve"> button</w:t>
            </w:r>
            <w:r w:rsidR="00513465" w:rsidRPr="00513465">
              <w:rPr>
                <w:sz w:val="18"/>
                <w:szCs w:val="18"/>
              </w:rPr>
              <w:t xml:space="preserve"> of the Sign In page</w:t>
            </w:r>
          </w:p>
        </w:tc>
      </w:tr>
      <w:tr w:rsidR="0016264F" w14:paraId="0BA3DFCA" w14:textId="77777777" w:rsidTr="2058A923">
        <w:trPr>
          <w:trHeight w:val="255"/>
        </w:trPr>
        <w:tc>
          <w:tcPr>
            <w:tcW w:w="2159" w:type="dxa"/>
            <w:vMerge/>
          </w:tcPr>
          <w:p w14:paraId="00C865F5" w14:textId="77777777" w:rsidR="006767E1" w:rsidRDefault="006767E1"/>
        </w:tc>
        <w:tc>
          <w:tcPr>
            <w:tcW w:w="555" w:type="dxa"/>
            <w:tcBorders>
              <w:top w:val="single" w:sz="6" w:space="0" w:color="A9A9A9"/>
              <w:left w:val="single" w:sz="6" w:space="0" w:color="A9A9A9"/>
              <w:bottom w:val="single" w:sz="6" w:space="0" w:color="A9A9A9"/>
              <w:right w:val="nil"/>
            </w:tcBorders>
            <w:shd w:val="clear" w:color="auto" w:fill="F7F7FF"/>
          </w:tcPr>
          <w:p w14:paraId="365E494F" w14:textId="228D98F8" w:rsidR="2058A923" w:rsidRDefault="2058A923" w:rsidP="2058A923">
            <w:pPr>
              <w:spacing w:line="240" w:lineRule="auto"/>
              <w:ind w:right="150"/>
              <w:jc w:val="right"/>
              <w:rPr>
                <w:sz w:val="18"/>
                <w:szCs w:val="18"/>
              </w:rPr>
            </w:pPr>
            <w:r w:rsidRPr="2058A923">
              <w:rPr>
                <w:b/>
                <w:bCs/>
                <w:sz w:val="18"/>
                <w:szCs w:val="18"/>
              </w:rPr>
              <w:t>2</w:t>
            </w:r>
            <w:r w:rsidRPr="2058A923">
              <w:rPr>
                <w:sz w:val="18"/>
                <w:szCs w:val="18"/>
              </w:rPr>
              <w:t> </w:t>
            </w:r>
          </w:p>
        </w:tc>
        <w:tc>
          <w:tcPr>
            <w:tcW w:w="6638" w:type="dxa"/>
            <w:tcBorders>
              <w:top w:val="single" w:sz="6" w:space="0" w:color="A9A9A9"/>
              <w:left w:val="nil"/>
              <w:bottom w:val="single" w:sz="6" w:space="0" w:color="A9A9A9"/>
              <w:right w:val="double" w:sz="6" w:space="0" w:color="A9A9A9"/>
            </w:tcBorders>
            <w:shd w:val="clear" w:color="auto" w:fill="F7F7FF"/>
          </w:tcPr>
          <w:p w14:paraId="57004BBD" w14:textId="7F478BBE" w:rsidR="2058A923" w:rsidRPr="00513465" w:rsidRDefault="2058A923" w:rsidP="2058A923">
            <w:pPr>
              <w:spacing w:line="240" w:lineRule="auto"/>
              <w:rPr>
                <w:sz w:val="18"/>
                <w:szCs w:val="18"/>
              </w:rPr>
            </w:pPr>
            <w:r w:rsidRPr="00513465">
              <w:rPr>
                <w:sz w:val="18"/>
                <w:szCs w:val="18"/>
              </w:rPr>
              <w:t xml:space="preserve">The system pops up the </w:t>
            </w:r>
            <w:r w:rsidR="5022F398" w:rsidRPr="00513465">
              <w:rPr>
                <w:sz w:val="18"/>
                <w:szCs w:val="18"/>
              </w:rPr>
              <w:t>form to create an account</w:t>
            </w:r>
          </w:p>
        </w:tc>
      </w:tr>
      <w:tr w:rsidR="0016264F" w14:paraId="4021C80A" w14:textId="77777777" w:rsidTr="2058A923">
        <w:trPr>
          <w:trHeight w:val="255"/>
        </w:trPr>
        <w:tc>
          <w:tcPr>
            <w:tcW w:w="2159" w:type="dxa"/>
            <w:vMerge/>
          </w:tcPr>
          <w:p w14:paraId="4AA2131E" w14:textId="77777777" w:rsidR="006767E1" w:rsidRDefault="006767E1"/>
        </w:tc>
        <w:tc>
          <w:tcPr>
            <w:tcW w:w="555" w:type="dxa"/>
            <w:tcBorders>
              <w:top w:val="single" w:sz="6" w:space="0" w:color="A9A9A9"/>
              <w:left w:val="single" w:sz="6" w:space="0" w:color="A9A9A9"/>
              <w:bottom w:val="single" w:sz="6" w:space="0" w:color="A9A9A9"/>
              <w:right w:val="nil"/>
            </w:tcBorders>
            <w:shd w:val="clear" w:color="auto" w:fill="F7F7FF"/>
          </w:tcPr>
          <w:p w14:paraId="53144CDC" w14:textId="77777777" w:rsidR="2058A923" w:rsidRDefault="2058A923" w:rsidP="2058A923">
            <w:pPr>
              <w:spacing w:line="240" w:lineRule="auto"/>
              <w:ind w:right="150"/>
              <w:jc w:val="right"/>
              <w:rPr>
                <w:sz w:val="18"/>
                <w:szCs w:val="18"/>
              </w:rPr>
            </w:pPr>
            <w:r w:rsidRPr="2058A923">
              <w:rPr>
                <w:b/>
                <w:bCs/>
                <w:sz w:val="18"/>
                <w:szCs w:val="18"/>
              </w:rPr>
              <w:t>3</w:t>
            </w:r>
            <w:r w:rsidRPr="2058A923">
              <w:rPr>
                <w:sz w:val="18"/>
                <w:szCs w:val="18"/>
              </w:rPr>
              <w:t> </w:t>
            </w:r>
          </w:p>
        </w:tc>
        <w:tc>
          <w:tcPr>
            <w:tcW w:w="6638" w:type="dxa"/>
            <w:tcBorders>
              <w:top w:val="single" w:sz="6" w:space="0" w:color="A9A9A9"/>
              <w:left w:val="nil"/>
              <w:bottom w:val="single" w:sz="6" w:space="0" w:color="A9A9A9"/>
              <w:right w:val="double" w:sz="6" w:space="0" w:color="A9A9A9"/>
            </w:tcBorders>
            <w:shd w:val="clear" w:color="auto" w:fill="F7F7FF"/>
          </w:tcPr>
          <w:p w14:paraId="303AF578" w14:textId="010886E7" w:rsidR="2058A923" w:rsidRPr="00513465" w:rsidRDefault="2058A923" w:rsidP="2058A923">
            <w:pPr>
              <w:spacing w:line="240" w:lineRule="auto"/>
              <w:rPr>
                <w:sz w:val="18"/>
                <w:szCs w:val="18"/>
              </w:rPr>
            </w:pPr>
            <w:r w:rsidRPr="00513465">
              <w:rPr>
                <w:sz w:val="18"/>
                <w:szCs w:val="18"/>
              </w:rPr>
              <w:t>The client</w:t>
            </w:r>
            <w:r w:rsidR="115DD300" w:rsidRPr="16C967FA">
              <w:rPr>
                <w:sz w:val="18"/>
                <w:szCs w:val="18"/>
              </w:rPr>
              <w:t>/admin</w:t>
            </w:r>
            <w:r w:rsidRPr="00513465">
              <w:rPr>
                <w:sz w:val="18"/>
                <w:szCs w:val="18"/>
              </w:rPr>
              <w:t xml:space="preserve"> </w:t>
            </w:r>
            <w:r w:rsidR="391CDB5C" w:rsidRPr="00513465">
              <w:rPr>
                <w:sz w:val="18"/>
                <w:szCs w:val="18"/>
              </w:rPr>
              <w:t>enters all the information needed</w:t>
            </w:r>
          </w:p>
        </w:tc>
      </w:tr>
      <w:tr w:rsidR="0016264F" w14:paraId="7C088B30" w14:textId="77777777" w:rsidTr="00900DA8">
        <w:trPr>
          <w:trHeight w:val="75"/>
        </w:trPr>
        <w:tc>
          <w:tcPr>
            <w:tcW w:w="2159" w:type="dxa"/>
            <w:vMerge/>
          </w:tcPr>
          <w:p w14:paraId="43D0B836" w14:textId="77777777" w:rsidR="006767E1" w:rsidRDefault="006767E1"/>
        </w:tc>
        <w:tc>
          <w:tcPr>
            <w:tcW w:w="555" w:type="dxa"/>
            <w:tcBorders>
              <w:top w:val="single" w:sz="6" w:space="0" w:color="A9A9A9"/>
              <w:left w:val="single" w:sz="6" w:space="0" w:color="A9A9A9"/>
              <w:bottom w:val="single" w:sz="6" w:space="0" w:color="A9A9A9"/>
              <w:right w:val="nil"/>
            </w:tcBorders>
            <w:shd w:val="clear" w:color="auto" w:fill="F7F7FF"/>
          </w:tcPr>
          <w:p w14:paraId="631C763D" w14:textId="6A8D6CCE" w:rsidR="391CDB5C" w:rsidRDefault="391CDB5C" w:rsidP="000A6C02">
            <w:pPr>
              <w:spacing w:line="240" w:lineRule="auto"/>
              <w:ind w:right="150"/>
              <w:jc w:val="center"/>
              <w:rPr>
                <w:b/>
                <w:bCs/>
                <w:sz w:val="18"/>
                <w:szCs w:val="18"/>
              </w:rPr>
            </w:pPr>
            <w:r w:rsidRPr="2058A923">
              <w:rPr>
                <w:b/>
                <w:bCs/>
                <w:sz w:val="18"/>
                <w:szCs w:val="18"/>
              </w:rPr>
              <w:t>4</w:t>
            </w:r>
          </w:p>
        </w:tc>
        <w:tc>
          <w:tcPr>
            <w:tcW w:w="6638" w:type="dxa"/>
            <w:tcBorders>
              <w:top w:val="single" w:sz="6" w:space="0" w:color="A9A9A9"/>
              <w:left w:val="nil"/>
              <w:bottom w:val="single" w:sz="6" w:space="0" w:color="A9A9A9"/>
              <w:right w:val="double" w:sz="6" w:space="0" w:color="A9A9A9"/>
            </w:tcBorders>
            <w:shd w:val="clear" w:color="auto" w:fill="F7F7FF"/>
          </w:tcPr>
          <w:p w14:paraId="4F2EF6E3" w14:textId="35CC694E" w:rsidR="2058A923" w:rsidRPr="00513465" w:rsidRDefault="2058A923" w:rsidP="2058A923">
            <w:pPr>
              <w:spacing w:line="240" w:lineRule="auto"/>
              <w:rPr>
                <w:sz w:val="18"/>
                <w:szCs w:val="18"/>
              </w:rPr>
            </w:pPr>
            <w:r w:rsidRPr="00513465">
              <w:rPr>
                <w:sz w:val="18"/>
                <w:szCs w:val="18"/>
              </w:rPr>
              <w:t xml:space="preserve">The user clicks </w:t>
            </w:r>
            <w:r w:rsidR="00513465" w:rsidRPr="00513465">
              <w:rPr>
                <w:sz w:val="18"/>
                <w:szCs w:val="18"/>
              </w:rPr>
              <w:t>&lt;&lt;Create an account&gt;&gt;</w:t>
            </w:r>
            <w:r w:rsidRPr="00513465">
              <w:rPr>
                <w:sz w:val="18"/>
                <w:szCs w:val="18"/>
              </w:rPr>
              <w:t xml:space="preserve">  </w:t>
            </w:r>
          </w:p>
        </w:tc>
      </w:tr>
      <w:tr w:rsidR="0016264F" w14:paraId="6C8514B5" w14:textId="77777777" w:rsidTr="00E21FED">
        <w:trPr>
          <w:trHeight w:val="102"/>
        </w:trPr>
        <w:tc>
          <w:tcPr>
            <w:tcW w:w="2159" w:type="dxa"/>
            <w:vMerge/>
          </w:tcPr>
          <w:p w14:paraId="34FCD001" w14:textId="77777777" w:rsidR="006767E1" w:rsidRDefault="006767E1"/>
        </w:tc>
        <w:tc>
          <w:tcPr>
            <w:tcW w:w="555" w:type="dxa"/>
            <w:tcBorders>
              <w:top w:val="single" w:sz="6" w:space="0" w:color="A9A9A9"/>
              <w:left w:val="single" w:sz="6" w:space="0" w:color="A9A9A9"/>
              <w:bottom w:val="single" w:sz="6" w:space="0" w:color="A9A9A9"/>
              <w:right w:val="nil"/>
            </w:tcBorders>
            <w:shd w:val="clear" w:color="auto" w:fill="F7F7FF"/>
          </w:tcPr>
          <w:p w14:paraId="26A5BA55" w14:textId="0C3DC21F" w:rsidR="0EBE337B" w:rsidRDefault="005022F4" w:rsidP="005022F4">
            <w:pPr>
              <w:spacing w:line="240" w:lineRule="auto"/>
              <w:ind w:right="-72"/>
              <w:rPr>
                <w:b/>
                <w:bCs/>
                <w:sz w:val="18"/>
                <w:szCs w:val="18"/>
              </w:rPr>
            </w:pPr>
            <w:r>
              <w:rPr>
                <w:b/>
                <w:bCs/>
                <w:sz w:val="18"/>
                <w:szCs w:val="18"/>
              </w:rPr>
              <w:t xml:space="preserve"> </w:t>
            </w:r>
            <w:r w:rsidR="0EBE337B" w:rsidRPr="2058A923">
              <w:rPr>
                <w:b/>
                <w:bCs/>
                <w:sz w:val="18"/>
                <w:szCs w:val="18"/>
              </w:rPr>
              <w:t>5</w:t>
            </w:r>
          </w:p>
        </w:tc>
        <w:tc>
          <w:tcPr>
            <w:tcW w:w="6638" w:type="dxa"/>
            <w:tcBorders>
              <w:top w:val="single" w:sz="6" w:space="0" w:color="A9A9A9"/>
              <w:left w:val="nil"/>
              <w:bottom w:val="single" w:sz="6" w:space="0" w:color="A9A9A9"/>
              <w:right w:val="double" w:sz="6" w:space="0" w:color="A9A9A9"/>
            </w:tcBorders>
            <w:shd w:val="clear" w:color="auto" w:fill="F7F7FF"/>
          </w:tcPr>
          <w:p w14:paraId="720CFFBE" w14:textId="3C69D6A9" w:rsidR="2058A923" w:rsidRPr="00513465" w:rsidRDefault="2058A923" w:rsidP="2058A923">
            <w:pPr>
              <w:rPr>
                <w:sz w:val="18"/>
                <w:szCs w:val="18"/>
              </w:rPr>
            </w:pPr>
            <w:r w:rsidRPr="00513465">
              <w:rPr>
                <w:sz w:val="18"/>
                <w:szCs w:val="18"/>
              </w:rPr>
              <w:t>The system shows a success message and will update the database.</w:t>
            </w:r>
          </w:p>
        </w:tc>
      </w:tr>
      <w:tr w:rsidR="0010789B" w14:paraId="5E7C2982" w14:textId="77777777" w:rsidTr="2058A923">
        <w:trPr>
          <w:trHeight w:val="279"/>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654310D6" w14:textId="77777777" w:rsidR="2058A923" w:rsidRDefault="2058A923" w:rsidP="2058A923">
            <w:pPr>
              <w:spacing w:line="240" w:lineRule="auto"/>
              <w:ind w:left="45"/>
              <w:rPr>
                <w:sz w:val="18"/>
                <w:szCs w:val="18"/>
              </w:rPr>
            </w:pPr>
            <w:r w:rsidRPr="2058A923">
              <w:rPr>
                <w:b/>
                <w:bCs/>
                <w:color w:val="FFFFFF" w:themeColor="background1"/>
                <w:sz w:val="14"/>
                <w:szCs w:val="14"/>
              </w:rPr>
              <w:t>Extensions:</w:t>
            </w:r>
            <w:r w:rsidRPr="2058A923">
              <w:rPr>
                <w:color w:val="FFFFFF" w:themeColor="background1"/>
                <w:sz w:val="14"/>
                <w:szCs w:val="14"/>
              </w:rPr>
              <w:t> </w:t>
            </w:r>
          </w:p>
        </w:tc>
        <w:tc>
          <w:tcPr>
            <w:tcW w:w="7193" w:type="dxa"/>
            <w:gridSpan w:val="2"/>
            <w:tcBorders>
              <w:top w:val="double" w:sz="6" w:space="0" w:color="A9A9A9"/>
              <w:left w:val="single" w:sz="6" w:space="0" w:color="A9A9A9"/>
              <w:bottom w:val="single" w:sz="6" w:space="0" w:color="A9A9A9"/>
              <w:right w:val="single" w:sz="6" w:space="0" w:color="A9A9A9"/>
            </w:tcBorders>
            <w:shd w:val="clear" w:color="auto" w:fill="686868"/>
          </w:tcPr>
          <w:p w14:paraId="60E9CB51" w14:textId="77777777" w:rsidR="2058A923" w:rsidRDefault="2058A923" w:rsidP="2058A923">
            <w:pPr>
              <w:spacing w:line="240" w:lineRule="auto"/>
              <w:ind w:left="105"/>
              <w:rPr>
                <w:sz w:val="18"/>
                <w:szCs w:val="18"/>
              </w:rPr>
            </w:pPr>
            <w:r w:rsidRPr="2058A923">
              <w:rPr>
                <w:b/>
                <w:bCs/>
                <w:color w:val="EFFFEF"/>
                <w:sz w:val="16"/>
                <w:szCs w:val="16"/>
              </w:rPr>
              <w:t>Branching Scenarios</w:t>
            </w:r>
            <w:r w:rsidRPr="2058A923">
              <w:rPr>
                <w:color w:val="EFFFEF"/>
                <w:sz w:val="16"/>
                <w:szCs w:val="16"/>
              </w:rPr>
              <w:t> </w:t>
            </w:r>
          </w:p>
        </w:tc>
      </w:tr>
      <w:tr w:rsidR="006D709F" w14:paraId="10291B45" w14:textId="77777777" w:rsidTr="2058A923">
        <w:trPr>
          <w:trHeight w:val="183"/>
        </w:trPr>
        <w:tc>
          <w:tcPr>
            <w:tcW w:w="2159" w:type="dxa"/>
            <w:vMerge w:val="restart"/>
            <w:tcBorders>
              <w:top w:val="single" w:sz="6" w:space="0" w:color="A9A9A9"/>
              <w:left w:val="single" w:sz="6" w:space="0" w:color="A9A9A9"/>
              <w:right w:val="single" w:sz="6" w:space="0" w:color="A9A9A9"/>
            </w:tcBorders>
            <w:shd w:val="clear" w:color="auto" w:fill="686868"/>
          </w:tcPr>
          <w:p w14:paraId="3573CC3E" w14:textId="0237FC5E" w:rsidR="2058A923" w:rsidRDefault="2058A923" w:rsidP="2058A923">
            <w:pPr>
              <w:spacing w:line="240" w:lineRule="auto"/>
              <w:ind w:right="195"/>
              <w:jc w:val="right"/>
              <w:rPr>
                <w:b/>
                <w:bCs/>
                <w:color w:val="FFFFFF" w:themeColor="background1"/>
                <w:sz w:val="16"/>
                <w:szCs w:val="16"/>
              </w:rPr>
            </w:pPr>
            <w:r w:rsidRPr="2058A923">
              <w:rPr>
                <w:b/>
                <w:bCs/>
                <w:color w:val="FFFFFF" w:themeColor="background1"/>
                <w:sz w:val="16"/>
                <w:szCs w:val="16"/>
              </w:rPr>
              <w:t>4</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1D3537A9" w14:textId="23726912" w:rsidR="2058A923" w:rsidRDefault="2058A923" w:rsidP="2058A923">
            <w:pPr>
              <w:spacing w:line="240" w:lineRule="auto"/>
              <w:ind w:left="90"/>
              <w:rPr>
                <w:b/>
                <w:bCs/>
                <w:sz w:val="18"/>
                <w:szCs w:val="18"/>
              </w:rPr>
            </w:pPr>
            <w:r w:rsidRPr="2058A923">
              <w:rPr>
                <w:b/>
                <w:bCs/>
                <w:sz w:val="18"/>
                <w:szCs w:val="18"/>
              </w:rPr>
              <w:t>Condition: Client</w:t>
            </w:r>
            <w:r w:rsidR="2B6CB2EC" w:rsidRPr="16C967FA">
              <w:rPr>
                <w:b/>
                <w:bCs/>
                <w:sz w:val="18"/>
                <w:szCs w:val="18"/>
              </w:rPr>
              <w:t>/admin</w:t>
            </w:r>
            <w:r w:rsidRPr="2058A923">
              <w:rPr>
                <w:b/>
                <w:bCs/>
                <w:sz w:val="18"/>
                <w:szCs w:val="18"/>
              </w:rPr>
              <w:t xml:space="preserve"> </w:t>
            </w:r>
            <w:r w:rsidR="5B0540E6" w:rsidRPr="2058A923">
              <w:rPr>
                <w:b/>
                <w:bCs/>
                <w:sz w:val="18"/>
                <w:szCs w:val="18"/>
              </w:rPr>
              <w:t>provides an email that is not a company email</w:t>
            </w:r>
          </w:p>
        </w:tc>
      </w:tr>
      <w:tr w:rsidR="0016264F" w14:paraId="7484FF5C" w14:textId="77777777" w:rsidTr="2058A923">
        <w:trPr>
          <w:trHeight w:val="138"/>
        </w:trPr>
        <w:tc>
          <w:tcPr>
            <w:tcW w:w="2159" w:type="dxa"/>
            <w:vMerge/>
          </w:tcPr>
          <w:p w14:paraId="329E627F" w14:textId="77777777" w:rsidR="006767E1" w:rsidRDefault="006767E1"/>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74B88888" w14:textId="77777777" w:rsidR="2058A923" w:rsidRDefault="2058A923" w:rsidP="2058A923">
            <w:pPr>
              <w:spacing w:line="240" w:lineRule="auto"/>
              <w:ind w:left="90"/>
              <w:rPr>
                <w:b/>
                <w:bCs/>
                <w:sz w:val="18"/>
                <w:szCs w:val="18"/>
              </w:rPr>
            </w:pPr>
            <w:r w:rsidRPr="2058A923">
              <w:rPr>
                <w:b/>
                <w:bCs/>
                <w:sz w:val="18"/>
                <w:szCs w:val="18"/>
              </w:rPr>
              <w:t>Step Actions</w:t>
            </w:r>
          </w:p>
        </w:tc>
      </w:tr>
      <w:tr w:rsidR="0016264F" w14:paraId="550152C2" w14:textId="77777777" w:rsidTr="2058A923">
        <w:trPr>
          <w:trHeight w:val="360"/>
        </w:trPr>
        <w:tc>
          <w:tcPr>
            <w:tcW w:w="2159" w:type="dxa"/>
            <w:vMerge/>
          </w:tcPr>
          <w:p w14:paraId="598C7FC5" w14:textId="77777777" w:rsidR="006767E1" w:rsidRDefault="006767E1"/>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0484D4D3" w14:textId="6F67D474" w:rsidR="2058A923" w:rsidRDefault="2058A923" w:rsidP="2058A923">
            <w:pPr>
              <w:spacing w:line="240" w:lineRule="auto"/>
              <w:ind w:left="90"/>
              <w:rPr>
                <w:b/>
                <w:bCs/>
                <w:sz w:val="18"/>
                <w:szCs w:val="18"/>
              </w:rPr>
            </w:pPr>
            <w:r w:rsidRPr="2058A923">
              <w:rPr>
                <w:b/>
                <w:bCs/>
                <w:sz w:val="18"/>
                <w:szCs w:val="18"/>
              </w:rPr>
              <w:t xml:space="preserve">1 The system shows an error message that the </w:t>
            </w:r>
            <w:r w:rsidR="051558CC" w:rsidRPr="2058A923">
              <w:rPr>
                <w:b/>
                <w:bCs/>
                <w:sz w:val="18"/>
                <w:szCs w:val="18"/>
              </w:rPr>
              <w:t>email is not a company email and prompts the user to try again</w:t>
            </w:r>
          </w:p>
        </w:tc>
      </w:tr>
      <w:tr w:rsidR="0016264F" w14:paraId="084B2938" w14:textId="77777777" w:rsidTr="2058A923">
        <w:trPr>
          <w:trHeight w:val="228"/>
        </w:trPr>
        <w:tc>
          <w:tcPr>
            <w:tcW w:w="2159" w:type="dxa"/>
            <w:vMerge/>
          </w:tcPr>
          <w:p w14:paraId="53E26D62" w14:textId="77777777" w:rsidR="006767E1" w:rsidRDefault="006767E1"/>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3E49A594" w14:textId="7024FD71" w:rsidR="2058A923" w:rsidRDefault="2058A923" w:rsidP="2058A923">
            <w:pPr>
              <w:spacing w:line="240" w:lineRule="auto"/>
              <w:ind w:left="90"/>
              <w:rPr>
                <w:b/>
                <w:bCs/>
                <w:sz w:val="18"/>
                <w:szCs w:val="18"/>
              </w:rPr>
            </w:pPr>
            <w:r w:rsidRPr="2058A923">
              <w:rPr>
                <w:b/>
                <w:bCs/>
                <w:sz w:val="18"/>
                <w:szCs w:val="18"/>
              </w:rPr>
              <w:t>2 The page is updated to show the latest changes in the room reservations.</w:t>
            </w:r>
          </w:p>
        </w:tc>
      </w:tr>
      <w:tr w:rsidR="0010789B" w14:paraId="0F42DB86" w14:textId="77777777" w:rsidTr="2058A923">
        <w:trPr>
          <w:trHeight w:val="210"/>
        </w:trPr>
        <w:tc>
          <w:tcPr>
            <w:tcW w:w="2159" w:type="dxa"/>
            <w:tcBorders>
              <w:left w:val="single" w:sz="6" w:space="0" w:color="A9A9A9"/>
              <w:right w:val="single" w:sz="6" w:space="0" w:color="A9A9A9"/>
            </w:tcBorders>
            <w:shd w:val="clear" w:color="auto" w:fill="686868"/>
          </w:tcPr>
          <w:p w14:paraId="10595256" w14:textId="2C90EF34" w:rsidR="2058A923" w:rsidRDefault="2058A923" w:rsidP="2058A923">
            <w:pPr>
              <w:spacing w:line="240" w:lineRule="auto"/>
              <w:ind w:right="195"/>
              <w:jc w:val="right"/>
              <w:rPr>
                <w:b/>
                <w:bCs/>
                <w:color w:val="FFFFFF" w:themeColor="background1"/>
                <w:sz w:val="16"/>
                <w:szCs w:val="16"/>
              </w:rPr>
            </w:pPr>
            <w:r w:rsidRPr="2058A923">
              <w:rPr>
                <w:b/>
                <w:bCs/>
                <w:color w:val="FFFFFF" w:themeColor="background1"/>
                <w:sz w:val="16"/>
                <w:szCs w:val="16"/>
              </w:rPr>
              <w:t>4</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2AB7AEAD" w14:textId="3F5D7A5E" w:rsidR="2058A923" w:rsidRDefault="2058A923" w:rsidP="2058A923">
            <w:pPr>
              <w:spacing w:line="240" w:lineRule="auto"/>
              <w:ind w:left="90"/>
              <w:rPr>
                <w:b/>
                <w:bCs/>
                <w:sz w:val="18"/>
                <w:szCs w:val="18"/>
              </w:rPr>
            </w:pPr>
            <w:r w:rsidRPr="2058A923">
              <w:rPr>
                <w:b/>
                <w:bCs/>
                <w:sz w:val="18"/>
                <w:szCs w:val="18"/>
              </w:rPr>
              <w:t>Condition: The client</w:t>
            </w:r>
            <w:r w:rsidR="4FE4B8D7" w:rsidRPr="6A006286">
              <w:rPr>
                <w:b/>
                <w:bCs/>
                <w:sz w:val="18"/>
                <w:szCs w:val="18"/>
              </w:rPr>
              <w:t>/admin</w:t>
            </w:r>
            <w:r w:rsidRPr="2058A923">
              <w:rPr>
                <w:b/>
                <w:bCs/>
                <w:sz w:val="18"/>
                <w:szCs w:val="18"/>
              </w:rPr>
              <w:t xml:space="preserve"> </w:t>
            </w:r>
            <w:r w:rsidR="67CE2FFA" w:rsidRPr="2058A923">
              <w:rPr>
                <w:b/>
                <w:bCs/>
                <w:sz w:val="18"/>
                <w:szCs w:val="18"/>
              </w:rPr>
              <w:t>enters a password that does not fit the criteria</w:t>
            </w:r>
          </w:p>
        </w:tc>
      </w:tr>
      <w:tr w:rsidR="0016264F" w14:paraId="6D065FA0" w14:textId="77777777" w:rsidTr="00121D4E">
        <w:trPr>
          <w:trHeight w:val="219"/>
        </w:trPr>
        <w:tc>
          <w:tcPr>
            <w:tcW w:w="2159" w:type="dxa"/>
            <w:shd w:val="clear" w:color="auto" w:fill="686868"/>
          </w:tcPr>
          <w:p w14:paraId="2A5A9D74" w14:textId="77777777" w:rsidR="006767E1" w:rsidRDefault="006767E1"/>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669EB048" w14:textId="037B1F15" w:rsidR="2058A923" w:rsidRDefault="2058A923" w:rsidP="2058A923">
            <w:pPr>
              <w:spacing w:line="240" w:lineRule="auto"/>
              <w:ind w:left="90"/>
              <w:rPr>
                <w:b/>
                <w:bCs/>
                <w:sz w:val="18"/>
                <w:szCs w:val="18"/>
              </w:rPr>
            </w:pPr>
            <w:r w:rsidRPr="2058A923">
              <w:rPr>
                <w:b/>
                <w:bCs/>
                <w:sz w:val="18"/>
                <w:szCs w:val="18"/>
              </w:rPr>
              <w:t>Step Actions</w:t>
            </w:r>
            <w:r w:rsidR="00121D4E">
              <w:rPr>
                <w:b/>
                <w:bCs/>
                <w:sz w:val="18"/>
                <w:szCs w:val="18"/>
              </w:rPr>
              <w:t>:</w:t>
            </w:r>
            <w:r w:rsidR="00121D4E" w:rsidRPr="2058A923">
              <w:rPr>
                <w:b/>
                <w:bCs/>
                <w:sz w:val="18"/>
                <w:szCs w:val="18"/>
              </w:rPr>
              <w:t xml:space="preserve"> The system rejects the account creation and prompts the user to try again and informs them of the criteria</w:t>
            </w:r>
          </w:p>
        </w:tc>
      </w:tr>
    </w:tbl>
    <w:p w14:paraId="4C6AAF29" w14:textId="78DFF477" w:rsidR="002C68D4" w:rsidRDefault="002C68D4" w:rsidP="2058A923"/>
    <w:p w14:paraId="42B26FC4" w14:textId="5F84E9E9" w:rsidR="0020751B" w:rsidRPr="002432E8" w:rsidRDefault="0020751B" w:rsidP="002432E8">
      <w:pPr>
        <w:widowControl/>
        <w:spacing w:line="240" w:lineRule="auto"/>
        <w:rPr>
          <w:iCs/>
        </w:rPr>
      </w:pPr>
      <w:r>
        <w:rPr>
          <w:iCs/>
        </w:rPr>
        <w:t xml:space="preserve">The figure above is the </w:t>
      </w:r>
      <w:r>
        <w:rPr>
          <w:iCs/>
        </w:rPr>
        <w:t>Account Creat</w:t>
      </w:r>
      <w:r w:rsidR="00FB34B7">
        <w:rPr>
          <w:iCs/>
        </w:rPr>
        <w:t>ion</w:t>
      </w:r>
      <w:r>
        <w:rPr>
          <w:iCs/>
        </w:rPr>
        <w:t xml:space="preserve"> Use Case which states in detail how the system works in the </w:t>
      </w:r>
      <w:r w:rsidR="00FB34B7">
        <w:rPr>
          <w:iCs/>
        </w:rPr>
        <w:t>Account Creation</w:t>
      </w:r>
      <w:r>
        <w:rPr>
          <w:iCs/>
        </w:rPr>
        <w:t xml:space="preserve"> Page in the Success Scenario, and how the system behaves in the E</w:t>
      </w:r>
      <w:r w:rsidRPr="002456CA">
        <w:rPr>
          <w:iCs/>
        </w:rPr>
        <w:t xml:space="preserve">xtension if the system encounters a problem. </w:t>
      </w:r>
      <w:r w:rsidR="00B37C8D">
        <w:rPr>
          <w:rFonts w:eastAsia="Arial"/>
          <w:iCs/>
        </w:rPr>
        <w:t>T</w:t>
      </w:r>
      <w:r w:rsidRPr="002456CA">
        <w:rPr>
          <w:rFonts w:eastAsia="Arial"/>
          <w:iCs/>
        </w:rPr>
        <w:t>his use case indicate</w:t>
      </w:r>
      <w:r w:rsidR="00B37C8D">
        <w:rPr>
          <w:rFonts w:eastAsia="Arial"/>
          <w:iCs/>
        </w:rPr>
        <w:t>s</w:t>
      </w:r>
      <w:r w:rsidRPr="002456CA">
        <w:rPr>
          <w:rFonts w:eastAsia="Arial"/>
          <w:iCs/>
        </w:rPr>
        <w:t xml:space="preserve"> who is the main actor, or the main user, pre and post conditions, minimal and success guarantee, fail case, consequence of failure as well as associated risks.</w:t>
      </w:r>
    </w:p>
    <w:p w14:paraId="58F31418" w14:textId="61E14640" w:rsidR="42259182" w:rsidRDefault="408A5C85" w:rsidP="2058A923">
      <w:pPr>
        <w:pStyle w:val="Heading3"/>
        <w:rPr>
          <w:rFonts w:eastAsia="Arial" w:cs="Arial"/>
        </w:rPr>
      </w:pPr>
      <w:bookmarkStart w:id="101" w:name="_Toc80184642"/>
      <w:r>
        <w:t>Task Use Case: Edit Profile</w:t>
      </w:r>
      <w:bookmarkEnd w:id="101"/>
    </w:p>
    <w:tbl>
      <w:tblPr>
        <w:tblW w:w="0" w:type="auto"/>
        <w:tblInd w:w="-8"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2159"/>
        <w:gridCol w:w="555"/>
        <w:gridCol w:w="6638"/>
      </w:tblGrid>
      <w:tr w:rsidR="0078441B" w14:paraId="38958A1C" w14:textId="77777777" w:rsidTr="51489C09">
        <w:trPr>
          <w:trHeight w:val="228"/>
        </w:trPr>
        <w:tc>
          <w:tcPr>
            <w:tcW w:w="2159" w:type="dxa"/>
            <w:tcBorders>
              <w:top w:val="single" w:sz="6" w:space="0" w:color="A9A9A9"/>
              <w:left w:val="single" w:sz="6" w:space="0" w:color="A9A9A9"/>
              <w:bottom w:val="single" w:sz="6" w:space="0" w:color="A9A9A9"/>
              <w:right w:val="single" w:sz="6" w:space="0" w:color="A9A9A9"/>
            </w:tcBorders>
            <w:shd w:val="clear" w:color="auto" w:fill="000000" w:themeFill="text1"/>
          </w:tcPr>
          <w:p w14:paraId="1D9975CB" w14:textId="77777777" w:rsidR="2058A923" w:rsidRDefault="2058A923" w:rsidP="2058A923">
            <w:pPr>
              <w:spacing w:line="240" w:lineRule="auto"/>
              <w:ind w:left="45"/>
              <w:rPr>
                <w:sz w:val="18"/>
                <w:szCs w:val="18"/>
              </w:rPr>
            </w:pPr>
            <w:r w:rsidRPr="2058A923">
              <w:rPr>
                <w:b/>
                <w:bCs/>
                <w:color w:val="EFFFEF"/>
                <w:sz w:val="18"/>
                <w:szCs w:val="18"/>
              </w:rPr>
              <w:t>Project Name:</w:t>
            </w:r>
            <w:r w:rsidRPr="2058A923">
              <w:rPr>
                <w:color w:val="EFFFEF"/>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000000" w:themeFill="text1"/>
          </w:tcPr>
          <w:p w14:paraId="05D2FCF3" w14:textId="77777777" w:rsidR="2058A923" w:rsidRDefault="2058A923" w:rsidP="2058A923">
            <w:pPr>
              <w:spacing w:line="240" w:lineRule="auto"/>
              <w:ind w:left="105"/>
              <w:rPr>
                <w:sz w:val="18"/>
                <w:szCs w:val="18"/>
              </w:rPr>
            </w:pPr>
            <w:r w:rsidRPr="2058A923">
              <w:rPr>
                <w:color w:val="EFFFEF"/>
                <w:sz w:val="18"/>
                <w:szCs w:val="18"/>
              </w:rPr>
              <w:t>Meeting Schedule System </w:t>
            </w:r>
          </w:p>
        </w:tc>
      </w:tr>
      <w:tr w:rsidR="0078441B" w14:paraId="2F515DD4" w14:textId="77777777" w:rsidTr="00E97B6E">
        <w:trPr>
          <w:trHeight w:val="174"/>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48790A14" w14:textId="77777777" w:rsidR="2058A923" w:rsidRDefault="2058A923" w:rsidP="2058A923">
            <w:pPr>
              <w:spacing w:line="240" w:lineRule="auto"/>
              <w:ind w:left="45"/>
              <w:rPr>
                <w:sz w:val="18"/>
                <w:szCs w:val="18"/>
              </w:rPr>
            </w:pPr>
            <w:r w:rsidRPr="2058A923">
              <w:rPr>
                <w:b/>
                <w:bCs/>
                <w:color w:val="FFFFFF" w:themeColor="background1"/>
                <w:sz w:val="18"/>
                <w:szCs w:val="18"/>
              </w:rPr>
              <w:t>Use Case Name:</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4A739374" w14:textId="5716F681" w:rsidR="58C63B60" w:rsidRDefault="58C63B60" w:rsidP="2058A923">
            <w:pPr>
              <w:spacing w:line="240" w:lineRule="auto"/>
              <w:ind w:left="60"/>
              <w:rPr>
                <w:sz w:val="18"/>
                <w:szCs w:val="18"/>
              </w:rPr>
            </w:pPr>
            <w:r w:rsidRPr="2058A923">
              <w:rPr>
                <w:sz w:val="18"/>
                <w:szCs w:val="18"/>
              </w:rPr>
              <w:t>Edit Profile</w:t>
            </w:r>
          </w:p>
        </w:tc>
      </w:tr>
      <w:tr w:rsidR="0078441B" w14:paraId="4EDAC751" w14:textId="77777777" w:rsidTr="51489C09">
        <w:trPr>
          <w:trHeight w:val="192"/>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2EFFB07B" w14:textId="77777777" w:rsidR="2058A923" w:rsidRDefault="2058A923" w:rsidP="2058A923">
            <w:pPr>
              <w:spacing w:line="240" w:lineRule="auto"/>
              <w:ind w:left="45"/>
              <w:rPr>
                <w:sz w:val="18"/>
                <w:szCs w:val="18"/>
              </w:rPr>
            </w:pPr>
            <w:r w:rsidRPr="2058A923">
              <w:rPr>
                <w:b/>
                <w:bCs/>
                <w:color w:val="FFFFFF" w:themeColor="background1"/>
                <w:sz w:val="18"/>
                <w:szCs w:val="18"/>
              </w:rPr>
              <w:t>User Goal:</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0864F341" w14:textId="7D8FD468" w:rsidR="5BC55DC1" w:rsidRDefault="5BC55DC1" w:rsidP="2058A923">
            <w:pPr>
              <w:spacing w:line="240" w:lineRule="auto"/>
              <w:ind w:left="60"/>
              <w:rPr>
                <w:sz w:val="18"/>
                <w:szCs w:val="18"/>
              </w:rPr>
            </w:pPr>
            <w:r w:rsidRPr="2058A923">
              <w:rPr>
                <w:sz w:val="18"/>
                <w:szCs w:val="18"/>
              </w:rPr>
              <w:t>Client can edit their profile after their account has been made</w:t>
            </w:r>
          </w:p>
        </w:tc>
      </w:tr>
      <w:tr w:rsidR="0078441B" w14:paraId="594F60DA" w14:textId="77777777" w:rsidTr="51489C09">
        <w:trPr>
          <w:trHeight w:val="183"/>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5DB34B62" w14:textId="77777777" w:rsidR="2058A923" w:rsidRDefault="2058A923" w:rsidP="2058A923">
            <w:pPr>
              <w:spacing w:line="240" w:lineRule="auto"/>
              <w:ind w:left="45"/>
              <w:rPr>
                <w:sz w:val="18"/>
                <w:szCs w:val="18"/>
              </w:rPr>
            </w:pPr>
            <w:r w:rsidRPr="2058A923">
              <w:rPr>
                <w:b/>
                <w:bCs/>
                <w:color w:val="FFFFFF" w:themeColor="background1"/>
                <w:sz w:val="18"/>
                <w:szCs w:val="18"/>
              </w:rPr>
              <w:t>Level:</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15F7FCDE" w14:textId="6B16C946" w:rsidR="2058A923" w:rsidRDefault="2058A923" w:rsidP="2058A923">
            <w:pPr>
              <w:spacing w:line="240" w:lineRule="auto"/>
              <w:ind w:left="60"/>
              <w:rPr>
                <w:sz w:val="18"/>
                <w:szCs w:val="18"/>
              </w:rPr>
            </w:pPr>
            <w:r w:rsidRPr="2058A923">
              <w:rPr>
                <w:sz w:val="18"/>
                <w:szCs w:val="18"/>
              </w:rPr>
              <w:t>Task</w:t>
            </w:r>
          </w:p>
        </w:tc>
      </w:tr>
      <w:tr w:rsidR="0078441B" w14:paraId="4C618595" w14:textId="77777777" w:rsidTr="51489C09">
        <w:trPr>
          <w:trHeight w:val="237"/>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225663FC" w14:textId="77777777" w:rsidR="2058A923" w:rsidRDefault="2058A923" w:rsidP="2058A923">
            <w:pPr>
              <w:spacing w:line="240" w:lineRule="auto"/>
              <w:ind w:left="45"/>
              <w:rPr>
                <w:sz w:val="18"/>
                <w:szCs w:val="18"/>
              </w:rPr>
            </w:pPr>
            <w:r w:rsidRPr="2058A923">
              <w:rPr>
                <w:b/>
                <w:bCs/>
                <w:color w:val="FFFFFF" w:themeColor="background1"/>
                <w:sz w:val="18"/>
                <w:szCs w:val="18"/>
              </w:rPr>
              <w:t>Relevant User Reqs:</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7036A942" w14:textId="2ACC5C01" w:rsidR="2058A923" w:rsidRDefault="2058A923" w:rsidP="2058A923">
            <w:pPr>
              <w:spacing w:line="240" w:lineRule="auto"/>
              <w:rPr>
                <w:sz w:val="18"/>
                <w:szCs w:val="18"/>
              </w:rPr>
            </w:pPr>
            <w:r w:rsidRPr="2058A923">
              <w:rPr>
                <w:sz w:val="18"/>
                <w:szCs w:val="18"/>
              </w:rPr>
              <w:t> </w:t>
            </w:r>
            <w:r w:rsidR="57040FFC" w:rsidRPr="2058A923">
              <w:rPr>
                <w:sz w:val="18"/>
                <w:szCs w:val="18"/>
              </w:rPr>
              <w:t>None</w:t>
            </w:r>
          </w:p>
        </w:tc>
      </w:tr>
      <w:tr w:rsidR="0078441B" w14:paraId="1A2AA7C7" w14:textId="77777777" w:rsidTr="51489C09">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7E7C09C5" w14:textId="77777777" w:rsidR="2058A923" w:rsidRDefault="2058A923" w:rsidP="2058A923">
            <w:pPr>
              <w:spacing w:line="240" w:lineRule="auto"/>
              <w:ind w:left="45"/>
              <w:rPr>
                <w:sz w:val="18"/>
                <w:szCs w:val="18"/>
              </w:rPr>
            </w:pPr>
            <w:r w:rsidRPr="2058A923">
              <w:rPr>
                <w:b/>
                <w:bCs/>
                <w:color w:val="FFFFFF" w:themeColor="background1"/>
                <w:sz w:val="18"/>
                <w:szCs w:val="18"/>
              </w:rPr>
              <w:t>Relevant System Reqs:</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4B958EC4" w14:textId="77777777" w:rsidR="2058A923" w:rsidRDefault="2058A923" w:rsidP="2058A923">
            <w:pPr>
              <w:spacing w:line="240" w:lineRule="auto"/>
              <w:ind w:left="60"/>
              <w:rPr>
                <w:sz w:val="18"/>
                <w:szCs w:val="18"/>
              </w:rPr>
            </w:pPr>
            <w:r w:rsidRPr="2058A923">
              <w:rPr>
                <w:sz w:val="18"/>
                <w:szCs w:val="18"/>
              </w:rPr>
              <w:t>None </w:t>
            </w:r>
          </w:p>
        </w:tc>
      </w:tr>
      <w:tr w:rsidR="0078441B" w14:paraId="1615CFC1" w14:textId="77777777" w:rsidTr="51489C09">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65326B75" w14:textId="77777777" w:rsidR="2058A923" w:rsidRDefault="2058A923" w:rsidP="2058A923">
            <w:pPr>
              <w:spacing w:line="240" w:lineRule="auto"/>
              <w:ind w:left="45"/>
              <w:rPr>
                <w:sz w:val="18"/>
                <w:szCs w:val="18"/>
              </w:rPr>
            </w:pPr>
            <w:r w:rsidRPr="2058A923">
              <w:rPr>
                <w:b/>
                <w:bCs/>
                <w:color w:val="FFFFFF" w:themeColor="background1"/>
                <w:sz w:val="18"/>
                <w:szCs w:val="18"/>
              </w:rPr>
              <w:t>Primary Actor:</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49B4B4C4" w14:textId="077E7C8C" w:rsidR="2058A923" w:rsidRDefault="2058A923" w:rsidP="2058A923">
            <w:pPr>
              <w:spacing w:line="240" w:lineRule="auto"/>
              <w:ind w:left="60"/>
              <w:rPr>
                <w:sz w:val="18"/>
                <w:szCs w:val="18"/>
              </w:rPr>
            </w:pPr>
            <w:r w:rsidRPr="2058A923">
              <w:rPr>
                <w:sz w:val="18"/>
                <w:szCs w:val="18"/>
              </w:rPr>
              <w:t xml:space="preserve">The </w:t>
            </w:r>
            <w:r w:rsidR="48B82880" w:rsidRPr="2058A923">
              <w:rPr>
                <w:sz w:val="18"/>
                <w:szCs w:val="18"/>
              </w:rPr>
              <w:t>c</w:t>
            </w:r>
            <w:r w:rsidRPr="2058A923">
              <w:rPr>
                <w:sz w:val="18"/>
                <w:szCs w:val="18"/>
              </w:rPr>
              <w:t>lient</w:t>
            </w:r>
          </w:p>
        </w:tc>
      </w:tr>
      <w:tr w:rsidR="0078441B" w14:paraId="36577754" w14:textId="77777777" w:rsidTr="51489C09">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105680F9" w14:textId="77777777" w:rsidR="2058A923" w:rsidRDefault="2058A923" w:rsidP="2058A923">
            <w:pPr>
              <w:spacing w:line="240" w:lineRule="auto"/>
              <w:ind w:left="45"/>
              <w:rPr>
                <w:sz w:val="18"/>
                <w:szCs w:val="18"/>
              </w:rPr>
            </w:pPr>
            <w:r w:rsidRPr="2058A923">
              <w:rPr>
                <w:b/>
                <w:bCs/>
                <w:color w:val="FFFFFF" w:themeColor="background1"/>
                <w:sz w:val="18"/>
                <w:szCs w:val="18"/>
              </w:rPr>
              <w:t>Precondition:</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50CB576A" w14:textId="0D53B7A4" w:rsidR="2058A923" w:rsidRDefault="2058A923" w:rsidP="2058A923">
            <w:pPr>
              <w:spacing w:line="240" w:lineRule="auto"/>
              <w:ind w:left="60"/>
              <w:rPr>
                <w:sz w:val="18"/>
                <w:szCs w:val="18"/>
              </w:rPr>
            </w:pPr>
            <w:r w:rsidRPr="2058A923">
              <w:rPr>
                <w:sz w:val="18"/>
                <w:szCs w:val="18"/>
              </w:rPr>
              <w:t xml:space="preserve">Client must </w:t>
            </w:r>
            <w:r w:rsidR="56A563A9" w:rsidRPr="2058A923">
              <w:rPr>
                <w:sz w:val="18"/>
                <w:szCs w:val="18"/>
              </w:rPr>
              <w:t>have an account</w:t>
            </w:r>
          </w:p>
        </w:tc>
      </w:tr>
      <w:tr w:rsidR="0010789B" w14:paraId="7E5B4141" w14:textId="77777777" w:rsidTr="51489C09">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01A2BA0C" w14:textId="77777777" w:rsidR="2058A923" w:rsidRDefault="2058A923" w:rsidP="2058A923">
            <w:pPr>
              <w:spacing w:line="240" w:lineRule="auto"/>
              <w:rPr>
                <w:sz w:val="18"/>
                <w:szCs w:val="18"/>
              </w:rPr>
            </w:pPr>
            <w:r w:rsidRPr="2058A923">
              <w:rPr>
                <w:sz w:val="19"/>
                <w:szCs w:val="19"/>
              </w:rPr>
              <w:t> </w:t>
            </w:r>
            <w:r w:rsidRPr="2058A923">
              <w:rPr>
                <w:b/>
                <w:bCs/>
                <w:color w:val="FFFFFF" w:themeColor="background1"/>
                <w:sz w:val="18"/>
                <w:szCs w:val="18"/>
              </w:rPr>
              <w:t>Minimal Guarantee:</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vAlign w:val="center"/>
          </w:tcPr>
          <w:p w14:paraId="7A849E1A" w14:textId="2B6BF10E" w:rsidR="2058A923" w:rsidRDefault="2058A923" w:rsidP="2058A923">
            <w:pPr>
              <w:spacing w:line="240" w:lineRule="auto"/>
              <w:ind w:left="60"/>
              <w:rPr>
                <w:sz w:val="18"/>
                <w:szCs w:val="18"/>
              </w:rPr>
            </w:pPr>
            <w:r w:rsidRPr="2058A923">
              <w:rPr>
                <w:sz w:val="18"/>
                <w:szCs w:val="18"/>
              </w:rPr>
              <w:t>The system reloaded</w:t>
            </w:r>
          </w:p>
        </w:tc>
      </w:tr>
      <w:tr w:rsidR="0078441B" w14:paraId="093588ED" w14:textId="77777777" w:rsidTr="51489C09">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5809B56B" w14:textId="77777777" w:rsidR="2058A923" w:rsidRDefault="2058A923" w:rsidP="2058A923">
            <w:pPr>
              <w:spacing w:line="240" w:lineRule="auto"/>
              <w:ind w:left="45"/>
              <w:rPr>
                <w:sz w:val="18"/>
                <w:szCs w:val="18"/>
              </w:rPr>
            </w:pPr>
            <w:r w:rsidRPr="2058A923">
              <w:rPr>
                <w:b/>
                <w:bCs/>
                <w:color w:val="FFFFFF" w:themeColor="background1"/>
                <w:sz w:val="18"/>
                <w:szCs w:val="18"/>
              </w:rPr>
              <w:t>Success Guarantee:</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061B5773" w14:textId="4B702088" w:rsidR="2058A923" w:rsidRDefault="2058A923" w:rsidP="2058A923">
            <w:pPr>
              <w:spacing w:line="240" w:lineRule="auto"/>
              <w:ind w:left="60"/>
              <w:rPr>
                <w:sz w:val="18"/>
                <w:szCs w:val="18"/>
              </w:rPr>
            </w:pPr>
            <w:r w:rsidRPr="2058A923">
              <w:rPr>
                <w:sz w:val="18"/>
                <w:szCs w:val="18"/>
              </w:rPr>
              <w:t xml:space="preserve">The </w:t>
            </w:r>
            <w:r w:rsidR="33E08F61" w:rsidRPr="2058A923">
              <w:rPr>
                <w:sz w:val="18"/>
                <w:szCs w:val="18"/>
              </w:rPr>
              <w:t>c</w:t>
            </w:r>
            <w:r w:rsidRPr="2058A923">
              <w:rPr>
                <w:sz w:val="18"/>
                <w:szCs w:val="18"/>
              </w:rPr>
              <w:t xml:space="preserve">lient </w:t>
            </w:r>
            <w:r w:rsidR="7A666D7C" w:rsidRPr="2058A923">
              <w:rPr>
                <w:sz w:val="18"/>
                <w:szCs w:val="18"/>
              </w:rPr>
              <w:t xml:space="preserve">edits </w:t>
            </w:r>
            <w:r w:rsidR="004624E2">
              <w:rPr>
                <w:sz w:val="18"/>
                <w:szCs w:val="18"/>
              </w:rPr>
              <w:t xml:space="preserve">the </w:t>
            </w:r>
            <w:r w:rsidR="7A666D7C" w:rsidRPr="2058A923">
              <w:rPr>
                <w:sz w:val="18"/>
                <w:szCs w:val="18"/>
              </w:rPr>
              <w:t>profile as intended</w:t>
            </w:r>
          </w:p>
        </w:tc>
      </w:tr>
      <w:tr w:rsidR="0078441B" w14:paraId="0C199BDC" w14:textId="77777777" w:rsidTr="51489C09">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607DCB8F" w14:textId="77777777" w:rsidR="2058A923" w:rsidRDefault="2058A923" w:rsidP="2058A923">
            <w:pPr>
              <w:spacing w:line="240" w:lineRule="auto"/>
              <w:ind w:left="45"/>
              <w:rPr>
                <w:b/>
                <w:bCs/>
                <w:color w:val="FFFFFF" w:themeColor="background1"/>
                <w:sz w:val="18"/>
                <w:szCs w:val="18"/>
              </w:rPr>
            </w:pPr>
            <w:r w:rsidRPr="2058A923">
              <w:rPr>
                <w:b/>
                <w:bCs/>
                <w:color w:val="FFFFFF" w:themeColor="background1"/>
                <w:sz w:val="18"/>
                <w:szCs w:val="18"/>
              </w:rPr>
              <w:t>Fail Case:</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6F7D5F1B" w14:textId="2A10CEDF" w:rsidR="2058A923" w:rsidRDefault="2058A923" w:rsidP="2058A923">
            <w:pPr>
              <w:spacing w:line="240" w:lineRule="auto"/>
              <w:ind w:left="60"/>
              <w:rPr>
                <w:sz w:val="18"/>
                <w:szCs w:val="18"/>
              </w:rPr>
            </w:pPr>
            <w:r w:rsidRPr="2058A923">
              <w:rPr>
                <w:sz w:val="18"/>
                <w:szCs w:val="18"/>
              </w:rPr>
              <w:t xml:space="preserve">The </w:t>
            </w:r>
            <w:r w:rsidR="6AF809FF" w:rsidRPr="2058A923">
              <w:rPr>
                <w:sz w:val="18"/>
                <w:szCs w:val="18"/>
              </w:rPr>
              <w:t>c</w:t>
            </w:r>
            <w:r w:rsidRPr="2058A923">
              <w:rPr>
                <w:sz w:val="18"/>
                <w:szCs w:val="18"/>
              </w:rPr>
              <w:t xml:space="preserve">lient is unable to make </w:t>
            </w:r>
            <w:r w:rsidR="7F9FD323" w:rsidRPr="2058A923">
              <w:rPr>
                <w:sz w:val="18"/>
                <w:szCs w:val="18"/>
              </w:rPr>
              <w:t>cha</w:t>
            </w:r>
            <w:r w:rsidRPr="2058A923">
              <w:rPr>
                <w:sz w:val="18"/>
                <w:szCs w:val="18"/>
              </w:rPr>
              <w:t>n</w:t>
            </w:r>
            <w:r w:rsidR="7F9FD323" w:rsidRPr="2058A923">
              <w:rPr>
                <w:sz w:val="18"/>
                <w:szCs w:val="18"/>
              </w:rPr>
              <w:t>ges to their account</w:t>
            </w:r>
          </w:p>
        </w:tc>
      </w:tr>
      <w:tr w:rsidR="0078441B" w14:paraId="2A1511F1" w14:textId="77777777" w:rsidTr="51489C09">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2D1CB784" w14:textId="77777777" w:rsidR="2058A923" w:rsidRDefault="2058A923" w:rsidP="2058A923">
            <w:pPr>
              <w:spacing w:line="240" w:lineRule="auto"/>
              <w:ind w:left="45"/>
              <w:rPr>
                <w:b/>
                <w:bCs/>
                <w:color w:val="FFFFFF" w:themeColor="background1"/>
                <w:sz w:val="18"/>
                <w:szCs w:val="18"/>
              </w:rPr>
            </w:pPr>
            <w:r w:rsidRPr="2058A923">
              <w:rPr>
                <w:b/>
                <w:bCs/>
                <w:color w:val="FFFFFF" w:themeColor="background1"/>
                <w:sz w:val="18"/>
                <w:szCs w:val="18"/>
              </w:rPr>
              <w:t>Consequence of Failure:</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4314D099" w14:textId="279CCD76" w:rsidR="2058A923" w:rsidRDefault="2058A923" w:rsidP="2058A923">
            <w:pPr>
              <w:spacing w:line="240" w:lineRule="auto"/>
              <w:ind w:left="60"/>
              <w:rPr>
                <w:sz w:val="18"/>
                <w:szCs w:val="18"/>
              </w:rPr>
            </w:pPr>
            <w:r w:rsidRPr="2058A923">
              <w:rPr>
                <w:sz w:val="18"/>
                <w:szCs w:val="18"/>
              </w:rPr>
              <w:t xml:space="preserve">The </w:t>
            </w:r>
            <w:r w:rsidR="1E47C80E" w:rsidRPr="2058A923">
              <w:rPr>
                <w:sz w:val="18"/>
                <w:szCs w:val="18"/>
              </w:rPr>
              <w:t>c</w:t>
            </w:r>
            <w:r w:rsidR="094CAFEA" w:rsidRPr="2058A923">
              <w:rPr>
                <w:sz w:val="18"/>
                <w:szCs w:val="18"/>
              </w:rPr>
              <w:t xml:space="preserve">lient will be dissatisfied with </w:t>
            </w:r>
            <w:r w:rsidR="004624E2">
              <w:rPr>
                <w:sz w:val="18"/>
                <w:szCs w:val="18"/>
              </w:rPr>
              <w:t xml:space="preserve">the </w:t>
            </w:r>
            <w:r w:rsidR="094CAFEA" w:rsidRPr="2058A923">
              <w:rPr>
                <w:sz w:val="18"/>
                <w:szCs w:val="18"/>
              </w:rPr>
              <w:t>software</w:t>
            </w:r>
          </w:p>
        </w:tc>
      </w:tr>
      <w:tr w:rsidR="0078441B" w14:paraId="76A3752F" w14:textId="77777777" w:rsidTr="51489C09">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3F8A6D34" w14:textId="77777777" w:rsidR="2058A923" w:rsidRDefault="2058A923" w:rsidP="2058A923">
            <w:pPr>
              <w:spacing w:line="240" w:lineRule="auto"/>
              <w:ind w:left="45"/>
              <w:rPr>
                <w:b/>
                <w:bCs/>
                <w:color w:val="FFFFFF" w:themeColor="background1"/>
                <w:sz w:val="18"/>
                <w:szCs w:val="18"/>
              </w:rPr>
            </w:pPr>
            <w:r w:rsidRPr="2058A923">
              <w:rPr>
                <w:b/>
                <w:bCs/>
                <w:color w:val="FFFFFF" w:themeColor="background1"/>
                <w:sz w:val="18"/>
                <w:szCs w:val="18"/>
              </w:rPr>
              <w:t>Associated Risks:</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626A11AF" w14:textId="36A09AF1" w:rsidR="2058A923" w:rsidRDefault="2058A923" w:rsidP="2058A923">
            <w:pPr>
              <w:spacing w:line="240" w:lineRule="auto"/>
              <w:rPr>
                <w:sz w:val="18"/>
                <w:szCs w:val="18"/>
              </w:rPr>
            </w:pPr>
            <w:r w:rsidRPr="2058A923">
              <w:rPr>
                <w:sz w:val="18"/>
                <w:szCs w:val="18"/>
              </w:rPr>
              <w:t xml:space="preserve"> N/A</w:t>
            </w:r>
          </w:p>
        </w:tc>
      </w:tr>
      <w:tr w:rsidR="0010789B" w14:paraId="1663DFCA" w14:textId="77777777" w:rsidTr="51489C09">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6E42C049" w14:textId="77777777" w:rsidR="2058A923" w:rsidRDefault="2058A923" w:rsidP="2058A923">
            <w:pPr>
              <w:spacing w:line="240" w:lineRule="auto"/>
              <w:ind w:left="45"/>
              <w:rPr>
                <w:sz w:val="18"/>
                <w:szCs w:val="18"/>
              </w:rPr>
            </w:pPr>
            <w:r w:rsidRPr="2058A923">
              <w:rPr>
                <w:b/>
                <w:bCs/>
                <w:color w:val="FFFFFF" w:themeColor="background1"/>
                <w:sz w:val="18"/>
                <w:szCs w:val="18"/>
              </w:rPr>
              <w:t>Trigger:</w:t>
            </w:r>
            <w:r w:rsidRPr="2058A923">
              <w:rPr>
                <w:color w:val="FFFFFF" w:themeColor="background1"/>
                <w:sz w:val="18"/>
                <w:szCs w:val="18"/>
              </w:rPr>
              <w:t> </w:t>
            </w:r>
          </w:p>
        </w:tc>
        <w:tc>
          <w:tcPr>
            <w:tcW w:w="7193" w:type="dxa"/>
            <w:gridSpan w:val="2"/>
            <w:tcBorders>
              <w:top w:val="single" w:sz="6" w:space="0" w:color="A9A9A9"/>
              <w:left w:val="single" w:sz="6" w:space="0" w:color="A9A9A9"/>
              <w:bottom w:val="double" w:sz="6" w:space="0" w:color="A9A9A9"/>
              <w:right w:val="single" w:sz="6" w:space="0" w:color="A9A9A9"/>
            </w:tcBorders>
            <w:shd w:val="clear" w:color="auto" w:fill="FFF2CC" w:themeFill="accent4" w:themeFillTint="33"/>
          </w:tcPr>
          <w:p w14:paraId="07C51846" w14:textId="4582E95B" w:rsidR="2058A923" w:rsidRDefault="2058A923" w:rsidP="2058A923">
            <w:pPr>
              <w:spacing w:line="240" w:lineRule="auto"/>
              <w:rPr>
                <w:sz w:val="18"/>
                <w:szCs w:val="18"/>
              </w:rPr>
            </w:pPr>
            <w:r w:rsidRPr="2058A923">
              <w:rPr>
                <w:sz w:val="18"/>
                <w:szCs w:val="18"/>
              </w:rPr>
              <w:t xml:space="preserve">  The client clicks the button for </w:t>
            </w:r>
            <w:r w:rsidR="418F3C6B" w:rsidRPr="2058A923">
              <w:rPr>
                <w:sz w:val="18"/>
                <w:szCs w:val="18"/>
              </w:rPr>
              <w:t xml:space="preserve">editing </w:t>
            </w:r>
            <w:r w:rsidR="004624E2">
              <w:rPr>
                <w:sz w:val="18"/>
                <w:szCs w:val="18"/>
              </w:rPr>
              <w:t xml:space="preserve">the </w:t>
            </w:r>
            <w:r w:rsidR="418F3C6B" w:rsidRPr="2058A923">
              <w:rPr>
                <w:sz w:val="18"/>
                <w:szCs w:val="18"/>
              </w:rPr>
              <w:t>account</w:t>
            </w:r>
          </w:p>
        </w:tc>
      </w:tr>
      <w:tr w:rsidR="0010789B" w14:paraId="14A8FD14" w14:textId="77777777" w:rsidTr="00E97B6E">
        <w:trPr>
          <w:trHeight w:val="216"/>
        </w:trPr>
        <w:tc>
          <w:tcPr>
            <w:tcW w:w="2159" w:type="dxa"/>
            <w:vMerge w:val="restart"/>
            <w:tcBorders>
              <w:top w:val="single" w:sz="6" w:space="0" w:color="A9A9A9"/>
              <w:left w:val="single" w:sz="6" w:space="0" w:color="A9A9A9"/>
              <w:bottom w:val="single" w:sz="6" w:space="0" w:color="A9A9A9"/>
              <w:right w:val="single" w:sz="6" w:space="0" w:color="A9A9A9"/>
            </w:tcBorders>
            <w:shd w:val="clear" w:color="auto" w:fill="686868"/>
          </w:tcPr>
          <w:p w14:paraId="1A022787" w14:textId="77777777" w:rsidR="2058A923" w:rsidRDefault="2058A923" w:rsidP="2058A923">
            <w:pPr>
              <w:spacing w:line="240" w:lineRule="auto"/>
              <w:rPr>
                <w:sz w:val="18"/>
                <w:szCs w:val="18"/>
              </w:rPr>
            </w:pPr>
            <w:r>
              <w:lastRenderedPageBreak/>
              <w:t> </w:t>
            </w:r>
          </w:p>
          <w:p w14:paraId="1EE55F03" w14:textId="77777777" w:rsidR="2058A923" w:rsidRDefault="2058A923" w:rsidP="2058A923">
            <w:pPr>
              <w:spacing w:line="240" w:lineRule="auto"/>
              <w:rPr>
                <w:sz w:val="18"/>
                <w:szCs w:val="18"/>
              </w:rPr>
            </w:pPr>
            <w:r>
              <w:t> </w:t>
            </w:r>
          </w:p>
          <w:p w14:paraId="35F0FC6B" w14:textId="2728FA97" w:rsidR="2058A923" w:rsidRDefault="2058A923" w:rsidP="2058A923">
            <w:pPr>
              <w:spacing w:line="240" w:lineRule="auto"/>
              <w:rPr>
                <w:sz w:val="18"/>
                <w:szCs w:val="18"/>
              </w:rPr>
            </w:pPr>
            <w:r w:rsidRPr="2058A923">
              <w:rPr>
                <w:sz w:val="22"/>
                <w:szCs w:val="22"/>
              </w:rPr>
              <w:t> </w:t>
            </w:r>
            <w:r w:rsidRPr="2058A923">
              <w:rPr>
                <w:b/>
                <w:bCs/>
                <w:color w:val="FFFFFF" w:themeColor="background1"/>
                <w:sz w:val="18"/>
                <w:szCs w:val="18"/>
              </w:rPr>
              <w:t>Success Scenario:</w:t>
            </w:r>
            <w:r w:rsidRPr="2058A923">
              <w:rPr>
                <w:color w:val="FFFFFF" w:themeColor="background1"/>
                <w:sz w:val="18"/>
                <w:szCs w:val="18"/>
              </w:rPr>
              <w:t> </w:t>
            </w:r>
          </w:p>
          <w:p w14:paraId="31E7C75D" w14:textId="77777777" w:rsidR="2058A923" w:rsidRDefault="2058A923" w:rsidP="2058A923">
            <w:pPr>
              <w:spacing w:line="240" w:lineRule="auto"/>
              <w:ind w:left="45"/>
              <w:rPr>
                <w:sz w:val="18"/>
                <w:szCs w:val="18"/>
              </w:rPr>
            </w:pPr>
          </w:p>
          <w:p w14:paraId="36D1FA21" w14:textId="08C1333D" w:rsidR="2058A923" w:rsidRPr="008F62DE" w:rsidRDefault="008F62DE" w:rsidP="2058A923">
            <w:pPr>
              <w:spacing w:line="240" w:lineRule="auto"/>
              <w:rPr>
                <w:b/>
                <w:bCs/>
                <w:color w:val="FFFFFF" w:themeColor="background1"/>
                <w:sz w:val="18"/>
                <w:szCs w:val="18"/>
              </w:rPr>
            </w:pPr>
            <w:r w:rsidRPr="008F62DE">
              <w:rPr>
                <w:b/>
                <w:bCs/>
                <w:color w:val="FFFFFF" w:themeColor="background1"/>
                <w:sz w:val="18"/>
                <w:szCs w:val="18"/>
              </w:rPr>
              <w:t xml:space="preserve">Success Scenario: </w:t>
            </w:r>
          </w:p>
        </w:tc>
        <w:tc>
          <w:tcPr>
            <w:tcW w:w="7193" w:type="dxa"/>
            <w:gridSpan w:val="2"/>
            <w:tcBorders>
              <w:top w:val="double" w:sz="6" w:space="0" w:color="A9A9A9"/>
              <w:left w:val="single" w:sz="6" w:space="0" w:color="A9A9A9"/>
              <w:bottom w:val="single" w:sz="6" w:space="0" w:color="A9A9A9"/>
              <w:right w:val="double" w:sz="6" w:space="0" w:color="A9A9A9"/>
            </w:tcBorders>
            <w:shd w:val="clear" w:color="auto" w:fill="AFC3DD"/>
          </w:tcPr>
          <w:p w14:paraId="2CB5C513" w14:textId="77777777" w:rsidR="2058A923" w:rsidRDefault="2058A923" w:rsidP="2058A923">
            <w:pPr>
              <w:spacing w:line="240" w:lineRule="auto"/>
              <w:ind w:left="150"/>
              <w:rPr>
                <w:sz w:val="18"/>
                <w:szCs w:val="18"/>
              </w:rPr>
            </w:pPr>
            <w:r w:rsidRPr="2058A923">
              <w:rPr>
                <w:b/>
                <w:bCs/>
                <w:sz w:val="18"/>
                <w:szCs w:val="18"/>
              </w:rPr>
              <w:t>Step Actions</w:t>
            </w:r>
            <w:r w:rsidRPr="2058A923">
              <w:rPr>
                <w:sz w:val="18"/>
                <w:szCs w:val="18"/>
              </w:rPr>
              <w:t> </w:t>
            </w:r>
          </w:p>
        </w:tc>
      </w:tr>
      <w:tr w:rsidR="0016264F" w14:paraId="58C21CE3" w14:textId="77777777" w:rsidTr="51489C09">
        <w:trPr>
          <w:trHeight w:val="255"/>
        </w:trPr>
        <w:tc>
          <w:tcPr>
            <w:tcW w:w="2159" w:type="dxa"/>
            <w:vMerge/>
          </w:tcPr>
          <w:p w14:paraId="2C70BBF4" w14:textId="77777777" w:rsidR="006767E1" w:rsidRDefault="006767E1"/>
        </w:tc>
        <w:tc>
          <w:tcPr>
            <w:tcW w:w="555" w:type="dxa"/>
            <w:tcBorders>
              <w:top w:val="single" w:sz="6" w:space="0" w:color="A9A9A9"/>
              <w:left w:val="single" w:sz="6" w:space="0" w:color="A9A9A9"/>
              <w:bottom w:val="single" w:sz="6" w:space="0" w:color="A9A9A9"/>
              <w:right w:val="nil"/>
            </w:tcBorders>
            <w:shd w:val="clear" w:color="auto" w:fill="D2D2D2"/>
          </w:tcPr>
          <w:p w14:paraId="159E9F0F" w14:textId="77777777" w:rsidR="2058A923" w:rsidRDefault="2058A923" w:rsidP="2058A923">
            <w:pPr>
              <w:spacing w:line="240" w:lineRule="auto"/>
              <w:ind w:right="150"/>
              <w:jc w:val="right"/>
              <w:rPr>
                <w:sz w:val="18"/>
                <w:szCs w:val="18"/>
              </w:rPr>
            </w:pPr>
            <w:r w:rsidRPr="2058A923">
              <w:rPr>
                <w:b/>
                <w:bCs/>
                <w:sz w:val="18"/>
                <w:szCs w:val="18"/>
              </w:rPr>
              <w:t>1</w:t>
            </w:r>
            <w:r w:rsidRPr="2058A923">
              <w:rPr>
                <w:sz w:val="18"/>
                <w:szCs w:val="18"/>
              </w:rPr>
              <w:t> </w:t>
            </w:r>
          </w:p>
        </w:tc>
        <w:tc>
          <w:tcPr>
            <w:tcW w:w="6638" w:type="dxa"/>
            <w:tcBorders>
              <w:top w:val="single" w:sz="6" w:space="0" w:color="A9A9A9"/>
              <w:left w:val="nil"/>
              <w:bottom w:val="single" w:sz="6" w:space="0" w:color="A9A9A9"/>
              <w:right w:val="double" w:sz="6" w:space="0" w:color="A9A9A9"/>
            </w:tcBorders>
            <w:shd w:val="clear" w:color="auto" w:fill="D2D2D2"/>
          </w:tcPr>
          <w:p w14:paraId="6ECEC69C" w14:textId="3F5EDA3D" w:rsidR="2058A923" w:rsidRPr="00891EAC" w:rsidRDefault="2058A923">
            <w:pPr>
              <w:rPr>
                <w:sz w:val="18"/>
                <w:szCs w:val="18"/>
              </w:rPr>
            </w:pPr>
            <w:r w:rsidRPr="00891EAC">
              <w:rPr>
                <w:sz w:val="18"/>
                <w:szCs w:val="18"/>
              </w:rPr>
              <w:t xml:space="preserve">Use case begins when </w:t>
            </w:r>
            <w:r w:rsidR="004624E2">
              <w:rPr>
                <w:sz w:val="18"/>
                <w:szCs w:val="18"/>
              </w:rPr>
              <w:t xml:space="preserve">the </w:t>
            </w:r>
            <w:r w:rsidRPr="00891EAC">
              <w:rPr>
                <w:sz w:val="18"/>
                <w:szCs w:val="18"/>
              </w:rPr>
              <w:t xml:space="preserve">user clicks on </w:t>
            </w:r>
            <w:r w:rsidR="004624E2">
              <w:rPr>
                <w:sz w:val="18"/>
                <w:szCs w:val="18"/>
              </w:rPr>
              <w:t xml:space="preserve">the </w:t>
            </w:r>
            <w:r w:rsidR="75F3CA2D" w:rsidRPr="00891EAC">
              <w:rPr>
                <w:sz w:val="18"/>
                <w:szCs w:val="18"/>
              </w:rPr>
              <w:t>edit profile button</w:t>
            </w:r>
          </w:p>
        </w:tc>
      </w:tr>
      <w:tr w:rsidR="0016264F" w14:paraId="28DC4018" w14:textId="77777777" w:rsidTr="51489C09">
        <w:trPr>
          <w:trHeight w:val="255"/>
        </w:trPr>
        <w:tc>
          <w:tcPr>
            <w:tcW w:w="2159" w:type="dxa"/>
            <w:vMerge/>
          </w:tcPr>
          <w:p w14:paraId="6378FE9B" w14:textId="77777777" w:rsidR="006767E1" w:rsidRDefault="006767E1"/>
        </w:tc>
        <w:tc>
          <w:tcPr>
            <w:tcW w:w="555" w:type="dxa"/>
            <w:tcBorders>
              <w:top w:val="single" w:sz="6" w:space="0" w:color="A9A9A9"/>
              <w:left w:val="single" w:sz="6" w:space="0" w:color="A9A9A9"/>
              <w:bottom w:val="single" w:sz="6" w:space="0" w:color="A9A9A9"/>
              <w:right w:val="nil"/>
            </w:tcBorders>
            <w:shd w:val="clear" w:color="auto" w:fill="F7F7FF"/>
          </w:tcPr>
          <w:p w14:paraId="52463C5E" w14:textId="228D98F8" w:rsidR="2058A923" w:rsidRDefault="2058A923" w:rsidP="2058A923">
            <w:pPr>
              <w:spacing w:line="240" w:lineRule="auto"/>
              <w:ind w:right="150"/>
              <w:jc w:val="right"/>
              <w:rPr>
                <w:sz w:val="18"/>
                <w:szCs w:val="18"/>
              </w:rPr>
            </w:pPr>
            <w:r w:rsidRPr="2058A923">
              <w:rPr>
                <w:b/>
                <w:bCs/>
                <w:sz w:val="18"/>
                <w:szCs w:val="18"/>
              </w:rPr>
              <w:t>2</w:t>
            </w:r>
            <w:r w:rsidRPr="2058A923">
              <w:rPr>
                <w:sz w:val="18"/>
                <w:szCs w:val="18"/>
              </w:rPr>
              <w:t> </w:t>
            </w:r>
          </w:p>
        </w:tc>
        <w:tc>
          <w:tcPr>
            <w:tcW w:w="6638" w:type="dxa"/>
            <w:tcBorders>
              <w:top w:val="single" w:sz="6" w:space="0" w:color="A9A9A9"/>
              <w:left w:val="nil"/>
              <w:bottom w:val="single" w:sz="6" w:space="0" w:color="A9A9A9"/>
              <w:right w:val="double" w:sz="6" w:space="0" w:color="A9A9A9"/>
            </w:tcBorders>
            <w:shd w:val="clear" w:color="auto" w:fill="F7F7FF"/>
          </w:tcPr>
          <w:p w14:paraId="09392EA7" w14:textId="719A1685" w:rsidR="2058A923" w:rsidRPr="00891EAC" w:rsidRDefault="53310C8B" w:rsidP="2058A923">
            <w:pPr>
              <w:spacing w:line="240" w:lineRule="auto"/>
              <w:rPr>
                <w:sz w:val="18"/>
                <w:szCs w:val="18"/>
              </w:rPr>
            </w:pPr>
            <w:r w:rsidRPr="51489C09">
              <w:rPr>
                <w:sz w:val="18"/>
                <w:szCs w:val="18"/>
              </w:rPr>
              <w:t xml:space="preserve">The system pops up </w:t>
            </w:r>
            <w:r w:rsidR="004624E2">
              <w:rPr>
                <w:sz w:val="18"/>
                <w:szCs w:val="18"/>
              </w:rPr>
              <w:t xml:space="preserve">the </w:t>
            </w:r>
            <w:r w:rsidR="4B463BE5" w:rsidRPr="51489C09">
              <w:rPr>
                <w:sz w:val="18"/>
                <w:szCs w:val="18"/>
              </w:rPr>
              <w:t>user's</w:t>
            </w:r>
            <w:r w:rsidR="29D0ADB1" w:rsidRPr="51489C09">
              <w:rPr>
                <w:sz w:val="18"/>
                <w:szCs w:val="18"/>
              </w:rPr>
              <w:t xml:space="preserve"> account </w:t>
            </w:r>
            <w:r w:rsidR="5FAFB79B" w:rsidRPr="51489C09">
              <w:rPr>
                <w:sz w:val="18"/>
                <w:szCs w:val="18"/>
              </w:rPr>
              <w:t>information. The personal information on one side, and the billing information on the other.</w:t>
            </w:r>
          </w:p>
        </w:tc>
      </w:tr>
      <w:tr w:rsidR="0016264F" w14:paraId="373F1A81" w14:textId="77777777" w:rsidTr="00E97B6E">
        <w:trPr>
          <w:trHeight w:val="192"/>
        </w:trPr>
        <w:tc>
          <w:tcPr>
            <w:tcW w:w="2159" w:type="dxa"/>
            <w:vMerge/>
          </w:tcPr>
          <w:p w14:paraId="7EF1A82F" w14:textId="77777777" w:rsidR="006767E1" w:rsidRDefault="006767E1"/>
        </w:tc>
        <w:tc>
          <w:tcPr>
            <w:tcW w:w="555" w:type="dxa"/>
            <w:tcBorders>
              <w:top w:val="single" w:sz="6" w:space="0" w:color="A9A9A9"/>
              <w:left w:val="single" w:sz="6" w:space="0" w:color="A9A9A9"/>
              <w:bottom w:val="single" w:sz="6" w:space="0" w:color="A9A9A9"/>
              <w:right w:val="nil"/>
            </w:tcBorders>
            <w:shd w:val="clear" w:color="auto" w:fill="F7F7FF"/>
          </w:tcPr>
          <w:p w14:paraId="274CA0C0" w14:textId="77777777" w:rsidR="2058A923" w:rsidRDefault="2058A923" w:rsidP="2058A923">
            <w:pPr>
              <w:spacing w:line="240" w:lineRule="auto"/>
              <w:ind w:right="150"/>
              <w:jc w:val="right"/>
              <w:rPr>
                <w:sz w:val="18"/>
                <w:szCs w:val="18"/>
              </w:rPr>
            </w:pPr>
            <w:r w:rsidRPr="2058A923">
              <w:rPr>
                <w:b/>
                <w:bCs/>
                <w:sz w:val="18"/>
                <w:szCs w:val="18"/>
              </w:rPr>
              <w:t>3</w:t>
            </w:r>
            <w:r w:rsidRPr="2058A923">
              <w:rPr>
                <w:sz w:val="18"/>
                <w:szCs w:val="18"/>
              </w:rPr>
              <w:t> </w:t>
            </w:r>
          </w:p>
        </w:tc>
        <w:tc>
          <w:tcPr>
            <w:tcW w:w="6638" w:type="dxa"/>
            <w:tcBorders>
              <w:top w:val="single" w:sz="6" w:space="0" w:color="A9A9A9"/>
              <w:left w:val="nil"/>
              <w:bottom w:val="single" w:sz="6" w:space="0" w:color="A9A9A9"/>
              <w:right w:val="double" w:sz="6" w:space="0" w:color="A9A9A9"/>
            </w:tcBorders>
            <w:shd w:val="clear" w:color="auto" w:fill="F7F7FF"/>
          </w:tcPr>
          <w:p w14:paraId="05D6A180" w14:textId="3DDAB629" w:rsidR="2058A923" w:rsidRPr="00891EAC" w:rsidRDefault="2058A923" w:rsidP="2058A923">
            <w:pPr>
              <w:spacing w:line="240" w:lineRule="auto"/>
              <w:rPr>
                <w:sz w:val="18"/>
                <w:szCs w:val="18"/>
              </w:rPr>
            </w:pPr>
            <w:r w:rsidRPr="00891EAC">
              <w:rPr>
                <w:sz w:val="18"/>
                <w:szCs w:val="18"/>
              </w:rPr>
              <w:t xml:space="preserve">The client </w:t>
            </w:r>
            <w:r w:rsidR="189D0CBC" w:rsidRPr="00891EAC">
              <w:rPr>
                <w:sz w:val="18"/>
                <w:szCs w:val="18"/>
              </w:rPr>
              <w:t>makes the desired amendments</w:t>
            </w:r>
          </w:p>
        </w:tc>
      </w:tr>
      <w:tr w:rsidR="0016264F" w14:paraId="27ABF335" w14:textId="77777777" w:rsidTr="00E97B6E">
        <w:trPr>
          <w:trHeight w:val="57"/>
        </w:trPr>
        <w:tc>
          <w:tcPr>
            <w:tcW w:w="2159" w:type="dxa"/>
            <w:vMerge/>
          </w:tcPr>
          <w:p w14:paraId="57C78B21" w14:textId="77777777" w:rsidR="006767E1" w:rsidRDefault="006767E1"/>
        </w:tc>
        <w:tc>
          <w:tcPr>
            <w:tcW w:w="555" w:type="dxa"/>
            <w:tcBorders>
              <w:top w:val="single" w:sz="6" w:space="0" w:color="A9A9A9"/>
              <w:left w:val="single" w:sz="6" w:space="0" w:color="A9A9A9"/>
              <w:bottom w:val="single" w:sz="6" w:space="0" w:color="A9A9A9"/>
              <w:right w:val="nil"/>
            </w:tcBorders>
            <w:shd w:val="clear" w:color="auto" w:fill="F7F7FF"/>
          </w:tcPr>
          <w:p w14:paraId="069000D9" w14:textId="6A8D6CCE" w:rsidR="2058A923" w:rsidRDefault="2058A923" w:rsidP="006D4AB9">
            <w:pPr>
              <w:spacing w:line="240" w:lineRule="auto"/>
              <w:ind w:right="150"/>
              <w:jc w:val="center"/>
              <w:rPr>
                <w:b/>
                <w:bCs/>
                <w:sz w:val="18"/>
                <w:szCs w:val="18"/>
              </w:rPr>
            </w:pPr>
            <w:r w:rsidRPr="2058A923">
              <w:rPr>
                <w:b/>
                <w:bCs/>
                <w:sz w:val="18"/>
                <w:szCs w:val="18"/>
              </w:rPr>
              <w:t>4</w:t>
            </w:r>
          </w:p>
        </w:tc>
        <w:tc>
          <w:tcPr>
            <w:tcW w:w="6638" w:type="dxa"/>
            <w:tcBorders>
              <w:top w:val="single" w:sz="6" w:space="0" w:color="A9A9A9"/>
              <w:left w:val="nil"/>
              <w:bottom w:val="single" w:sz="6" w:space="0" w:color="A9A9A9"/>
              <w:right w:val="double" w:sz="6" w:space="0" w:color="A9A9A9"/>
            </w:tcBorders>
            <w:shd w:val="clear" w:color="auto" w:fill="F7F7FF"/>
          </w:tcPr>
          <w:p w14:paraId="22863F82" w14:textId="256402B6" w:rsidR="2058A923" w:rsidRPr="00891EAC" w:rsidRDefault="2058A923" w:rsidP="2058A923">
            <w:pPr>
              <w:spacing w:line="240" w:lineRule="auto"/>
              <w:rPr>
                <w:sz w:val="18"/>
                <w:szCs w:val="18"/>
              </w:rPr>
            </w:pPr>
            <w:r w:rsidRPr="00891EAC">
              <w:rPr>
                <w:sz w:val="18"/>
                <w:szCs w:val="18"/>
              </w:rPr>
              <w:t xml:space="preserve">The user clicks </w:t>
            </w:r>
            <w:r w:rsidR="006D4AB9" w:rsidRPr="00891EAC">
              <w:rPr>
                <w:sz w:val="18"/>
                <w:szCs w:val="18"/>
              </w:rPr>
              <w:t>&lt;&lt;S</w:t>
            </w:r>
            <w:r w:rsidR="58A51AE7" w:rsidRPr="00891EAC">
              <w:rPr>
                <w:sz w:val="18"/>
                <w:szCs w:val="18"/>
              </w:rPr>
              <w:t>ave</w:t>
            </w:r>
            <w:r w:rsidR="006D4AB9" w:rsidRPr="00891EAC">
              <w:rPr>
                <w:sz w:val="18"/>
                <w:szCs w:val="18"/>
              </w:rPr>
              <w:t>&gt;&gt;</w:t>
            </w:r>
          </w:p>
        </w:tc>
      </w:tr>
      <w:tr w:rsidR="0016264F" w14:paraId="7A8F0CD1" w14:textId="77777777" w:rsidTr="00E97B6E">
        <w:trPr>
          <w:trHeight w:val="27"/>
        </w:trPr>
        <w:tc>
          <w:tcPr>
            <w:tcW w:w="2159" w:type="dxa"/>
            <w:vMerge/>
          </w:tcPr>
          <w:p w14:paraId="78A4E296" w14:textId="77777777" w:rsidR="006767E1" w:rsidRDefault="006767E1"/>
        </w:tc>
        <w:tc>
          <w:tcPr>
            <w:tcW w:w="555" w:type="dxa"/>
            <w:tcBorders>
              <w:top w:val="single" w:sz="6" w:space="0" w:color="A9A9A9"/>
              <w:left w:val="single" w:sz="6" w:space="0" w:color="A9A9A9"/>
              <w:bottom w:val="single" w:sz="6" w:space="0" w:color="A9A9A9"/>
              <w:right w:val="nil"/>
            </w:tcBorders>
            <w:shd w:val="clear" w:color="auto" w:fill="F7F7FF"/>
          </w:tcPr>
          <w:p w14:paraId="7224BBB8" w14:textId="25D28F76" w:rsidR="2058A923" w:rsidRDefault="006D4AB9" w:rsidP="006D4AB9">
            <w:pPr>
              <w:spacing w:line="240" w:lineRule="auto"/>
              <w:ind w:right="-72"/>
              <w:rPr>
                <w:b/>
                <w:bCs/>
                <w:sz w:val="18"/>
                <w:szCs w:val="18"/>
              </w:rPr>
            </w:pPr>
            <w:r>
              <w:rPr>
                <w:b/>
                <w:bCs/>
                <w:sz w:val="18"/>
                <w:szCs w:val="18"/>
              </w:rPr>
              <w:t xml:space="preserve"> </w:t>
            </w:r>
            <w:r w:rsidR="2058A923" w:rsidRPr="2058A923">
              <w:rPr>
                <w:b/>
                <w:bCs/>
                <w:sz w:val="18"/>
                <w:szCs w:val="18"/>
              </w:rPr>
              <w:t>5</w:t>
            </w:r>
          </w:p>
        </w:tc>
        <w:tc>
          <w:tcPr>
            <w:tcW w:w="6638" w:type="dxa"/>
            <w:tcBorders>
              <w:top w:val="single" w:sz="6" w:space="0" w:color="A9A9A9"/>
              <w:left w:val="nil"/>
              <w:bottom w:val="single" w:sz="6" w:space="0" w:color="A9A9A9"/>
              <w:right w:val="double" w:sz="6" w:space="0" w:color="A9A9A9"/>
            </w:tcBorders>
            <w:shd w:val="clear" w:color="auto" w:fill="F7F7FF"/>
          </w:tcPr>
          <w:p w14:paraId="6A24D4C4" w14:textId="3C69D6A9" w:rsidR="2058A923" w:rsidRPr="006D4AB9" w:rsidRDefault="2058A923" w:rsidP="2058A923">
            <w:pPr>
              <w:rPr>
                <w:sz w:val="18"/>
                <w:szCs w:val="18"/>
              </w:rPr>
            </w:pPr>
            <w:r w:rsidRPr="006D4AB9">
              <w:rPr>
                <w:sz w:val="18"/>
                <w:szCs w:val="18"/>
              </w:rPr>
              <w:t>The system shows a success message and will update the database.</w:t>
            </w:r>
          </w:p>
        </w:tc>
      </w:tr>
      <w:tr w:rsidR="0010789B" w14:paraId="1A3B8165" w14:textId="77777777" w:rsidTr="51489C09">
        <w:trPr>
          <w:trHeight w:val="279"/>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30FAC3A2" w14:textId="77777777" w:rsidR="2058A923" w:rsidRDefault="2058A923" w:rsidP="2058A923">
            <w:pPr>
              <w:spacing w:line="240" w:lineRule="auto"/>
              <w:ind w:left="45"/>
              <w:rPr>
                <w:sz w:val="18"/>
                <w:szCs w:val="18"/>
              </w:rPr>
            </w:pPr>
            <w:r w:rsidRPr="2058A923">
              <w:rPr>
                <w:b/>
                <w:bCs/>
                <w:color w:val="FFFFFF" w:themeColor="background1"/>
                <w:sz w:val="14"/>
                <w:szCs w:val="14"/>
              </w:rPr>
              <w:t>Extensions:</w:t>
            </w:r>
            <w:r w:rsidRPr="2058A923">
              <w:rPr>
                <w:color w:val="FFFFFF" w:themeColor="background1"/>
                <w:sz w:val="14"/>
                <w:szCs w:val="14"/>
              </w:rPr>
              <w:t> </w:t>
            </w:r>
          </w:p>
        </w:tc>
        <w:tc>
          <w:tcPr>
            <w:tcW w:w="7193" w:type="dxa"/>
            <w:gridSpan w:val="2"/>
            <w:tcBorders>
              <w:top w:val="double" w:sz="6" w:space="0" w:color="A9A9A9"/>
              <w:left w:val="single" w:sz="6" w:space="0" w:color="A9A9A9"/>
              <w:bottom w:val="single" w:sz="6" w:space="0" w:color="A9A9A9"/>
              <w:right w:val="single" w:sz="6" w:space="0" w:color="A9A9A9"/>
            </w:tcBorders>
            <w:shd w:val="clear" w:color="auto" w:fill="686868"/>
          </w:tcPr>
          <w:p w14:paraId="23B4A212" w14:textId="77777777" w:rsidR="2058A923" w:rsidRDefault="2058A923" w:rsidP="2058A923">
            <w:pPr>
              <w:spacing w:line="240" w:lineRule="auto"/>
              <w:ind w:left="105"/>
              <w:rPr>
                <w:sz w:val="18"/>
                <w:szCs w:val="18"/>
              </w:rPr>
            </w:pPr>
            <w:r w:rsidRPr="2058A923">
              <w:rPr>
                <w:b/>
                <w:bCs/>
                <w:color w:val="EFFFEF"/>
                <w:sz w:val="16"/>
                <w:szCs w:val="16"/>
              </w:rPr>
              <w:t>Branching Scenarios</w:t>
            </w:r>
            <w:r w:rsidRPr="2058A923">
              <w:rPr>
                <w:color w:val="EFFFEF"/>
                <w:sz w:val="16"/>
                <w:szCs w:val="16"/>
              </w:rPr>
              <w:t> </w:t>
            </w:r>
          </w:p>
        </w:tc>
      </w:tr>
      <w:tr w:rsidR="006D709F" w14:paraId="6EBE7D91" w14:textId="77777777" w:rsidTr="51489C09">
        <w:trPr>
          <w:trHeight w:val="183"/>
        </w:trPr>
        <w:tc>
          <w:tcPr>
            <w:tcW w:w="2159" w:type="dxa"/>
            <w:vMerge w:val="restart"/>
            <w:tcBorders>
              <w:top w:val="single" w:sz="6" w:space="0" w:color="A9A9A9"/>
              <w:left w:val="single" w:sz="6" w:space="0" w:color="A9A9A9"/>
              <w:right w:val="single" w:sz="6" w:space="0" w:color="A9A9A9"/>
            </w:tcBorders>
            <w:shd w:val="clear" w:color="auto" w:fill="686868"/>
          </w:tcPr>
          <w:p w14:paraId="6306AA15" w14:textId="59AEC696" w:rsidR="2058A923" w:rsidRDefault="2058A923" w:rsidP="2058A923">
            <w:pPr>
              <w:spacing w:line="240" w:lineRule="auto"/>
              <w:ind w:right="195"/>
              <w:jc w:val="right"/>
              <w:rPr>
                <w:b/>
                <w:bCs/>
                <w:color w:val="FFFFFF" w:themeColor="background1"/>
                <w:sz w:val="16"/>
                <w:szCs w:val="16"/>
              </w:rPr>
            </w:pPr>
            <w:r w:rsidRPr="2058A923">
              <w:rPr>
                <w:b/>
                <w:bCs/>
                <w:color w:val="FFFFFF" w:themeColor="background1"/>
                <w:sz w:val="16"/>
                <w:szCs w:val="16"/>
              </w:rPr>
              <w:t>4</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2F3996DB" w14:textId="5AF5729A" w:rsidR="2058A923" w:rsidRDefault="2058A923" w:rsidP="2058A923">
            <w:pPr>
              <w:spacing w:line="240" w:lineRule="auto"/>
              <w:ind w:left="90"/>
              <w:rPr>
                <w:b/>
                <w:bCs/>
                <w:sz w:val="18"/>
                <w:szCs w:val="18"/>
              </w:rPr>
            </w:pPr>
            <w:r w:rsidRPr="2058A923">
              <w:rPr>
                <w:b/>
                <w:bCs/>
                <w:sz w:val="18"/>
                <w:szCs w:val="18"/>
              </w:rPr>
              <w:t xml:space="preserve">Condition: </w:t>
            </w:r>
            <w:r w:rsidR="24427062" w:rsidRPr="2058A923">
              <w:rPr>
                <w:b/>
                <w:bCs/>
                <w:sz w:val="18"/>
                <w:szCs w:val="18"/>
              </w:rPr>
              <w:t>Client attempts to change pages before saving the form</w:t>
            </w:r>
          </w:p>
        </w:tc>
      </w:tr>
      <w:tr w:rsidR="0016264F" w14:paraId="740DD2C6" w14:textId="77777777" w:rsidTr="51489C09">
        <w:trPr>
          <w:trHeight w:val="138"/>
        </w:trPr>
        <w:tc>
          <w:tcPr>
            <w:tcW w:w="2159" w:type="dxa"/>
            <w:vMerge/>
          </w:tcPr>
          <w:p w14:paraId="574D7AD1" w14:textId="77777777" w:rsidR="006767E1" w:rsidRDefault="006767E1"/>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10E38904" w14:textId="77777777" w:rsidR="2058A923" w:rsidRDefault="2058A923" w:rsidP="2058A923">
            <w:pPr>
              <w:spacing w:line="240" w:lineRule="auto"/>
              <w:ind w:left="90"/>
              <w:rPr>
                <w:b/>
                <w:bCs/>
                <w:sz w:val="18"/>
                <w:szCs w:val="18"/>
              </w:rPr>
            </w:pPr>
            <w:r w:rsidRPr="2058A923">
              <w:rPr>
                <w:b/>
                <w:bCs/>
                <w:sz w:val="18"/>
                <w:szCs w:val="18"/>
              </w:rPr>
              <w:t>Step Actions</w:t>
            </w:r>
          </w:p>
        </w:tc>
      </w:tr>
      <w:tr w:rsidR="0016264F" w14:paraId="3747D1A3" w14:textId="77777777" w:rsidTr="00121D4E">
        <w:trPr>
          <w:trHeight w:val="219"/>
        </w:trPr>
        <w:tc>
          <w:tcPr>
            <w:tcW w:w="2159" w:type="dxa"/>
            <w:vMerge/>
          </w:tcPr>
          <w:p w14:paraId="6C2AA327" w14:textId="77777777" w:rsidR="006767E1" w:rsidRDefault="006767E1"/>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0A0C145E" w14:textId="5E9A91E7" w:rsidR="2058A923" w:rsidRDefault="2058A923" w:rsidP="2058A923">
            <w:pPr>
              <w:spacing w:line="240" w:lineRule="auto"/>
              <w:ind w:left="90"/>
              <w:rPr>
                <w:b/>
                <w:bCs/>
                <w:sz w:val="18"/>
                <w:szCs w:val="18"/>
              </w:rPr>
            </w:pPr>
            <w:r w:rsidRPr="2058A923">
              <w:rPr>
                <w:b/>
                <w:bCs/>
                <w:sz w:val="18"/>
                <w:szCs w:val="18"/>
              </w:rPr>
              <w:t xml:space="preserve">1 The </w:t>
            </w:r>
            <w:r w:rsidR="1FD5704B" w:rsidRPr="2058A923">
              <w:rPr>
                <w:b/>
                <w:bCs/>
                <w:sz w:val="18"/>
                <w:szCs w:val="18"/>
              </w:rPr>
              <w:t xml:space="preserve">client is reminded that they </w:t>
            </w:r>
            <w:r w:rsidR="1E15B9D8" w:rsidRPr="2058A923">
              <w:rPr>
                <w:b/>
                <w:bCs/>
                <w:sz w:val="18"/>
                <w:szCs w:val="18"/>
              </w:rPr>
              <w:t>must</w:t>
            </w:r>
            <w:r w:rsidR="1FD5704B" w:rsidRPr="2058A923">
              <w:rPr>
                <w:b/>
                <w:bCs/>
                <w:sz w:val="18"/>
                <w:szCs w:val="18"/>
              </w:rPr>
              <w:t xml:space="preserve"> press save</w:t>
            </w:r>
          </w:p>
        </w:tc>
      </w:tr>
      <w:tr w:rsidR="0016264F" w14:paraId="76F65FE8" w14:textId="77777777" w:rsidTr="51489C09">
        <w:trPr>
          <w:trHeight w:val="228"/>
        </w:trPr>
        <w:tc>
          <w:tcPr>
            <w:tcW w:w="2159" w:type="dxa"/>
            <w:vMerge/>
          </w:tcPr>
          <w:p w14:paraId="6B091776" w14:textId="77777777" w:rsidR="006767E1" w:rsidRDefault="006767E1"/>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3AA8506A" w14:textId="63434FEF" w:rsidR="2058A923" w:rsidRDefault="53310C8B" w:rsidP="2058A923">
            <w:pPr>
              <w:spacing w:line="240" w:lineRule="auto"/>
              <w:ind w:left="90"/>
              <w:rPr>
                <w:b/>
                <w:bCs/>
                <w:sz w:val="18"/>
                <w:szCs w:val="18"/>
              </w:rPr>
            </w:pPr>
            <w:r w:rsidRPr="51489C09">
              <w:rPr>
                <w:b/>
                <w:bCs/>
                <w:sz w:val="18"/>
                <w:szCs w:val="18"/>
              </w:rPr>
              <w:t xml:space="preserve">2 The page </w:t>
            </w:r>
            <w:r w:rsidR="62231321" w:rsidRPr="51489C09">
              <w:rPr>
                <w:b/>
                <w:bCs/>
                <w:sz w:val="18"/>
                <w:szCs w:val="18"/>
              </w:rPr>
              <w:t xml:space="preserve">waits for the client to confirm whether </w:t>
            </w:r>
            <w:r w:rsidR="7C6F3FBB" w:rsidRPr="51489C09">
              <w:rPr>
                <w:b/>
                <w:bCs/>
                <w:sz w:val="18"/>
                <w:szCs w:val="18"/>
              </w:rPr>
              <w:t>they want to save or not</w:t>
            </w:r>
          </w:p>
        </w:tc>
      </w:tr>
      <w:tr w:rsidR="00647A9E" w14:paraId="62E98229" w14:textId="77777777" w:rsidTr="51489C09">
        <w:trPr>
          <w:trHeight w:val="210"/>
        </w:trPr>
        <w:tc>
          <w:tcPr>
            <w:tcW w:w="2159" w:type="dxa"/>
            <w:vMerge w:val="restart"/>
            <w:tcBorders>
              <w:left w:val="single" w:sz="6" w:space="0" w:color="A9A9A9"/>
              <w:right w:val="single" w:sz="6" w:space="0" w:color="A9A9A9"/>
            </w:tcBorders>
            <w:shd w:val="clear" w:color="auto" w:fill="686868"/>
          </w:tcPr>
          <w:p w14:paraId="78C84ACE" w14:textId="7ED9E264" w:rsidR="00647A9E" w:rsidRDefault="00647A9E" w:rsidP="2058A923">
            <w:pPr>
              <w:spacing w:line="240" w:lineRule="auto"/>
              <w:ind w:right="195"/>
              <w:jc w:val="right"/>
              <w:rPr>
                <w:b/>
                <w:bCs/>
                <w:color w:val="FFFFFF" w:themeColor="background1"/>
                <w:sz w:val="16"/>
                <w:szCs w:val="16"/>
              </w:rPr>
            </w:pPr>
            <w:r>
              <w:rPr>
                <w:b/>
                <w:bCs/>
                <w:color w:val="FFFFFF" w:themeColor="background1"/>
                <w:sz w:val="16"/>
                <w:szCs w:val="16"/>
              </w:rPr>
              <w:t>3</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16B1FF72" w14:textId="56CD8A89" w:rsidR="00647A9E" w:rsidRDefault="00647A9E" w:rsidP="2058A923">
            <w:pPr>
              <w:spacing w:line="240" w:lineRule="auto"/>
              <w:ind w:left="90"/>
              <w:rPr>
                <w:b/>
                <w:bCs/>
                <w:sz w:val="18"/>
                <w:szCs w:val="18"/>
              </w:rPr>
            </w:pPr>
            <w:r w:rsidRPr="51489C09">
              <w:rPr>
                <w:b/>
                <w:bCs/>
                <w:sz w:val="18"/>
                <w:szCs w:val="18"/>
              </w:rPr>
              <w:t>Condition: The client attempts to edit their profile in a way that is outside the parameters (such as an invalid password or credit card number)</w:t>
            </w:r>
          </w:p>
        </w:tc>
      </w:tr>
      <w:tr w:rsidR="00647A9E" w14:paraId="4961C084" w14:textId="77777777" w:rsidTr="001669DF">
        <w:trPr>
          <w:trHeight w:val="219"/>
        </w:trPr>
        <w:tc>
          <w:tcPr>
            <w:tcW w:w="2159" w:type="dxa"/>
            <w:vMerge/>
            <w:tcBorders>
              <w:left w:val="single" w:sz="6" w:space="0" w:color="A9A9A9"/>
              <w:right w:val="single" w:sz="6" w:space="0" w:color="A9A9A9"/>
            </w:tcBorders>
            <w:shd w:val="clear" w:color="auto" w:fill="686868"/>
          </w:tcPr>
          <w:p w14:paraId="7BA1B6A4" w14:textId="77777777" w:rsidR="00647A9E" w:rsidRDefault="00647A9E"/>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74EB99B6" w14:textId="200AC45B" w:rsidR="00647A9E" w:rsidRDefault="00647A9E" w:rsidP="2058A923">
            <w:pPr>
              <w:spacing w:line="240" w:lineRule="auto"/>
              <w:ind w:left="90"/>
              <w:rPr>
                <w:b/>
                <w:bCs/>
                <w:sz w:val="18"/>
                <w:szCs w:val="18"/>
              </w:rPr>
            </w:pPr>
            <w:r w:rsidRPr="2058A923">
              <w:rPr>
                <w:b/>
                <w:bCs/>
                <w:sz w:val="18"/>
                <w:szCs w:val="18"/>
              </w:rPr>
              <w:t>Step Action</w:t>
            </w:r>
            <w:r>
              <w:rPr>
                <w:b/>
                <w:bCs/>
                <w:sz w:val="18"/>
                <w:szCs w:val="18"/>
              </w:rPr>
              <w:t xml:space="preserve">: </w:t>
            </w:r>
            <w:r w:rsidRPr="2058A923">
              <w:rPr>
                <w:b/>
                <w:bCs/>
                <w:sz w:val="18"/>
                <w:szCs w:val="18"/>
              </w:rPr>
              <w:t>The system rejects the edit and informs the client must remain within the parameters.</w:t>
            </w:r>
          </w:p>
        </w:tc>
      </w:tr>
    </w:tbl>
    <w:p w14:paraId="1E9F29E7" w14:textId="44B39162" w:rsidR="00882AB5" w:rsidRDefault="00882AB5">
      <w:pPr>
        <w:widowControl/>
        <w:spacing w:line="240" w:lineRule="auto"/>
        <w:rPr>
          <w:rFonts w:ascii="Arial" w:eastAsia="Arial" w:hAnsi="Arial" w:cs="Arial"/>
          <w:iCs/>
          <w:highlight w:val="lightGray"/>
        </w:rPr>
      </w:pPr>
    </w:p>
    <w:p w14:paraId="3DAF1104" w14:textId="2B870370" w:rsidR="00FB34B7" w:rsidRPr="0008048D" w:rsidRDefault="00FB34B7" w:rsidP="00FB34B7">
      <w:pPr>
        <w:widowControl/>
        <w:spacing w:line="240" w:lineRule="auto"/>
        <w:rPr>
          <w:iCs/>
        </w:rPr>
      </w:pPr>
      <w:r>
        <w:rPr>
          <w:iCs/>
        </w:rPr>
        <w:t xml:space="preserve">The figure above is the </w:t>
      </w:r>
      <w:r>
        <w:rPr>
          <w:iCs/>
        </w:rPr>
        <w:t>Account Edition</w:t>
      </w:r>
      <w:r>
        <w:rPr>
          <w:iCs/>
        </w:rPr>
        <w:t xml:space="preserve"> Use Case which states in detail how the system works in the </w:t>
      </w:r>
      <w:r>
        <w:rPr>
          <w:iCs/>
        </w:rPr>
        <w:t>Up</w:t>
      </w:r>
      <w:r w:rsidR="00F66ED9">
        <w:rPr>
          <w:iCs/>
        </w:rPr>
        <w:t>date Profile</w:t>
      </w:r>
      <w:r>
        <w:rPr>
          <w:iCs/>
        </w:rPr>
        <w:t xml:space="preserve"> Page in the Success Scenario, and how the system behaves in the E</w:t>
      </w:r>
      <w:r w:rsidRPr="002456CA">
        <w:rPr>
          <w:iCs/>
        </w:rPr>
        <w:t xml:space="preserve">xtension if the system encounters a problem. </w:t>
      </w:r>
      <w:r w:rsidR="00B37C8D">
        <w:rPr>
          <w:rFonts w:eastAsia="Arial"/>
          <w:iCs/>
        </w:rPr>
        <w:t>T</w:t>
      </w:r>
      <w:r w:rsidRPr="002456CA">
        <w:rPr>
          <w:rFonts w:eastAsia="Arial"/>
          <w:iCs/>
        </w:rPr>
        <w:t>his use case indicate</w:t>
      </w:r>
      <w:r w:rsidR="00B37C8D">
        <w:rPr>
          <w:rFonts w:eastAsia="Arial"/>
          <w:iCs/>
        </w:rPr>
        <w:t>s</w:t>
      </w:r>
      <w:r w:rsidRPr="002456CA">
        <w:rPr>
          <w:rFonts w:eastAsia="Arial"/>
          <w:iCs/>
        </w:rPr>
        <w:t xml:space="preserve"> who is the main actor, or the main user, pre and post conditions, minimal and success guarantee, fail case, consequence of failure as well as associated risks.</w:t>
      </w:r>
    </w:p>
    <w:p w14:paraId="3364FFBC" w14:textId="77777777" w:rsidR="00FB34B7" w:rsidRPr="00FB34B7" w:rsidRDefault="00FB34B7">
      <w:pPr>
        <w:widowControl/>
        <w:spacing w:line="240" w:lineRule="auto"/>
        <w:rPr>
          <w:rFonts w:ascii="Arial" w:eastAsia="Arial" w:hAnsi="Arial" w:cs="Arial"/>
          <w:iCs/>
          <w:highlight w:val="lightGray"/>
        </w:rPr>
      </w:pPr>
    </w:p>
    <w:p w14:paraId="0272D0FE" w14:textId="77777777" w:rsidR="009E773A" w:rsidRDefault="009E773A" w:rsidP="009E773A">
      <w:pPr>
        <w:keepNext/>
        <w:widowControl/>
        <w:spacing w:line="240" w:lineRule="auto"/>
        <w:jc w:val="center"/>
      </w:pPr>
      <w:r>
        <w:rPr>
          <w:rFonts w:ascii="Arial" w:eastAsia="Arial" w:hAnsi="Arial" w:cs="Arial"/>
          <w:i/>
          <w:noProof/>
        </w:rPr>
        <w:drawing>
          <wp:inline distT="0" distB="0" distL="0" distR="0" wp14:anchorId="2E212B97" wp14:editId="299CABD2">
            <wp:extent cx="4155299" cy="3598718"/>
            <wp:effectExtent l="0" t="0" r="0" b="190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156364" cy="3599640"/>
                    </a:xfrm>
                    <a:prstGeom prst="rect">
                      <a:avLst/>
                    </a:prstGeom>
                  </pic:spPr>
                </pic:pic>
              </a:graphicData>
            </a:graphic>
          </wp:inline>
        </w:drawing>
      </w:r>
    </w:p>
    <w:p w14:paraId="4E542CC2" w14:textId="6FB59127" w:rsidR="00882AB5" w:rsidRDefault="009E773A" w:rsidP="00637C0D">
      <w:pPr>
        <w:pStyle w:val="Caption"/>
        <w:jc w:val="center"/>
      </w:pPr>
      <w:r>
        <w:t xml:space="preserve">Figure </w:t>
      </w:r>
      <w:r w:rsidR="0047523D">
        <w:t>13</w:t>
      </w:r>
      <w:r>
        <w:t xml:space="preserve"> Account Creation and Profile Edition</w:t>
      </w:r>
    </w:p>
    <w:p w14:paraId="0CCCBEB0" w14:textId="7EE2FD36" w:rsidR="00390C5B" w:rsidRDefault="00F66ED9" w:rsidP="00390C5B">
      <w:pPr>
        <w:widowControl/>
        <w:spacing w:line="240" w:lineRule="auto"/>
        <w:rPr>
          <w:i/>
          <w:iCs/>
          <w:color w:val="44546A" w:themeColor="text2"/>
          <w:sz w:val="18"/>
          <w:szCs w:val="18"/>
        </w:rPr>
      </w:pPr>
      <w:r>
        <w:t xml:space="preserve">The diagram above shows the logic behind the </w:t>
      </w:r>
      <w:r>
        <w:t>account creation and profile updat</w:t>
      </w:r>
      <w:r w:rsidR="003951B2">
        <w:t>e</w:t>
      </w:r>
      <w:r>
        <w:t xml:space="preserve">. The </w:t>
      </w:r>
      <w:r w:rsidR="00973F03">
        <w:t>AccountDetail</w:t>
      </w:r>
      <w:r>
        <w:t xml:space="preserve">Control and </w:t>
      </w:r>
      <w:r w:rsidR="00973F03">
        <w:t>Employee</w:t>
      </w:r>
      <w:r>
        <w:t xml:space="preserve">Control will check the user authentication. If the user has the authority, the </w:t>
      </w:r>
      <w:r w:rsidR="007B1078">
        <w:t>system</w:t>
      </w:r>
      <w:r>
        <w:t xml:space="preserve"> will provide service. Otherwise, the system will </w:t>
      </w:r>
      <w:r w:rsidR="00C8110E">
        <w:t>provide no service</w:t>
      </w:r>
      <w:r>
        <w:t>.</w:t>
      </w:r>
    </w:p>
    <w:p w14:paraId="2B095956" w14:textId="77777777" w:rsidR="00390C5B" w:rsidRDefault="00390C5B">
      <w:pPr>
        <w:widowControl/>
        <w:spacing w:line="240" w:lineRule="auto"/>
        <w:rPr>
          <w:i/>
          <w:iCs/>
          <w:color w:val="44546A" w:themeColor="text2"/>
          <w:sz w:val="18"/>
          <w:szCs w:val="18"/>
        </w:rPr>
      </w:pPr>
      <w:r>
        <w:rPr>
          <w:i/>
          <w:iCs/>
          <w:color w:val="44546A" w:themeColor="text2"/>
          <w:sz w:val="18"/>
          <w:szCs w:val="18"/>
        </w:rPr>
        <w:br w:type="page"/>
      </w:r>
    </w:p>
    <w:p w14:paraId="05DD13CB" w14:textId="61B2ACE1" w:rsidR="42259182" w:rsidRDefault="1BE2A6F0" w:rsidP="000800D2">
      <w:pPr>
        <w:pStyle w:val="Heading3"/>
        <w:rPr>
          <w:rFonts w:eastAsia="Arial" w:cs="Arial"/>
        </w:rPr>
      </w:pPr>
      <w:bookmarkStart w:id="102" w:name="_Toc80184643"/>
      <w:r>
        <w:lastRenderedPageBreak/>
        <w:t>Sub-Function Use Case: Meeting Creation</w:t>
      </w:r>
      <w:bookmarkEnd w:id="102"/>
    </w:p>
    <w:tbl>
      <w:tblPr>
        <w:tblW w:w="0" w:type="auto"/>
        <w:tblInd w:w="-8"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2159"/>
        <w:gridCol w:w="555"/>
        <w:gridCol w:w="6638"/>
      </w:tblGrid>
      <w:tr w:rsidR="0078441B" w14:paraId="612FB730" w14:textId="77777777" w:rsidTr="2058A923">
        <w:trPr>
          <w:trHeight w:val="228"/>
        </w:trPr>
        <w:tc>
          <w:tcPr>
            <w:tcW w:w="2159" w:type="dxa"/>
            <w:tcBorders>
              <w:top w:val="single" w:sz="6" w:space="0" w:color="A9A9A9"/>
              <w:left w:val="single" w:sz="6" w:space="0" w:color="A9A9A9"/>
              <w:bottom w:val="single" w:sz="6" w:space="0" w:color="A9A9A9"/>
              <w:right w:val="single" w:sz="6" w:space="0" w:color="A9A9A9"/>
            </w:tcBorders>
            <w:shd w:val="clear" w:color="auto" w:fill="000000" w:themeFill="text1"/>
          </w:tcPr>
          <w:p w14:paraId="0DFAB5E2" w14:textId="77777777" w:rsidR="2058A923" w:rsidRDefault="2058A923" w:rsidP="2058A923">
            <w:pPr>
              <w:spacing w:line="240" w:lineRule="auto"/>
              <w:ind w:left="45"/>
              <w:rPr>
                <w:sz w:val="18"/>
                <w:szCs w:val="18"/>
              </w:rPr>
            </w:pPr>
            <w:r w:rsidRPr="2058A923">
              <w:rPr>
                <w:b/>
                <w:bCs/>
                <w:color w:val="EFFFEF"/>
                <w:sz w:val="18"/>
                <w:szCs w:val="18"/>
              </w:rPr>
              <w:t>Project Name:</w:t>
            </w:r>
            <w:r w:rsidRPr="2058A923">
              <w:rPr>
                <w:color w:val="EFFFEF"/>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000000" w:themeFill="text1"/>
          </w:tcPr>
          <w:p w14:paraId="3AFE9795" w14:textId="77777777" w:rsidR="2058A923" w:rsidRDefault="2058A923" w:rsidP="2058A923">
            <w:pPr>
              <w:spacing w:line="240" w:lineRule="auto"/>
              <w:ind w:left="105"/>
              <w:rPr>
                <w:sz w:val="18"/>
                <w:szCs w:val="18"/>
              </w:rPr>
            </w:pPr>
            <w:r w:rsidRPr="2058A923">
              <w:rPr>
                <w:color w:val="EFFFEF"/>
                <w:sz w:val="18"/>
                <w:szCs w:val="18"/>
              </w:rPr>
              <w:t>Meeting Schedule System </w:t>
            </w:r>
          </w:p>
        </w:tc>
      </w:tr>
      <w:tr w:rsidR="0078441B" w14:paraId="4494D044" w14:textId="77777777" w:rsidTr="00B37B26">
        <w:trPr>
          <w:trHeight w:val="102"/>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3F6BAE67" w14:textId="77777777" w:rsidR="2058A923" w:rsidRDefault="2058A923" w:rsidP="2058A923">
            <w:pPr>
              <w:spacing w:line="240" w:lineRule="auto"/>
              <w:ind w:left="45"/>
              <w:rPr>
                <w:sz w:val="18"/>
                <w:szCs w:val="18"/>
              </w:rPr>
            </w:pPr>
            <w:r w:rsidRPr="2058A923">
              <w:rPr>
                <w:b/>
                <w:bCs/>
                <w:color w:val="FFFFFF" w:themeColor="background1"/>
                <w:sz w:val="18"/>
                <w:szCs w:val="18"/>
              </w:rPr>
              <w:t>Use Case Name:</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314B3FEE" w14:textId="1FA23C1D" w:rsidR="0541B20F" w:rsidRDefault="0541B20F" w:rsidP="2058A923">
            <w:pPr>
              <w:spacing w:line="240" w:lineRule="auto"/>
              <w:ind w:left="60"/>
              <w:rPr>
                <w:sz w:val="18"/>
                <w:szCs w:val="18"/>
              </w:rPr>
            </w:pPr>
            <w:r w:rsidRPr="2058A923">
              <w:rPr>
                <w:sz w:val="18"/>
                <w:szCs w:val="18"/>
              </w:rPr>
              <w:t>Meeting Creation</w:t>
            </w:r>
          </w:p>
        </w:tc>
      </w:tr>
      <w:tr w:rsidR="0078441B" w14:paraId="57C3FD7F" w14:textId="77777777" w:rsidTr="2058A923">
        <w:trPr>
          <w:trHeight w:val="192"/>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4F154B3F" w14:textId="77777777" w:rsidR="2058A923" w:rsidRDefault="2058A923" w:rsidP="2058A923">
            <w:pPr>
              <w:spacing w:line="240" w:lineRule="auto"/>
              <w:ind w:left="45"/>
              <w:rPr>
                <w:sz w:val="18"/>
                <w:szCs w:val="18"/>
              </w:rPr>
            </w:pPr>
            <w:r w:rsidRPr="2058A923">
              <w:rPr>
                <w:b/>
                <w:bCs/>
                <w:color w:val="FFFFFF" w:themeColor="background1"/>
                <w:sz w:val="18"/>
                <w:szCs w:val="18"/>
              </w:rPr>
              <w:t>User Goal:</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5355C0AE" w14:textId="516B985A" w:rsidR="31FF1398" w:rsidRDefault="31FF1398" w:rsidP="2058A923">
            <w:pPr>
              <w:spacing w:line="240" w:lineRule="auto"/>
              <w:ind w:left="60"/>
              <w:rPr>
                <w:sz w:val="18"/>
                <w:szCs w:val="18"/>
              </w:rPr>
            </w:pPr>
            <w:r w:rsidRPr="2058A923">
              <w:rPr>
                <w:sz w:val="18"/>
                <w:szCs w:val="18"/>
              </w:rPr>
              <w:t>Upon reserving a room, a meeting is created</w:t>
            </w:r>
          </w:p>
        </w:tc>
      </w:tr>
      <w:tr w:rsidR="0078441B" w14:paraId="3B1F7BFF" w14:textId="77777777" w:rsidTr="2058A923">
        <w:trPr>
          <w:trHeight w:val="183"/>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0565D4D7" w14:textId="77777777" w:rsidR="2058A923" w:rsidRDefault="2058A923" w:rsidP="2058A923">
            <w:pPr>
              <w:spacing w:line="240" w:lineRule="auto"/>
              <w:ind w:left="45"/>
              <w:rPr>
                <w:sz w:val="18"/>
                <w:szCs w:val="18"/>
              </w:rPr>
            </w:pPr>
            <w:r w:rsidRPr="2058A923">
              <w:rPr>
                <w:b/>
                <w:bCs/>
                <w:color w:val="FFFFFF" w:themeColor="background1"/>
                <w:sz w:val="18"/>
                <w:szCs w:val="18"/>
              </w:rPr>
              <w:t>Level:</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662E2A04" w14:textId="5BF59EE3" w:rsidR="2148096E" w:rsidRDefault="2148096E" w:rsidP="2058A923">
            <w:pPr>
              <w:spacing w:line="240" w:lineRule="auto"/>
              <w:ind w:left="60"/>
              <w:rPr>
                <w:sz w:val="18"/>
                <w:szCs w:val="18"/>
              </w:rPr>
            </w:pPr>
            <w:r w:rsidRPr="2058A923">
              <w:rPr>
                <w:sz w:val="18"/>
                <w:szCs w:val="18"/>
              </w:rPr>
              <w:t>Sub-Function</w:t>
            </w:r>
          </w:p>
        </w:tc>
      </w:tr>
      <w:tr w:rsidR="0078441B" w14:paraId="32DAE63B" w14:textId="77777777" w:rsidTr="2058A923">
        <w:trPr>
          <w:trHeight w:val="237"/>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35744709" w14:textId="77777777" w:rsidR="2058A923" w:rsidRDefault="2058A923" w:rsidP="2058A923">
            <w:pPr>
              <w:spacing w:line="240" w:lineRule="auto"/>
              <w:ind w:left="45"/>
              <w:rPr>
                <w:sz w:val="18"/>
                <w:szCs w:val="18"/>
              </w:rPr>
            </w:pPr>
            <w:r w:rsidRPr="2058A923">
              <w:rPr>
                <w:b/>
                <w:bCs/>
                <w:color w:val="FFFFFF" w:themeColor="background1"/>
                <w:sz w:val="18"/>
                <w:szCs w:val="18"/>
              </w:rPr>
              <w:t>Relevant User Reqs:</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006E1C5F" w14:textId="2ACC5C01" w:rsidR="2058A923" w:rsidRDefault="2058A923" w:rsidP="2058A923">
            <w:pPr>
              <w:spacing w:line="240" w:lineRule="auto"/>
              <w:rPr>
                <w:sz w:val="18"/>
                <w:szCs w:val="18"/>
              </w:rPr>
            </w:pPr>
            <w:r w:rsidRPr="2058A923">
              <w:rPr>
                <w:sz w:val="18"/>
                <w:szCs w:val="18"/>
              </w:rPr>
              <w:t> None</w:t>
            </w:r>
          </w:p>
        </w:tc>
      </w:tr>
      <w:tr w:rsidR="0078441B" w14:paraId="605AD1E5" w14:textId="77777777" w:rsidTr="2058A923">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46261A1C" w14:textId="77777777" w:rsidR="2058A923" w:rsidRDefault="2058A923" w:rsidP="2058A923">
            <w:pPr>
              <w:spacing w:line="240" w:lineRule="auto"/>
              <w:ind w:left="45"/>
              <w:rPr>
                <w:sz w:val="18"/>
                <w:szCs w:val="18"/>
              </w:rPr>
            </w:pPr>
            <w:r w:rsidRPr="2058A923">
              <w:rPr>
                <w:b/>
                <w:bCs/>
                <w:color w:val="FFFFFF" w:themeColor="background1"/>
                <w:sz w:val="18"/>
                <w:szCs w:val="18"/>
              </w:rPr>
              <w:t>Relevant System Reqs:</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5461C37E" w14:textId="77777777" w:rsidR="2058A923" w:rsidRDefault="2058A923" w:rsidP="2058A923">
            <w:pPr>
              <w:spacing w:line="240" w:lineRule="auto"/>
              <w:ind w:left="60"/>
              <w:rPr>
                <w:sz w:val="18"/>
                <w:szCs w:val="18"/>
              </w:rPr>
            </w:pPr>
            <w:r w:rsidRPr="2058A923">
              <w:rPr>
                <w:sz w:val="18"/>
                <w:szCs w:val="18"/>
              </w:rPr>
              <w:t>None </w:t>
            </w:r>
          </w:p>
        </w:tc>
      </w:tr>
      <w:tr w:rsidR="0078441B" w14:paraId="6470E3F6" w14:textId="77777777" w:rsidTr="2058A923">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3EAD0E8D" w14:textId="77777777" w:rsidR="2058A923" w:rsidRDefault="2058A923" w:rsidP="2058A923">
            <w:pPr>
              <w:spacing w:line="240" w:lineRule="auto"/>
              <w:ind w:left="45"/>
              <w:rPr>
                <w:sz w:val="18"/>
                <w:szCs w:val="18"/>
              </w:rPr>
            </w:pPr>
            <w:r w:rsidRPr="2058A923">
              <w:rPr>
                <w:b/>
                <w:bCs/>
                <w:color w:val="FFFFFF" w:themeColor="background1"/>
                <w:sz w:val="18"/>
                <w:szCs w:val="18"/>
              </w:rPr>
              <w:t>Primary Actor:</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7400F381" w14:textId="087A82B2" w:rsidR="2058A923" w:rsidRDefault="2058A923" w:rsidP="2058A923">
            <w:pPr>
              <w:spacing w:line="240" w:lineRule="auto"/>
              <w:ind w:left="60"/>
              <w:rPr>
                <w:sz w:val="18"/>
                <w:szCs w:val="18"/>
              </w:rPr>
            </w:pPr>
            <w:r w:rsidRPr="2058A923">
              <w:rPr>
                <w:sz w:val="18"/>
                <w:szCs w:val="18"/>
              </w:rPr>
              <w:t xml:space="preserve">The </w:t>
            </w:r>
            <w:r w:rsidR="2202B108" w:rsidRPr="2058A923">
              <w:rPr>
                <w:sz w:val="18"/>
                <w:szCs w:val="18"/>
              </w:rPr>
              <w:t>c</w:t>
            </w:r>
            <w:r w:rsidRPr="2058A923">
              <w:rPr>
                <w:sz w:val="18"/>
                <w:szCs w:val="18"/>
              </w:rPr>
              <w:t>lient</w:t>
            </w:r>
          </w:p>
        </w:tc>
      </w:tr>
      <w:tr w:rsidR="0078441B" w14:paraId="739D7AC2" w14:textId="77777777" w:rsidTr="2058A923">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78AD371C" w14:textId="77777777" w:rsidR="2058A923" w:rsidRDefault="2058A923" w:rsidP="2058A923">
            <w:pPr>
              <w:spacing w:line="240" w:lineRule="auto"/>
              <w:ind w:left="45"/>
              <w:rPr>
                <w:sz w:val="18"/>
                <w:szCs w:val="18"/>
              </w:rPr>
            </w:pPr>
            <w:r w:rsidRPr="2058A923">
              <w:rPr>
                <w:b/>
                <w:bCs/>
                <w:color w:val="FFFFFF" w:themeColor="background1"/>
                <w:sz w:val="18"/>
                <w:szCs w:val="18"/>
              </w:rPr>
              <w:t>Precondition:</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3979B26B" w14:textId="211B64DA" w:rsidR="4D41A04B" w:rsidRDefault="004624E2" w:rsidP="2058A923">
            <w:pPr>
              <w:spacing w:line="240" w:lineRule="auto"/>
              <w:ind w:left="60"/>
              <w:rPr>
                <w:sz w:val="18"/>
                <w:szCs w:val="18"/>
              </w:rPr>
            </w:pPr>
            <w:r>
              <w:rPr>
                <w:sz w:val="18"/>
                <w:szCs w:val="18"/>
              </w:rPr>
              <w:t>C</w:t>
            </w:r>
            <w:r w:rsidR="2058A923" w:rsidRPr="2058A923">
              <w:rPr>
                <w:sz w:val="18"/>
                <w:szCs w:val="18"/>
              </w:rPr>
              <w:t>lient must have an account</w:t>
            </w:r>
          </w:p>
        </w:tc>
      </w:tr>
      <w:tr w:rsidR="0010789B" w14:paraId="2E7CC687" w14:textId="77777777" w:rsidTr="2058A923">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47FFB232" w14:textId="77777777" w:rsidR="2058A923" w:rsidRDefault="2058A923" w:rsidP="2058A923">
            <w:pPr>
              <w:spacing w:line="240" w:lineRule="auto"/>
              <w:rPr>
                <w:sz w:val="18"/>
                <w:szCs w:val="18"/>
              </w:rPr>
            </w:pPr>
            <w:r w:rsidRPr="2058A923">
              <w:rPr>
                <w:sz w:val="19"/>
                <w:szCs w:val="19"/>
              </w:rPr>
              <w:t> </w:t>
            </w:r>
            <w:r w:rsidRPr="2058A923">
              <w:rPr>
                <w:b/>
                <w:bCs/>
                <w:color w:val="FFFFFF" w:themeColor="background1"/>
                <w:sz w:val="18"/>
                <w:szCs w:val="18"/>
              </w:rPr>
              <w:t>Minimal Guarantee:</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vAlign w:val="center"/>
          </w:tcPr>
          <w:p w14:paraId="517E59BA" w14:textId="2B6BF10E" w:rsidR="2058A923" w:rsidRDefault="2058A923" w:rsidP="2058A923">
            <w:pPr>
              <w:spacing w:line="240" w:lineRule="auto"/>
              <w:ind w:left="60"/>
              <w:rPr>
                <w:sz w:val="18"/>
                <w:szCs w:val="18"/>
              </w:rPr>
            </w:pPr>
            <w:r w:rsidRPr="2058A923">
              <w:rPr>
                <w:sz w:val="18"/>
                <w:szCs w:val="18"/>
              </w:rPr>
              <w:t>The system reloaded</w:t>
            </w:r>
          </w:p>
        </w:tc>
      </w:tr>
      <w:tr w:rsidR="0078441B" w14:paraId="7CE17ABB" w14:textId="77777777" w:rsidTr="2058A923">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6CA91D1F" w14:textId="77777777" w:rsidR="2058A923" w:rsidRDefault="2058A923" w:rsidP="2058A923">
            <w:pPr>
              <w:spacing w:line="240" w:lineRule="auto"/>
              <w:ind w:left="45"/>
              <w:rPr>
                <w:sz w:val="18"/>
                <w:szCs w:val="18"/>
              </w:rPr>
            </w:pPr>
            <w:r w:rsidRPr="2058A923">
              <w:rPr>
                <w:b/>
                <w:bCs/>
                <w:color w:val="FFFFFF" w:themeColor="background1"/>
                <w:sz w:val="18"/>
                <w:szCs w:val="18"/>
              </w:rPr>
              <w:t>Success Guarantee:</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68BD8C85" w14:textId="367D8760" w:rsidR="2058A923" w:rsidRDefault="2058A923" w:rsidP="2058A923">
            <w:pPr>
              <w:spacing w:line="240" w:lineRule="auto"/>
              <w:ind w:left="60"/>
              <w:rPr>
                <w:sz w:val="18"/>
                <w:szCs w:val="18"/>
              </w:rPr>
            </w:pPr>
            <w:r w:rsidRPr="2058A923">
              <w:rPr>
                <w:sz w:val="18"/>
                <w:szCs w:val="18"/>
              </w:rPr>
              <w:t>T</w:t>
            </w:r>
            <w:r w:rsidR="20FB4235" w:rsidRPr="2058A923">
              <w:rPr>
                <w:sz w:val="18"/>
                <w:szCs w:val="18"/>
              </w:rPr>
              <w:t>he meeting is created once the room is reserved</w:t>
            </w:r>
          </w:p>
        </w:tc>
      </w:tr>
      <w:tr w:rsidR="0078441B" w14:paraId="07D86BEE" w14:textId="77777777" w:rsidTr="2058A923">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0BBC433C" w14:textId="77777777" w:rsidR="2058A923" w:rsidRDefault="2058A923" w:rsidP="2058A923">
            <w:pPr>
              <w:spacing w:line="240" w:lineRule="auto"/>
              <w:ind w:left="45"/>
              <w:rPr>
                <w:b/>
                <w:bCs/>
                <w:color w:val="FFFFFF" w:themeColor="background1"/>
                <w:sz w:val="18"/>
                <w:szCs w:val="18"/>
              </w:rPr>
            </w:pPr>
            <w:r w:rsidRPr="2058A923">
              <w:rPr>
                <w:b/>
                <w:bCs/>
                <w:color w:val="FFFFFF" w:themeColor="background1"/>
                <w:sz w:val="18"/>
                <w:szCs w:val="18"/>
              </w:rPr>
              <w:t>Fail Case:</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5B72CCAE" w14:textId="403BD998" w:rsidR="2058A923" w:rsidRDefault="2058A923" w:rsidP="2058A923">
            <w:pPr>
              <w:spacing w:line="240" w:lineRule="auto"/>
              <w:ind w:left="60"/>
              <w:rPr>
                <w:sz w:val="18"/>
                <w:szCs w:val="18"/>
              </w:rPr>
            </w:pPr>
            <w:r w:rsidRPr="2058A923">
              <w:rPr>
                <w:sz w:val="18"/>
                <w:szCs w:val="18"/>
              </w:rPr>
              <w:t>The</w:t>
            </w:r>
            <w:r w:rsidR="42E61CB0" w:rsidRPr="2058A923">
              <w:rPr>
                <w:sz w:val="18"/>
                <w:szCs w:val="18"/>
              </w:rPr>
              <w:t xml:space="preserve"> meeting is not created</w:t>
            </w:r>
          </w:p>
        </w:tc>
      </w:tr>
      <w:tr w:rsidR="0078441B" w14:paraId="6CEE92CD" w14:textId="77777777" w:rsidTr="2058A923">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07248E2E" w14:textId="77777777" w:rsidR="2058A923" w:rsidRDefault="2058A923" w:rsidP="2058A923">
            <w:pPr>
              <w:spacing w:line="240" w:lineRule="auto"/>
              <w:ind w:left="45"/>
              <w:rPr>
                <w:b/>
                <w:bCs/>
                <w:color w:val="FFFFFF" w:themeColor="background1"/>
                <w:sz w:val="18"/>
                <w:szCs w:val="18"/>
              </w:rPr>
            </w:pPr>
            <w:r w:rsidRPr="2058A923">
              <w:rPr>
                <w:b/>
                <w:bCs/>
                <w:color w:val="FFFFFF" w:themeColor="background1"/>
                <w:sz w:val="18"/>
                <w:szCs w:val="18"/>
              </w:rPr>
              <w:t>Consequence of Failure:</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518B1D18" w14:textId="4AD7F35A" w:rsidR="2058A923" w:rsidRDefault="2058A923" w:rsidP="2058A923">
            <w:pPr>
              <w:spacing w:line="240" w:lineRule="auto"/>
              <w:ind w:left="60"/>
              <w:rPr>
                <w:sz w:val="18"/>
                <w:szCs w:val="18"/>
              </w:rPr>
            </w:pPr>
            <w:r w:rsidRPr="2058A923">
              <w:rPr>
                <w:sz w:val="18"/>
                <w:szCs w:val="18"/>
              </w:rPr>
              <w:t xml:space="preserve">The </w:t>
            </w:r>
            <w:r w:rsidR="1ABC507A" w:rsidRPr="2058A923">
              <w:rPr>
                <w:sz w:val="18"/>
                <w:szCs w:val="18"/>
              </w:rPr>
              <w:t>client will not be able to change the important properties of the meeting such as “participants”</w:t>
            </w:r>
          </w:p>
        </w:tc>
      </w:tr>
      <w:tr w:rsidR="0078441B" w14:paraId="20C4ADCF" w14:textId="77777777" w:rsidTr="2058A923">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5A7BE17E" w14:textId="77777777" w:rsidR="2058A923" w:rsidRDefault="2058A923" w:rsidP="2058A923">
            <w:pPr>
              <w:spacing w:line="240" w:lineRule="auto"/>
              <w:ind w:left="45"/>
              <w:rPr>
                <w:b/>
                <w:bCs/>
                <w:color w:val="FFFFFF" w:themeColor="background1"/>
                <w:sz w:val="18"/>
                <w:szCs w:val="18"/>
              </w:rPr>
            </w:pPr>
            <w:r w:rsidRPr="2058A923">
              <w:rPr>
                <w:b/>
                <w:bCs/>
                <w:color w:val="FFFFFF" w:themeColor="background1"/>
                <w:sz w:val="18"/>
                <w:szCs w:val="18"/>
              </w:rPr>
              <w:t>Associated Risks:</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5FFD7C74" w14:textId="26280D75" w:rsidR="2058A923" w:rsidRDefault="2058A923" w:rsidP="2058A923">
            <w:pPr>
              <w:spacing w:line="240" w:lineRule="auto"/>
              <w:rPr>
                <w:sz w:val="18"/>
                <w:szCs w:val="18"/>
              </w:rPr>
            </w:pPr>
            <w:r w:rsidRPr="2058A923">
              <w:rPr>
                <w:sz w:val="18"/>
                <w:szCs w:val="18"/>
              </w:rPr>
              <w:t xml:space="preserve"> </w:t>
            </w:r>
            <w:r w:rsidR="00BE7C99">
              <w:rPr>
                <w:sz w:val="18"/>
                <w:szCs w:val="18"/>
              </w:rPr>
              <w:t>Product purpose violation</w:t>
            </w:r>
          </w:p>
        </w:tc>
      </w:tr>
      <w:tr w:rsidR="0010789B" w14:paraId="31324539" w14:textId="77777777" w:rsidTr="2058A923">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53A778B8" w14:textId="77777777" w:rsidR="2058A923" w:rsidRDefault="2058A923" w:rsidP="2058A923">
            <w:pPr>
              <w:spacing w:line="240" w:lineRule="auto"/>
              <w:ind w:left="45"/>
              <w:rPr>
                <w:sz w:val="18"/>
                <w:szCs w:val="18"/>
              </w:rPr>
            </w:pPr>
            <w:r w:rsidRPr="2058A923">
              <w:rPr>
                <w:b/>
                <w:bCs/>
                <w:color w:val="FFFFFF" w:themeColor="background1"/>
                <w:sz w:val="18"/>
                <w:szCs w:val="18"/>
              </w:rPr>
              <w:t>Trigger:</w:t>
            </w:r>
            <w:r w:rsidRPr="2058A923">
              <w:rPr>
                <w:color w:val="FFFFFF" w:themeColor="background1"/>
                <w:sz w:val="18"/>
                <w:szCs w:val="18"/>
              </w:rPr>
              <w:t> </w:t>
            </w:r>
          </w:p>
        </w:tc>
        <w:tc>
          <w:tcPr>
            <w:tcW w:w="7193" w:type="dxa"/>
            <w:gridSpan w:val="2"/>
            <w:tcBorders>
              <w:top w:val="single" w:sz="6" w:space="0" w:color="A9A9A9"/>
              <w:left w:val="single" w:sz="6" w:space="0" w:color="A9A9A9"/>
              <w:bottom w:val="double" w:sz="6" w:space="0" w:color="A9A9A9"/>
              <w:right w:val="single" w:sz="6" w:space="0" w:color="A9A9A9"/>
            </w:tcBorders>
            <w:shd w:val="clear" w:color="auto" w:fill="FFF2CC" w:themeFill="accent4" w:themeFillTint="33"/>
          </w:tcPr>
          <w:p w14:paraId="7520E5B8" w14:textId="3680E318" w:rsidR="2058A923" w:rsidRDefault="2058A923" w:rsidP="2058A923">
            <w:pPr>
              <w:spacing w:line="240" w:lineRule="auto"/>
              <w:rPr>
                <w:sz w:val="18"/>
                <w:szCs w:val="18"/>
              </w:rPr>
            </w:pPr>
            <w:r w:rsidRPr="2058A923">
              <w:rPr>
                <w:sz w:val="18"/>
                <w:szCs w:val="18"/>
              </w:rPr>
              <w:t xml:space="preserve">  The client clicks </w:t>
            </w:r>
            <w:r w:rsidR="00BE7C99">
              <w:rPr>
                <w:sz w:val="18"/>
                <w:szCs w:val="18"/>
              </w:rPr>
              <w:t>&lt;&lt;</w:t>
            </w:r>
            <w:r w:rsidR="34875526" w:rsidRPr="2058A923">
              <w:rPr>
                <w:sz w:val="18"/>
                <w:szCs w:val="18"/>
              </w:rPr>
              <w:t>Reserve</w:t>
            </w:r>
            <w:r w:rsidR="00BE7C99">
              <w:rPr>
                <w:sz w:val="18"/>
                <w:szCs w:val="18"/>
              </w:rPr>
              <w:t>&gt;&gt;</w:t>
            </w:r>
          </w:p>
        </w:tc>
      </w:tr>
      <w:tr w:rsidR="0010789B" w14:paraId="5D267C24" w14:textId="77777777" w:rsidTr="2058A923">
        <w:trPr>
          <w:trHeight w:val="225"/>
        </w:trPr>
        <w:tc>
          <w:tcPr>
            <w:tcW w:w="2159" w:type="dxa"/>
            <w:vMerge w:val="restart"/>
            <w:tcBorders>
              <w:top w:val="single" w:sz="6" w:space="0" w:color="A9A9A9"/>
              <w:left w:val="single" w:sz="6" w:space="0" w:color="A9A9A9"/>
              <w:bottom w:val="single" w:sz="6" w:space="0" w:color="A9A9A9"/>
              <w:right w:val="single" w:sz="6" w:space="0" w:color="A9A9A9"/>
            </w:tcBorders>
            <w:shd w:val="clear" w:color="auto" w:fill="686868"/>
          </w:tcPr>
          <w:p w14:paraId="58F67755" w14:textId="77777777" w:rsidR="2058A923" w:rsidRDefault="2058A923" w:rsidP="2058A923">
            <w:pPr>
              <w:spacing w:line="240" w:lineRule="auto"/>
              <w:rPr>
                <w:sz w:val="18"/>
                <w:szCs w:val="18"/>
              </w:rPr>
            </w:pPr>
            <w:r>
              <w:t> </w:t>
            </w:r>
          </w:p>
          <w:p w14:paraId="41C844FA" w14:textId="77777777" w:rsidR="2058A923" w:rsidRDefault="2058A923" w:rsidP="2058A923">
            <w:pPr>
              <w:spacing w:line="240" w:lineRule="auto"/>
              <w:rPr>
                <w:sz w:val="18"/>
                <w:szCs w:val="18"/>
              </w:rPr>
            </w:pPr>
            <w:r>
              <w:t> </w:t>
            </w:r>
          </w:p>
          <w:p w14:paraId="54BEC722" w14:textId="2728FA97" w:rsidR="2058A923" w:rsidRDefault="2058A923" w:rsidP="2058A923">
            <w:pPr>
              <w:spacing w:line="240" w:lineRule="auto"/>
              <w:rPr>
                <w:sz w:val="18"/>
                <w:szCs w:val="18"/>
              </w:rPr>
            </w:pPr>
            <w:r w:rsidRPr="2058A923">
              <w:rPr>
                <w:sz w:val="22"/>
                <w:szCs w:val="22"/>
              </w:rPr>
              <w:t> </w:t>
            </w:r>
            <w:r w:rsidRPr="2058A923">
              <w:rPr>
                <w:b/>
                <w:bCs/>
                <w:color w:val="FFFFFF" w:themeColor="background1"/>
                <w:sz w:val="18"/>
                <w:szCs w:val="18"/>
              </w:rPr>
              <w:t>Success Scenario:</w:t>
            </w:r>
            <w:r w:rsidRPr="2058A923">
              <w:rPr>
                <w:color w:val="FFFFFF" w:themeColor="background1"/>
                <w:sz w:val="18"/>
                <w:szCs w:val="18"/>
              </w:rPr>
              <w:t> </w:t>
            </w:r>
          </w:p>
          <w:p w14:paraId="10F714D8" w14:textId="77777777" w:rsidR="2058A923" w:rsidRDefault="2058A923" w:rsidP="2058A923">
            <w:pPr>
              <w:spacing w:line="240" w:lineRule="auto"/>
              <w:ind w:left="45"/>
              <w:rPr>
                <w:sz w:val="18"/>
                <w:szCs w:val="18"/>
              </w:rPr>
            </w:pPr>
          </w:p>
          <w:p w14:paraId="7BF66F4B" w14:textId="7D09F02D" w:rsidR="2058A923" w:rsidRDefault="2058A923" w:rsidP="2058A923">
            <w:pPr>
              <w:spacing w:line="240" w:lineRule="auto"/>
              <w:rPr>
                <w:sz w:val="18"/>
                <w:szCs w:val="18"/>
              </w:rPr>
            </w:pPr>
          </w:p>
        </w:tc>
        <w:tc>
          <w:tcPr>
            <w:tcW w:w="7193" w:type="dxa"/>
            <w:gridSpan w:val="2"/>
            <w:tcBorders>
              <w:top w:val="double" w:sz="6" w:space="0" w:color="A9A9A9"/>
              <w:left w:val="single" w:sz="6" w:space="0" w:color="A9A9A9"/>
              <w:bottom w:val="single" w:sz="6" w:space="0" w:color="A9A9A9"/>
              <w:right w:val="double" w:sz="6" w:space="0" w:color="A9A9A9"/>
            </w:tcBorders>
            <w:shd w:val="clear" w:color="auto" w:fill="AFC3DD"/>
          </w:tcPr>
          <w:p w14:paraId="1BD08C92" w14:textId="77777777" w:rsidR="2058A923" w:rsidRDefault="2058A923" w:rsidP="2058A923">
            <w:pPr>
              <w:spacing w:line="240" w:lineRule="auto"/>
              <w:ind w:left="150"/>
              <w:rPr>
                <w:sz w:val="18"/>
                <w:szCs w:val="18"/>
              </w:rPr>
            </w:pPr>
            <w:r w:rsidRPr="2058A923">
              <w:rPr>
                <w:b/>
                <w:bCs/>
                <w:sz w:val="18"/>
                <w:szCs w:val="18"/>
              </w:rPr>
              <w:t>Step Actions</w:t>
            </w:r>
            <w:r w:rsidRPr="2058A923">
              <w:rPr>
                <w:sz w:val="18"/>
                <w:szCs w:val="18"/>
              </w:rPr>
              <w:t> </w:t>
            </w:r>
          </w:p>
        </w:tc>
      </w:tr>
      <w:tr w:rsidR="0016264F" w14:paraId="56C51329" w14:textId="77777777" w:rsidTr="2058A923">
        <w:trPr>
          <w:trHeight w:val="255"/>
        </w:trPr>
        <w:tc>
          <w:tcPr>
            <w:tcW w:w="2159" w:type="dxa"/>
            <w:vMerge/>
          </w:tcPr>
          <w:p w14:paraId="5C9AF029" w14:textId="77777777" w:rsidR="006767E1" w:rsidRDefault="006767E1"/>
        </w:tc>
        <w:tc>
          <w:tcPr>
            <w:tcW w:w="555" w:type="dxa"/>
            <w:tcBorders>
              <w:top w:val="single" w:sz="6" w:space="0" w:color="A9A9A9"/>
              <w:left w:val="single" w:sz="6" w:space="0" w:color="A9A9A9"/>
              <w:bottom w:val="single" w:sz="6" w:space="0" w:color="A9A9A9"/>
              <w:right w:val="nil"/>
            </w:tcBorders>
            <w:shd w:val="clear" w:color="auto" w:fill="D2D2D2"/>
          </w:tcPr>
          <w:p w14:paraId="44A1237C" w14:textId="77777777" w:rsidR="2058A923" w:rsidRDefault="2058A923" w:rsidP="2058A923">
            <w:pPr>
              <w:spacing w:line="240" w:lineRule="auto"/>
              <w:ind w:right="150"/>
              <w:jc w:val="right"/>
              <w:rPr>
                <w:sz w:val="18"/>
                <w:szCs w:val="18"/>
              </w:rPr>
            </w:pPr>
            <w:r w:rsidRPr="2058A923">
              <w:rPr>
                <w:b/>
                <w:bCs/>
                <w:sz w:val="18"/>
                <w:szCs w:val="18"/>
              </w:rPr>
              <w:t>1</w:t>
            </w:r>
            <w:r w:rsidRPr="2058A923">
              <w:rPr>
                <w:sz w:val="18"/>
                <w:szCs w:val="18"/>
              </w:rPr>
              <w:t> </w:t>
            </w:r>
          </w:p>
        </w:tc>
        <w:tc>
          <w:tcPr>
            <w:tcW w:w="6638" w:type="dxa"/>
            <w:tcBorders>
              <w:top w:val="single" w:sz="6" w:space="0" w:color="A9A9A9"/>
              <w:left w:val="nil"/>
              <w:bottom w:val="single" w:sz="6" w:space="0" w:color="A9A9A9"/>
              <w:right w:val="double" w:sz="6" w:space="0" w:color="A9A9A9"/>
            </w:tcBorders>
            <w:shd w:val="clear" w:color="auto" w:fill="D2D2D2"/>
          </w:tcPr>
          <w:p w14:paraId="75E6A62B" w14:textId="32F8BA9D" w:rsidR="2058A923" w:rsidRPr="00891EAC" w:rsidRDefault="2058A923">
            <w:pPr>
              <w:rPr>
                <w:sz w:val="18"/>
                <w:szCs w:val="18"/>
              </w:rPr>
            </w:pPr>
            <w:r w:rsidRPr="00891EAC">
              <w:rPr>
                <w:sz w:val="18"/>
                <w:szCs w:val="18"/>
              </w:rPr>
              <w:t xml:space="preserve">Use case begins when </w:t>
            </w:r>
            <w:r w:rsidR="004624E2">
              <w:rPr>
                <w:sz w:val="18"/>
                <w:szCs w:val="18"/>
              </w:rPr>
              <w:t xml:space="preserve">the </w:t>
            </w:r>
            <w:r w:rsidRPr="00891EAC">
              <w:rPr>
                <w:sz w:val="18"/>
                <w:szCs w:val="18"/>
              </w:rPr>
              <w:t xml:space="preserve">user clicks </w:t>
            </w:r>
            <w:r w:rsidR="2AE1FED5" w:rsidRPr="00891EAC">
              <w:rPr>
                <w:sz w:val="18"/>
                <w:szCs w:val="18"/>
              </w:rPr>
              <w:t xml:space="preserve">the </w:t>
            </w:r>
            <w:r w:rsidR="00891EAC">
              <w:rPr>
                <w:sz w:val="18"/>
                <w:szCs w:val="18"/>
              </w:rPr>
              <w:t>&lt;&lt;R</w:t>
            </w:r>
            <w:r w:rsidR="2AE1FED5" w:rsidRPr="00891EAC">
              <w:rPr>
                <w:sz w:val="18"/>
                <w:szCs w:val="18"/>
              </w:rPr>
              <w:t>eserve</w:t>
            </w:r>
            <w:r w:rsidR="00891EAC">
              <w:rPr>
                <w:sz w:val="18"/>
                <w:szCs w:val="18"/>
              </w:rPr>
              <w:t>&gt;&gt;</w:t>
            </w:r>
            <w:r w:rsidR="2AE1FED5" w:rsidRPr="00891EAC">
              <w:rPr>
                <w:sz w:val="18"/>
                <w:szCs w:val="18"/>
              </w:rPr>
              <w:t xml:space="preserve"> button</w:t>
            </w:r>
          </w:p>
        </w:tc>
      </w:tr>
      <w:tr w:rsidR="0016264F" w14:paraId="07DC1DAD" w14:textId="77777777" w:rsidTr="2058A923">
        <w:trPr>
          <w:trHeight w:val="255"/>
        </w:trPr>
        <w:tc>
          <w:tcPr>
            <w:tcW w:w="2159" w:type="dxa"/>
            <w:vMerge/>
          </w:tcPr>
          <w:p w14:paraId="15425E69" w14:textId="77777777" w:rsidR="006767E1" w:rsidRDefault="006767E1"/>
        </w:tc>
        <w:tc>
          <w:tcPr>
            <w:tcW w:w="555" w:type="dxa"/>
            <w:tcBorders>
              <w:top w:val="single" w:sz="6" w:space="0" w:color="A9A9A9"/>
              <w:left w:val="single" w:sz="6" w:space="0" w:color="A9A9A9"/>
              <w:bottom w:val="single" w:sz="6" w:space="0" w:color="A9A9A9"/>
              <w:right w:val="nil"/>
            </w:tcBorders>
            <w:shd w:val="clear" w:color="auto" w:fill="F7F7FF"/>
          </w:tcPr>
          <w:p w14:paraId="11759DC7" w14:textId="228D98F8" w:rsidR="2058A923" w:rsidRDefault="2058A923" w:rsidP="2058A923">
            <w:pPr>
              <w:spacing w:line="240" w:lineRule="auto"/>
              <w:ind w:right="150"/>
              <w:jc w:val="right"/>
              <w:rPr>
                <w:sz w:val="18"/>
                <w:szCs w:val="18"/>
              </w:rPr>
            </w:pPr>
            <w:r w:rsidRPr="2058A923">
              <w:rPr>
                <w:b/>
                <w:bCs/>
                <w:sz w:val="18"/>
                <w:szCs w:val="18"/>
              </w:rPr>
              <w:t>2</w:t>
            </w:r>
            <w:r w:rsidRPr="2058A923">
              <w:rPr>
                <w:sz w:val="18"/>
                <w:szCs w:val="18"/>
              </w:rPr>
              <w:t> </w:t>
            </w:r>
          </w:p>
        </w:tc>
        <w:tc>
          <w:tcPr>
            <w:tcW w:w="6638" w:type="dxa"/>
            <w:tcBorders>
              <w:top w:val="single" w:sz="6" w:space="0" w:color="A9A9A9"/>
              <w:left w:val="nil"/>
              <w:bottom w:val="single" w:sz="6" w:space="0" w:color="A9A9A9"/>
              <w:right w:val="double" w:sz="6" w:space="0" w:color="A9A9A9"/>
            </w:tcBorders>
            <w:shd w:val="clear" w:color="auto" w:fill="F7F7FF"/>
          </w:tcPr>
          <w:p w14:paraId="152A51D8" w14:textId="7907918F" w:rsidR="2058A923" w:rsidRPr="00891EAC" w:rsidRDefault="2058A923" w:rsidP="2058A923">
            <w:pPr>
              <w:spacing w:line="240" w:lineRule="auto"/>
              <w:rPr>
                <w:sz w:val="18"/>
                <w:szCs w:val="18"/>
              </w:rPr>
            </w:pPr>
            <w:r w:rsidRPr="00891EAC">
              <w:rPr>
                <w:sz w:val="18"/>
                <w:szCs w:val="18"/>
              </w:rPr>
              <w:t xml:space="preserve">The system </w:t>
            </w:r>
            <w:r w:rsidR="172DF124" w:rsidRPr="00891EAC">
              <w:rPr>
                <w:sz w:val="18"/>
                <w:szCs w:val="18"/>
              </w:rPr>
              <w:t>automatically assigns a meeting to that reservation</w:t>
            </w:r>
          </w:p>
        </w:tc>
      </w:tr>
      <w:tr w:rsidR="0016264F" w14:paraId="23192009" w14:textId="77777777" w:rsidTr="2058A923">
        <w:trPr>
          <w:trHeight w:val="255"/>
        </w:trPr>
        <w:tc>
          <w:tcPr>
            <w:tcW w:w="2159" w:type="dxa"/>
            <w:vMerge/>
          </w:tcPr>
          <w:p w14:paraId="234CFF75" w14:textId="77777777" w:rsidR="006767E1" w:rsidRDefault="006767E1"/>
        </w:tc>
        <w:tc>
          <w:tcPr>
            <w:tcW w:w="555" w:type="dxa"/>
            <w:tcBorders>
              <w:top w:val="single" w:sz="6" w:space="0" w:color="A9A9A9"/>
              <w:left w:val="single" w:sz="6" w:space="0" w:color="A9A9A9"/>
              <w:bottom w:val="single" w:sz="6" w:space="0" w:color="A9A9A9"/>
              <w:right w:val="nil"/>
            </w:tcBorders>
            <w:shd w:val="clear" w:color="auto" w:fill="F7F7FF"/>
          </w:tcPr>
          <w:p w14:paraId="7B02BF4E" w14:textId="77777777" w:rsidR="2058A923" w:rsidRDefault="2058A923" w:rsidP="2058A923">
            <w:pPr>
              <w:spacing w:line="240" w:lineRule="auto"/>
              <w:ind w:right="150"/>
              <w:jc w:val="right"/>
              <w:rPr>
                <w:sz w:val="18"/>
                <w:szCs w:val="18"/>
              </w:rPr>
            </w:pPr>
            <w:r w:rsidRPr="2058A923">
              <w:rPr>
                <w:b/>
                <w:bCs/>
                <w:sz w:val="18"/>
                <w:szCs w:val="18"/>
              </w:rPr>
              <w:t>3</w:t>
            </w:r>
            <w:r w:rsidRPr="2058A923">
              <w:rPr>
                <w:sz w:val="18"/>
                <w:szCs w:val="18"/>
              </w:rPr>
              <w:t> </w:t>
            </w:r>
          </w:p>
        </w:tc>
        <w:tc>
          <w:tcPr>
            <w:tcW w:w="6638" w:type="dxa"/>
            <w:tcBorders>
              <w:top w:val="single" w:sz="6" w:space="0" w:color="A9A9A9"/>
              <w:left w:val="nil"/>
              <w:bottom w:val="single" w:sz="6" w:space="0" w:color="A9A9A9"/>
              <w:right w:val="double" w:sz="6" w:space="0" w:color="A9A9A9"/>
            </w:tcBorders>
            <w:shd w:val="clear" w:color="auto" w:fill="F7F7FF"/>
          </w:tcPr>
          <w:p w14:paraId="1D0EC776" w14:textId="13821E57" w:rsidR="2058A923" w:rsidRPr="00891EAC" w:rsidRDefault="2058A923" w:rsidP="2058A923">
            <w:pPr>
              <w:spacing w:line="240" w:lineRule="auto"/>
              <w:rPr>
                <w:sz w:val="18"/>
                <w:szCs w:val="18"/>
              </w:rPr>
            </w:pPr>
            <w:r w:rsidRPr="00891EAC">
              <w:rPr>
                <w:sz w:val="18"/>
                <w:szCs w:val="18"/>
              </w:rPr>
              <w:t xml:space="preserve">The client </w:t>
            </w:r>
            <w:r w:rsidR="72BE811A" w:rsidRPr="00891EAC">
              <w:rPr>
                <w:sz w:val="18"/>
                <w:szCs w:val="18"/>
              </w:rPr>
              <w:t>adds participants or cancels</w:t>
            </w:r>
            <w:r w:rsidR="00EE23D2">
              <w:rPr>
                <w:sz w:val="18"/>
                <w:szCs w:val="18"/>
              </w:rPr>
              <w:t xml:space="preserve"> </w:t>
            </w:r>
            <w:r w:rsidR="00EE23D2" w:rsidRPr="00891EAC">
              <w:rPr>
                <w:sz w:val="18"/>
                <w:szCs w:val="18"/>
              </w:rPr>
              <w:t>the meeting</w:t>
            </w:r>
          </w:p>
        </w:tc>
      </w:tr>
      <w:tr w:rsidR="0016264F" w14:paraId="54E98D4B" w14:textId="77777777" w:rsidTr="2058A923">
        <w:trPr>
          <w:trHeight w:val="255"/>
        </w:trPr>
        <w:tc>
          <w:tcPr>
            <w:tcW w:w="2159" w:type="dxa"/>
            <w:vMerge/>
          </w:tcPr>
          <w:p w14:paraId="654628E1" w14:textId="77777777" w:rsidR="006767E1" w:rsidRDefault="006767E1"/>
        </w:tc>
        <w:tc>
          <w:tcPr>
            <w:tcW w:w="555" w:type="dxa"/>
            <w:tcBorders>
              <w:top w:val="single" w:sz="6" w:space="0" w:color="A9A9A9"/>
              <w:left w:val="single" w:sz="6" w:space="0" w:color="A9A9A9"/>
              <w:bottom w:val="single" w:sz="6" w:space="0" w:color="A9A9A9"/>
              <w:right w:val="nil"/>
            </w:tcBorders>
            <w:shd w:val="clear" w:color="auto" w:fill="F7F7FF"/>
          </w:tcPr>
          <w:p w14:paraId="0675CEE3" w14:textId="6A8D6CCE" w:rsidR="2058A923" w:rsidRDefault="2058A923" w:rsidP="00891EAC">
            <w:pPr>
              <w:spacing w:line="240" w:lineRule="auto"/>
              <w:ind w:right="150"/>
              <w:jc w:val="center"/>
              <w:rPr>
                <w:b/>
                <w:bCs/>
                <w:sz w:val="18"/>
                <w:szCs w:val="18"/>
              </w:rPr>
            </w:pPr>
            <w:r w:rsidRPr="2058A923">
              <w:rPr>
                <w:b/>
                <w:bCs/>
                <w:sz w:val="18"/>
                <w:szCs w:val="18"/>
              </w:rPr>
              <w:t>4</w:t>
            </w:r>
          </w:p>
        </w:tc>
        <w:tc>
          <w:tcPr>
            <w:tcW w:w="6638" w:type="dxa"/>
            <w:tcBorders>
              <w:top w:val="single" w:sz="6" w:space="0" w:color="A9A9A9"/>
              <w:left w:val="nil"/>
              <w:bottom w:val="single" w:sz="6" w:space="0" w:color="A9A9A9"/>
              <w:right w:val="double" w:sz="6" w:space="0" w:color="A9A9A9"/>
            </w:tcBorders>
            <w:shd w:val="clear" w:color="auto" w:fill="F7F7FF"/>
          </w:tcPr>
          <w:p w14:paraId="5788D662" w14:textId="322BE4DA" w:rsidR="2058A923" w:rsidRPr="00891EAC" w:rsidRDefault="2058A923" w:rsidP="2058A923">
            <w:pPr>
              <w:spacing w:line="240" w:lineRule="auto"/>
              <w:rPr>
                <w:sz w:val="18"/>
                <w:szCs w:val="18"/>
              </w:rPr>
            </w:pPr>
            <w:r w:rsidRPr="00891EAC">
              <w:rPr>
                <w:sz w:val="18"/>
                <w:szCs w:val="18"/>
              </w:rPr>
              <w:t xml:space="preserve">The user clicks </w:t>
            </w:r>
            <w:r w:rsidR="00891EAC">
              <w:rPr>
                <w:sz w:val="18"/>
                <w:szCs w:val="18"/>
              </w:rPr>
              <w:t>&lt;&lt;S</w:t>
            </w:r>
            <w:r w:rsidRPr="00891EAC">
              <w:rPr>
                <w:sz w:val="18"/>
                <w:szCs w:val="18"/>
              </w:rPr>
              <w:t>ave</w:t>
            </w:r>
            <w:r w:rsidR="00891EAC">
              <w:rPr>
                <w:sz w:val="18"/>
                <w:szCs w:val="18"/>
              </w:rPr>
              <w:t>&gt;&gt;</w:t>
            </w:r>
          </w:p>
        </w:tc>
      </w:tr>
      <w:tr w:rsidR="0016264F" w14:paraId="2ABF6504" w14:textId="77777777" w:rsidTr="2058A923">
        <w:trPr>
          <w:trHeight w:val="300"/>
        </w:trPr>
        <w:tc>
          <w:tcPr>
            <w:tcW w:w="2159" w:type="dxa"/>
            <w:vMerge/>
          </w:tcPr>
          <w:p w14:paraId="5C71ECC7" w14:textId="77777777" w:rsidR="006767E1" w:rsidRDefault="006767E1"/>
        </w:tc>
        <w:tc>
          <w:tcPr>
            <w:tcW w:w="555" w:type="dxa"/>
            <w:tcBorders>
              <w:top w:val="single" w:sz="6" w:space="0" w:color="A9A9A9"/>
              <w:left w:val="single" w:sz="6" w:space="0" w:color="A9A9A9"/>
              <w:bottom w:val="single" w:sz="6" w:space="0" w:color="A9A9A9"/>
              <w:right w:val="nil"/>
            </w:tcBorders>
            <w:shd w:val="clear" w:color="auto" w:fill="F7F7FF"/>
          </w:tcPr>
          <w:p w14:paraId="7FA303A5" w14:textId="518FEC7D" w:rsidR="2058A923" w:rsidRDefault="00891EAC" w:rsidP="00891EAC">
            <w:pPr>
              <w:spacing w:line="240" w:lineRule="auto"/>
              <w:ind w:right="-72"/>
              <w:rPr>
                <w:b/>
                <w:bCs/>
                <w:sz w:val="18"/>
                <w:szCs w:val="18"/>
              </w:rPr>
            </w:pPr>
            <w:r>
              <w:rPr>
                <w:b/>
                <w:bCs/>
                <w:sz w:val="18"/>
                <w:szCs w:val="18"/>
              </w:rPr>
              <w:t xml:space="preserve"> </w:t>
            </w:r>
            <w:r w:rsidR="2058A923" w:rsidRPr="2058A923">
              <w:rPr>
                <w:b/>
                <w:bCs/>
                <w:sz w:val="18"/>
                <w:szCs w:val="18"/>
              </w:rPr>
              <w:t>5</w:t>
            </w:r>
          </w:p>
        </w:tc>
        <w:tc>
          <w:tcPr>
            <w:tcW w:w="6638" w:type="dxa"/>
            <w:tcBorders>
              <w:top w:val="single" w:sz="6" w:space="0" w:color="A9A9A9"/>
              <w:left w:val="nil"/>
              <w:bottom w:val="single" w:sz="6" w:space="0" w:color="A9A9A9"/>
              <w:right w:val="double" w:sz="6" w:space="0" w:color="A9A9A9"/>
            </w:tcBorders>
            <w:shd w:val="clear" w:color="auto" w:fill="F7F7FF"/>
          </w:tcPr>
          <w:p w14:paraId="2AE67996" w14:textId="3C69D6A9" w:rsidR="2058A923" w:rsidRPr="00891EAC" w:rsidRDefault="2058A923" w:rsidP="2058A923">
            <w:pPr>
              <w:rPr>
                <w:sz w:val="18"/>
                <w:szCs w:val="18"/>
              </w:rPr>
            </w:pPr>
            <w:r w:rsidRPr="00891EAC">
              <w:rPr>
                <w:sz w:val="18"/>
                <w:szCs w:val="18"/>
              </w:rPr>
              <w:t>The system shows a success message and will update the database.</w:t>
            </w:r>
          </w:p>
        </w:tc>
      </w:tr>
    </w:tbl>
    <w:p w14:paraId="46F7F2C7" w14:textId="3E99AC03" w:rsidR="42259182" w:rsidRDefault="42259182" w:rsidP="42259182"/>
    <w:p w14:paraId="2868C752" w14:textId="0641BF9C" w:rsidR="00EF1458" w:rsidRPr="00651943" w:rsidRDefault="00EF1458" w:rsidP="00651943">
      <w:pPr>
        <w:widowControl/>
        <w:spacing w:line="240" w:lineRule="auto"/>
        <w:rPr>
          <w:iCs/>
        </w:rPr>
      </w:pPr>
      <w:r>
        <w:rPr>
          <w:iCs/>
        </w:rPr>
        <w:t xml:space="preserve">The figure above is the </w:t>
      </w:r>
      <w:r>
        <w:rPr>
          <w:iCs/>
        </w:rPr>
        <w:t>Meeting Creation</w:t>
      </w:r>
      <w:r>
        <w:rPr>
          <w:iCs/>
        </w:rPr>
        <w:t xml:space="preserve"> Use Case which states in detail how the system </w:t>
      </w:r>
      <w:r>
        <w:rPr>
          <w:iCs/>
        </w:rPr>
        <w:t>create</w:t>
      </w:r>
      <w:r w:rsidR="007B1078">
        <w:rPr>
          <w:iCs/>
        </w:rPr>
        <w:t>s</w:t>
      </w:r>
      <w:r>
        <w:rPr>
          <w:iCs/>
        </w:rPr>
        <w:t xml:space="preserve"> a </w:t>
      </w:r>
      <w:r w:rsidR="008B3041">
        <w:rPr>
          <w:iCs/>
        </w:rPr>
        <w:t>meeting</w:t>
      </w:r>
      <w:r>
        <w:rPr>
          <w:iCs/>
        </w:rPr>
        <w:t xml:space="preserve"> in the Success Scenario</w:t>
      </w:r>
      <w:r w:rsidRPr="002456CA">
        <w:rPr>
          <w:iCs/>
        </w:rPr>
        <w:t xml:space="preserve">. </w:t>
      </w:r>
      <w:r w:rsidR="00B37C8D">
        <w:rPr>
          <w:rFonts w:eastAsia="Arial"/>
          <w:iCs/>
        </w:rPr>
        <w:t>T</w:t>
      </w:r>
      <w:r w:rsidRPr="002456CA">
        <w:rPr>
          <w:rFonts w:eastAsia="Arial"/>
          <w:iCs/>
        </w:rPr>
        <w:t>his use case indicate</w:t>
      </w:r>
      <w:r w:rsidR="00B37C8D">
        <w:rPr>
          <w:rFonts w:eastAsia="Arial"/>
          <w:iCs/>
        </w:rPr>
        <w:t>s</w:t>
      </w:r>
      <w:r w:rsidRPr="002456CA">
        <w:rPr>
          <w:rFonts w:eastAsia="Arial"/>
          <w:iCs/>
        </w:rPr>
        <w:t xml:space="preserve"> who is the main actor, or the main user, pre and post conditions, minimal and success guarantee, fail case, consequence of failure as well as associated risks.</w:t>
      </w:r>
    </w:p>
    <w:p w14:paraId="3918B128" w14:textId="77777777" w:rsidR="00EF1458" w:rsidRDefault="00EF1458" w:rsidP="42259182"/>
    <w:p w14:paraId="46E5CE34" w14:textId="77777777" w:rsidR="00E473C4" w:rsidRDefault="00D03055" w:rsidP="00E473C4">
      <w:pPr>
        <w:keepNext/>
        <w:jc w:val="center"/>
      </w:pPr>
      <w:r>
        <w:rPr>
          <w:noProof/>
        </w:rPr>
        <w:drawing>
          <wp:inline distT="0" distB="0" distL="0" distR="0" wp14:anchorId="0E9371C5" wp14:editId="03B32CF1">
            <wp:extent cx="3580878" cy="3062111"/>
            <wp:effectExtent l="0" t="0" r="63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7168" cy="3084592"/>
                    </a:xfrm>
                    <a:prstGeom prst="rect">
                      <a:avLst/>
                    </a:prstGeom>
                  </pic:spPr>
                </pic:pic>
              </a:graphicData>
            </a:graphic>
          </wp:inline>
        </w:drawing>
      </w:r>
    </w:p>
    <w:p w14:paraId="01E6E109" w14:textId="5BF49BCD" w:rsidR="00F0722B" w:rsidRDefault="00E473C4" w:rsidP="00E473C4">
      <w:pPr>
        <w:pStyle w:val="Caption"/>
        <w:jc w:val="center"/>
      </w:pPr>
      <w:r>
        <w:t xml:space="preserve">Figure </w:t>
      </w:r>
      <w:r w:rsidR="00637C0D">
        <w:t>14</w:t>
      </w:r>
      <w:r>
        <w:t xml:space="preserve"> Meeting Creation</w:t>
      </w:r>
    </w:p>
    <w:p w14:paraId="5209ED73" w14:textId="3B654D2A" w:rsidR="00D26540" w:rsidRPr="00651943" w:rsidRDefault="00D26540" w:rsidP="00651943">
      <w:pPr>
        <w:widowControl/>
        <w:spacing w:line="240" w:lineRule="auto"/>
        <w:rPr>
          <w:i/>
          <w:iCs/>
          <w:color w:val="44546A" w:themeColor="text2"/>
          <w:sz w:val="18"/>
          <w:szCs w:val="18"/>
        </w:rPr>
      </w:pPr>
      <w:r>
        <w:t xml:space="preserve">The diagram above shows the logic behind the account creation and profile updation. The </w:t>
      </w:r>
      <w:r w:rsidR="004D75F8">
        <w:t>Meeting</w:t>
      </w:r>
      <w:r>
        <w:t xml:space="preserve">Control and </w:t>
      </w:r>
      <w:r w:rsidR="004D75F8">
        <w:t>Room</w:t>
      </w:r>
      <w:r>
        <w:t xml:space="preserve">Control will check the user authentication. If the user has the authority, the </w:t>
      </w:r>
      <w:r w:rsidR="006F1CD0">
        <w:t>system</w:t>
      </w:r>
      <w:r>
        <w:t xml:space="preserve"> will provide service. Otherwise, the system will </w:t>
      </w:r>
      <w:r w:rsidR="00C8110E">
        <w:t>provide no service</w:t>
      </w:r>
      <w:r>
        <w:t>.</w:t>
      </w:r>
    </w:p>
    <w:p w14:paraId="46170ED3" w14:textId="5228E1DF" w:rsidR="7690D5AC" w:rsidRDefault="7690D5AC" w:rsidP="2058A923">
      <w:pPr>
        <w:pStyle w:val="Heading3"/>
        <w:rPr>
          <w:rFonts w:eastAsia="Arial" w:cs="Arial"/>
        </w:rPr>
      </w:pPr>
      <w:bookmarkStart w:id="103" w:name="_Toc80184644"/>
      <w:r>
        <w:lastRenderedPageBreak/>
        <w:t>Task Use Case: Edit Meeting</w:t>
      </w:r>
      <w:r w:rsidR="13E6DCF3">
        <w:t xml:space="preserve"> Participants</w:t>
      </w:r>
      <w:bookmarkEnd w:id="103"/>
    </w:p>
    <w:tbl>
      <w:tblPr>
        <w:tblW w:w="0" w:type="auto"/>
        <w:tblInd w:w="-8"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2159"/>
        <w:gridCol w:w="555"/>
        <w:gridCol w:w="6638"/>
      </w:tblGrid>
      <w:tr w:rsidR="0078441B" w14:paraId="55A75F34" w14:textId="77777777" w:rsidTr="2058A923">
        <w:trPr>
          <w:trHeight w:val="228"/>
        </w:trPr>
        <w:tc>
          <w:tcPr>
            <w:tcW w:w="2159" w:type="dxa"/>
            <w:tcBorders>
              <w:top w:val="single" w:sz="6" w:space="0" w:color="A9A9A9"/>
              <w:left w:val="single" w:sz="6" w:space="0" w:color="A9A9A9"/>
              <w:bottom w:val="single" w:sz="6" w:space="0" w:color="A9A9A9"/>
              <w:right w:val="single" w:sz="6" w:space="0" w:color="A9A9A9"/>
            </w:tcBorders>
            <w:shd w:val="clear" w:color="auto" w:fill="000000" w:themeFill="text1"/>
          </w:tcPr>
          <w:p w14:paraId="72DD6349" w14:textId="77777777" w:rsidR="2058A923" w:rsidRDefault="2058A923" w:rsidP="2058A923">
            <w:pPr>
              <w:spacing w:line="240" w:lineRule="auto"/>
              <w:ind w:left="45"/>
              <w:rPr>
                <w:sz w:val="18"/>
                <w:szCs w:val="18"/>
              </w:rPr>
            </w:pPr>
            <w:r w:rsidRPr="2058A923">
              <w:rPr>
                <w:b/>
                <w:bCs/>
                <w:color w:val="EFFFEF"/>
                <w:sz w:val="18"/>
                <w:szCs w:val="18"/>
              </w:rPr>
              <w:t>Project Name:</w:t>
            </w:r>
            <w:r w:rsidRPr="2058A923">
              <w:rPr>
                <w:color w:val="EFFFEF"/>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000000" w:themeFill="text1"/>
          </w:tcPr>
          <w:p w14:paraId="797A27B4" w14:textId="77777777" w:rsidR="2058A923" w:rsidRDefault="2058A923" w:rsidP="2058A923">
            <w:pPr>
              <w:spacing w:line="240" w:lineRule="auto"/>
              <w:ind w:left="105"/>
              <w:rPr>
                <w:sz w:val="18"/>
                <w:szCs w:val="18"/>
              </w:rPr>
            </w:pPr>
            <w:r w:rsidRPr="2058A923">
              <w:rPr>
                <w:color w:val="EFFFEF"/>
                <w:sz w:val="18"/>
                <w:szCs w:val="18"/>
              </w:rPr>
              <w:t>Meeting Schedule System </w:t>
            </w:r>
          </w:p>
        </w:tc>
      </w:tr>
      <w:tr w:rsidR="0078441B" w14:paraId="51F4188A" w14:textId="77777777" w:rsidTr="2058A923">
        <w:trPr>
          <w:trHeight w:val="300"/>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4667AF91" w14:textId="77777777" w:rsidR="2058A923" w:rsidRDefault="2058A923" w:rsidP="2058A923">
            <w:pPr>
              <w:spacing w:line="240" w:lineRule="auto"/>
              <w:ind w:left="45"/>
              <w:rPr>
                <w:sz w:val="18"/>
                <w:szCs w:val="18"/>
              </w:rPr>
            </w:pPr>
            <w:r w:rsidRPr="2058A923">
              <w:rPr>
                <w:b/>
                <w:bCs/>
                <w:color w:val="FFFFFF" w:themeColor="background1"/>
                <w:sz w:val="18"/>
                <w:szCs w:val="18"/>
              </w:rPr>
              <w:t>Use Case Name:</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585452F9" w14:textId="26DB89E3" w:rsidR="2058A923" w:rsidRDefault="2058A923" w:rsidP="2058A923">
            <w:pPr>
              <w:spacing w:line="240" w:lineRule="auto"/>
              <w:ind w:left="60"/>
              <w:rPr>
                <w:sz w:val="18"/>
                <w:szCs w:val="18"/>
              </w:rPr>
            </w:pPr>
            <w:r w:rsidRPr="2058A923">
              <w:rPr>
                <w:sz w:val="18"/>
                <w:szCs w:val="18"/>
              </w:rPr>
              <w:t xml:space="preserve">Edit </w:t>
            </w:r>
            <w:r w:rsidR="3F278251" w:rsidRPr="2058A923">
              <w:rPr>
                <w:sz w:val="18"/>
                <w:szCs w:val="18"/>
              </w:rPr>
              <w:t>Meeting</w:t>
            </w:r>
            <w:r w:rsidR="6504A19B" w:rsidRPr="2058A923">
              <w:rPr>
                <w:sz w:val="18"/>
                <w:szCs w:val="18"/>
              </w:rPr>
              <w:t xml:space="preserve"> Participants</w:t>
            </w:r>
          </w:p>
        </w:tc>
      </w:tr>
      <w:tr w:rsidR="0078441B" w14:paraId="3348D697" w14:textId="77777777" w:rsidTr="2058A923">
        <w:trPr>
          <w:trHeight w:val="192"/>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79DCE7E0" w14:textId="77777777" w:rsidR="2058A923" w:rsidRDefault="2058A923" w:rsidP="2058A923">
            <w:pPr>
              <w:spacing w:line="240" w:lineRule="auto"/>
              <w:ind w:left="45"/>
              <w:rPr>
                <w:sz w:val="18"/>
                <w:szCs w:val="18"/>
              </w:rPr>
            </w:pPr>
            <w:r w:rsidRPr="2058A923">
              <w:rPr>
                <w:b/>
                <w:bCs/>
                <w:color w:val="FFFFFF" w:themeColor="background1"/>
                <w:sz w:val="18"/>
                <w:szCs w:val="18"/>
              </w:rPr>
              <w:t>User Goal:</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045CBFDE" w14:textId="3D84BDDD" w:rsidR="2058A923" w:rsidRDefault="2058A923" w:rsidP="2058A923">
            <w:pPr>
              <w:spacing w:line="240" w:lineRule="auto"/>
              <w:ind w:left="60"/>
              <w:rPr>
                <w:sz w:val="18"/>
                <w:szCs w:val="18"/>
              </w:rPr>
            </w:pPr>
            <w:r w:rsidRPr="2058A923">
              <w:rPr>
                <w:sz w:val="18"/>
                <w:szCs w:val="18"/>
              </w:rPr>
              <w:t>Client can</w:t>
            </w:r>
            <w:r w:rsidR="288D0478" w:rsidRPr="2058A923">
              <w:rPr>
                <w:sz w:val="18"/>
                <w:szCs w:val="18"/>
              </w:rPr>
              <w:t xml:space="preserve"> add/remove people from meeting</w:t>
            </w:r>
          </w:p>
        </w:tc>
      </w:tr>
      <w:tr w:rsidR="0078441B" w14:paraId="04FB0F42" w14:textId="77777777" w:rsidTr="2058A923">
        <w:trPr>
          <w:trHeight w:val="183"/>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2CC112C8" w14:textId="77777777" w:rsidR="2058A923" w:rsidRDefault="2058A923" w:rsidP="2058A923">
            <w:pPr>
              <w:spacing w:line="240" w:lineRule="auto"/>
              <w:ind w:left="45"/>
              <w:rPr>
                <w:sz w:val="18"/>
                <w:szCs w:val="18"/>
              </w:rPr>
            </w:pPr>
            <w:r w:rsidRPr="2058A923">
              <w:rPr>
                <w:b/>
                <w:bCs/>
                <w:color w:val="FFFFFF" w:themeColor="background1"/>
                <w:sz w:val="18"/>
                <w:szCs w:val="18"/>
              </w:rPr>
              <w:t>Level:</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33C1D171" w14:textId="6B16C946" w:rsidR="2058A923" w:rsidRDefault="2058A923" w:rsidP="2058A923">
            <w:pPr>
              <w:spacing w:line="240" w:lineRule="auto"/>
              <w:ind w:left="60"/>
              <w:rPr>
                <w:sz w:val="18"/>
                <w:szCs w:val="18"/>
              </w:rPr>
            </w:pPr>
            <w:r w:rsidRPr="2058A923">
              <w:rPr>
                <w:sz w:val="18"/>
                <w:szCs w:val="18"/>
              </w:rPr>
              <w:t>Task</w:t>
            </w:r>
          </w:p>
        </w:tc>
      </w:tr>
      <w:tr w:rsidR="0078441B" w14:paraId="765D9E07" w14:textId="77777777" w:rsidTr="2058A923">
        <w:trPr>
          <w:trHeight w:val="237"/>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1EDB93B8" w14:textId="77777777" w:rsidR="2058A923" w:rsidRDefault="2058A923" w:rsidP="2058A923">
            <w:pPr>
              <w:spacing w:line="240" w:lineRule="auto"/>
              <w:ind w:left="45"/>
              <w:rPr>
                <w:sz w:val="18"/>
                <w:szCs w:val="18"/>
              </w:rPr>
            </w:pPr>
            <w:r w:rsidRPr="2058A923">
              <w:rPr>
                <w:b/>
                <w:bCs/>
                <w:color w:val="FFFFFF" w:themeColor="background1"/>
                <w:sz w:val="18"/>
                <w:szCs w:val="18"/>
              </w:rPr>
              <w:t>Relevant User Reqs:</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10040B9D" w14:textId="2ACC5C01" w:rsidR="2058A923" w:rsidRDefault="2058A923" w:rsidP="2058A923">
            <w:pPr>
              <w:spacing w:line="240" w:lineRule="auto"/>
              <w:rPr>
                <w:sz w:val="18"/>
                <w:szCs w:val="18"/>
              </w:rPr>
            </w:pPr>
            <w:r w:rsidRPr="2058A923">
              <w:rPr>
                <w:sz w:val="18"/>
                <w:szCs w:val="18"/>
              </w:rPr>
              <w:t> None</w:t>
            </w:r>
          </w:p>
        </w:tc>
      </w:tr>
      <w:tr w:rsidR="0078441B" w14:paraId="79730D74" w14:textId="77777777" w:rsidTr="2058A923">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4C8838B5" w14:textId="77777777" w:rsidR="2058A923" w:rsidRDefault="2058A923" w:rsidP="2058A923">
            <w:pPr>
              <w:spacing w:line="240" w:lineRule="auto"/>
              <w:ind w:left="45"/>
              <w:rPr>
                <w:sz w:val="18"/>
                <w:szCs w:val="18"/>
              </w:rPr>
            </w:pPr>
            <w:r w:rsidRPr="2058A923">
              <w:rPr>
                <w:b/>
                <w:bCs/>
                <w:color w:val="FFFFFF" w:themeColor="background1"/>
                <w:sz w:val="18"/>
                <w:szCs w:val="18"/>
              </w:rPr>
              <w:t>Relevant System Reqs:</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054E5085" w14:textId="77777777" w:rsidR="2058A923" w:rsidRDefault="2058A923" w:rsidP="2058A923">
            <w:pPr>
              <w:spacing w:line="240" w:lineRule="auto"/>
              <w:ind w:left="60"/>
              <w:rPr>
                <w:sz w:val="18"/>
                <w:szCs w:val="18"/>
              </w:rPr>
            </w:pPr>
            <w:r w:rsidRPr="2058A923">
              <w:rPr>
                <w:sz w:val="18"/>
                <w:szCs w:val="18"/>
              </w:rPr>
              <w:t>None </w:t>
            </w:r>
          </w:p>
        </w:tc>
      </w:tr>
      <w:tr w:rsidR="0078441B" w14:paraId="35DE2A37" w14:textId="77777777" w:rsidTr="2058A923">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65300D70" w14:textId="77777777" w:rsidR="2058A923" w:rsidRDefault="2058A923" w:rsidP="2058A923">
            <w:pPr>
              <w:spacing w:line="240" w:lineRule="auto"/>
              <w:ind w:left="45"/>
              <w:rPr>
                <w:sz w:val="18"/>
                <w:szCs w:val="18"/>
              </w:rPr>
            </w:pPr>
            <w:r w:rsidRPr="2058A923">
              <w:rPr>
                <w:b/>
                <w:bCs/>
                <w:color w:val="FFFFFF" w:themeColor="background1"/>
                <w:sz w:val="18"/>
                <w:szCs w:val="18"/>
              </w:rPr>
              <w:t>Primary Actor:</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5B1612D7" w14:textId="7863ACB9" w:rsidR="2058A923" w:rsidRDefault="2058A923" w:rsidP="2058A923">
            <w:pPr>
              <w:spacing w:line="240" w:lineRule="auto"/>
              <w:ind w:left="60"/>
              <w:rPr>
                <w:sz w:val="18"/>
                <w:szCs w:val="18"/>
              </w:rPr>
            </w:pPr>
            <w:r w:rsidRPr="2058A923">
              <w:rPr>
                <w:sz w:val="18"/>
                <w:szCs w:val="18"/>
              </w:rPr>
              <w:t xml:space="preserve">The </w:t>
            </w:r>
            <w:r w:rsidR="4E4585BE" w:rsidRPr="2058A923">
              <w:rPr>
                <w:sz w:val="18"/>
                <w:szCs w:val="18"/>
              </w:rPr>
              <w:t>c</w:t>
            </w:r>
            <w:r w:rsidRPr="2058A923">
              <w:rPr>
                <w:sz w:val="18"/>
                <w:szCs w:val="18"/>
              </w:rPr>
              <w:t>lient</w:t>
            </w:r>
          </w:p>
        </w:tc>
      </w:tr>
      <w:tr w:rsidR="0078441B" w14:paraId="605EF86F" w14:textId="77777777" w:rsidTr="2058A923">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1ACBD4AC" w14:textId="77777777" w:rsidR="2058A923" w:rsidRDefault="2058A923" w:rsidP="2058A923">
            <w:pPr>
              <w:spacing w:line="240" w:lineRule="auto"/>
              <w:ind w:left="45"/>
              <w:rPr>
                <w:sz w:val="18"/>
                <w:szCs w:val="18"/>
              </w:rPr>
            </w:pPr>
            <w:r w:rsidRPr="2058A923">
              <w:rPr>
                <w:b/>
                <w:bCs/>
                <w:color w:val="FFFFFF" w:themeColor="background1"/>
                <w:sz w:val="18"/>
                <w:szCs w:val="18"/>
              </w:rPr>
              <w:t>Precondition:</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54491B4D" w14:textId="698C02C4" w:rsidR="2058A923" w:rsidRDefault="2058A923" w:rsidP="2058A923">
            <w:pPr>
              <w:spacing w:line="240" w:lineRule="auto"/>
              <w:ind w:left="60"/>
              <w:rPr>
                <w:sz w:val="18"/>
                <w:szCs w:val="18"/>
              </w:rPr>
            </w:pPr>
            <w:r w:rsidRPr="2058A923">
              <w:rPr>
                <w:sz w:val="18"/>
                <w:szCs w:val="18"/>
              </w:rPr>
              <w:t>Client must have an account</w:t>
            </w:r>
            <w:r w:rsidR="5BF1A95E" w:rsidRPr="2058A923">
              <w:rPr>
                <w:sz w:val="18"/>
                <w:szCs w:val="18"/>
              </w:rPr>
              <w:t xml:space="preserve"> and there must exist a meeting</w:t>
            </w:r>
          </w:p>
        </w:tc>
      </w:tr>
      <w:tr w:rsidR="0010789B" w14:paraId="6A9B683C" w14:textId="77777777" w:rsidTr="2058A923">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4EE7EFD2" w14:textId="77777777" w:rsidR="2058A923" w:rsidRDefault="2058A923" w:rsidP="2058A923">
            <w:pPr>
              <w:spacing w:line="240" w:lineRule="auto"/>
              <w:rPr>
                <w:sz w:val="18"/>
                <w:szCs w:val="18"/>
              </w:rPr>
            </w:pPr>
            <w:r w:rsidRPr="2058A923">
              <w:rPr>
                <w:sz w:val="19"/>
                <w:szCs w:val="19"/>
              </w:rPr>
              <w:t> </w:t>
            </w:r>
            <w:r w:rsidRPr="2058A923">
              <w:rPr>
                <w:b/>
                <w:bCs/>
                <w:color w:val="FFFFFF" w:themeColor="background1"/>
                <w:sz w:val="18"/>
                <w:szCs w:val="18"/>
              </w:rPr>
              <w:t>Minimal Guarantee:</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vAlign w:val="center"/>
          </w:tcPr>
          <w:p w14:paraId="50DD71AA" w14:textId="2B6BF10E" w:rsidR="2058A923" w:rsidRDefault="2058A923" w:rsidP="2058A923">
            <w:pPr>
              <w:spacing w:line="240" w:lineRule="auto"/>
              <w:ind w:left="60"/>
              <w:rPr>
                <w:sz w:val="18"/>
                <w:szCs w:val="18"/>
              </w:rPr>
            </w:pPr>
            <w:r w:rsidRPr="2058A923">
              <w:rPr>
                <w:sz w:val="18"/>
                <w:szCs w:val="18"/>
              </w:rPr>
              <w:t>The system reloaded</w:t>
            </w:r>
          </w:p>
        </w:tc>
      </w:tr>
      <w:tr w:rsidR="0078441B" w14:paraId="13EC9357" w14:textId="77777777" w:rsidTr="2058A923">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4E78AA9B" w14:textId="77777777" w:rsidR="2058A923" w:rsidRDefault="2058A923" w:rsidP="2058A923">
            <w:pPr>
              <w:spacing w:line="240" w:lineRule="auto"/>
              <w:ind w:left="45"/>
              <w:rPr>
                <w:sz w:val="18"/>
                <w:szCs w:val="18"/>
              </w:rPr>
            </w:pPr>
            <w:r w:rsidRPr="2058A923">
              <w:rPr>
                <w:b/>
                <w:bCs/>
                <w:color w:val="FFFFFF" w:themeColor="background1"/>
                <w:sz w:val="18"/>
                <w:szCs w:val="18"/>
              </w:rPr>
              <w:t>Success Guarantee:</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77D9F791" w14:textId="489EB474" w:rsidR="2058A923" w:rsidRDefault="2058A923" w:rsidP="2058A923">
            <w:pPr>
              <w:spacing w:line="240" w:lineRule="auto"/>
              <w:ind w:left="60"/>
              <w:rPr>
                <w:sz w:val="18"/>
                <w:szCs w:val="18"/>
              </w:rPr>
            </w:pPr>
            <w:r w:rsidRPr="2058A923">
              <w:rPr>
                <w:sz w:val="18"/>
                <w:szCs w:val="18"/>
              </w:rPr>
              <w:t xml:space="preserve">The </w:t>
            </w:r>
            <w:r w:rsidR="18652D78" w:rsidRPr="2058A923">
              <w:rPr>
                <w:sz w:val="18"/>
                <w:szCs w:val="18"/>
              </w:rPr>
              <w:t>c</w:t>
            </w:r>
            <w:r w:rsidRPr="2058A923">
              <w:rPr>
                <w:sz w:val="18"/>
                <w:szCs w:val="18"/>
              </w:rPr>
              <w:t xml:space="preserve">lient edits </w:t>
            </w:r>
            <w:r w:rsidR="3C08FB12" w:rsidRPr="2058A923">
              <w:rPr>
                <w:sz w:val="18"/>
                <w:szCs w:val="18"/>
              </w:rPr>
              <w:t>meeting</w:t>
            </w:r>
            <w:r w:rsidRPr="2058A923">
              <w:rPr>
                <w:sz w:val="18"/>
                <w:szCs w:val="18"/>
              </w:rPr>
              <w:t xml:space="preserve"> as intended</w:t>
            </w:r>
          </w:p>
        </w:tc>
      </w:tr>
      <w:tr w:rsidR="0078441B" w14:paraId="0059E8D6" w14:textId="77777777" w:rsidTr="2058A923">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66F52826" w14:textId="77777777" w:rsidR="2058A923" w:rsidRDefault="2058A923" w:rsidP="2058A923">
            <w:pPr>
              <w:spacing w:line="240" w:lineRule="auto"/>
              <w:ind w:left="45"/>
              <w:rPr>
                <w:b/>
                <w:bCs/>
                <w:color w:val="FFFFFF" w:themeColor="background1"/>
                <w:sz w:val="18"/>
                <w:szCs w:val="18"/>
              </w:rPr>
            </w:pPr>
            <w:r w:rsidRPr="2058A923">
              <w:rPr>
                <w:b/>
                <w:bCs/>
                <w:color w:val="FFFFFF" w:themeColor="background1"/>
                <w:sz w:val="18"/>
                <w:szCs w:val="18"/>
              </w:rPr>
              <w:t>Fail Case:</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605BDA4B" w14:textId="3B53E377" w:rsidR="2058A923" w:rsidRDefault="2058A923" w:rsidP="2058A923">
            <w:pPr>
              <w:spacing w:line="240" w:lineRule="auto"/>
              <w:ind w:left="60"/>
              <w:rPr>
                <w:sz w:val="18"/>
                <w:szCs w:val="18"/>
              </w:rPr>
            </w:pPr>
            <w:r w:rsidRPr="2058A923">
              <w:rPr>
                <w:sz w:val="18"/>
                <w:szCs w:val="18"/>
              </w:rPr>
              <w:t xml:space="preserve">The </w:t>
            </w:r>
            <w:r w:rsidR="00171A84">
              <w:rPr>
                <w:sz w:val="18"/>
                <w:szCs w:val="18"/>
              </w:rPr>
              <w:t>c</w:t>
            </w:r>
            <w:r w:rsidRPr="2058A923">
              <w:rPr>
                <w:sz w:val="18"/>
                <w:szCs w:val="18"/>
              </w:rPr>
              <w:t xml:space="preserve">lient is unable to make changes to their </w:t>
            </w:r>
            <w:r w:rsidR="07B10549" w:rsidRPr="2058A923">
              <w:rPr>
                <w:sz w:val="18"/>
                <w:szCs w:val="18"/>
              </w:rPr>
              <w:t>meeting</w:t>
            </w:r>
          </w:p>
        </w:tc>
      </w:tr>
      <w:tr w:rsidR="0078441B" w14:paraId="75142B23" w14:textId="77777777" w:rsidTr="2058A923">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23C2B0CC" w14:textId="77777777" w:rsidR="2058A923" w:rsidRDefault="2058A923" w:rsidP="2058A923">
            <w:pPr>
              <w:spacing w:line="240" w:lineRule="auto"/>
              <w:ind w:left="45"/>
              <w:rPr>
                <w:b/>
                <w:bCs/>
                <w:color w:val="FFFFFF" w:themeColor="background1"/>
                <w:sz w:val="18"/>
                <w:szCs w:val="18"/>
              </w:rPr>
            </w:pPr>
            <w:r w:rsidRPr="2058A923">
              <w:rPr>
                <w:b/>
                <w:bCs/>
                <w:color w:val="FFFFFF" w:themeColor="background1"/>
                <w:sz w:val="18"/>
                <w:szCs w:val="18"/>
              </w:rPr>
              <w:t>Consequence of Failure:</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63BFAE08" w14:textId="0B1BF474" w:rsidR="2058A923" w:rsidRDefault="2058A923" w:rsidP="2058A923">
            <w:pPr>
              <w:spacing w:line="240" w:lineRule="auto"/>
              <w:ind w:left="60"/>
              <w:rPr>
                <w:sz w:val="18"/>
                <w:szCs w:val="18"/>
              </w:rPr>
            </w:pPr>
            <w:r w:rsidRPr="2058A923">
              <w:rPr>
                <w:sz w:val="18"/>
                <w:szCs w:val="18"/>
              </w:rPr>
              <w:t xml:space="preserve">The </w:t>
            </w:r>
            <w:r w:rsidR="00171A84">
              <w:rPr>
                <w:sz w:val="18"/>
                <w:szCs w:val="18"/>
              </w:rPr>
              <w:t>c</w:t>
            </w:r>
            <w:r w:rsidRPr="2058A923">
              <w:rPr>
                <w:sz w:val="18"/>
                <w:szCs w:val="18"/>
              </w:rPr>
              <w:t xml:space="preserve">lient will be dissatisfied with </w:t>
            </w:r>
            <w:r w:rsidR="004624E2">
              <w:rPr>
                <w:sz w:val="18"/>
                <w:szCs w:val="18"/>
              </w:rPr>
              <w:t xml:space="preserve">the </w:t>
            </w:r>
            <w:r w:rsidRPr="2058A923">
              <w:rPr>
                <w:sz w:val="18"/>
                <w:szCs w:val="18"/>
              </w:rPr>
              <w:t>software</w:t>
            </w:r>
          </w:p>
        </w:tc>
      </w:tr>
      <w:tr w:rsidR="0078441B" w14:paraId="56902D04" w14:textId="77777777" w:rsidTr="2058A923">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6CEA221D" w14:textId="77777777" w:rsidR="2058A923" w:rsidRDefault="2058A923" w:rsidP="2058A923">
            <w:pPr>
              <w:spacing w:line="240" w:lineRule="auto"/>
              <w:ind w:left="45"/>
              <w:rPr>
                <w:b/>
                <w:bCs/>
                <w:color w:val="FFFFFF" w:themeColor="background1"/>
                <w:sz w:val="18"/>
                <w:szCs w:val="18"/>
              </w:rPr>
            </w:pPr>
            <w:r w:rsidRPr="2058A923">
              <w:rPr>
                <w:b/>
                <w:bCs/>
                <w:color w:val="FFFFFF" w:themeColor="background1"/>
                <w:sz w:val="18"/>
                <w:szCs w:val="18"/>
              </w:rPr>
              <w:t>Associated Risks:</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52329AE6" w14:textId="7E998144" w:rsidR="2058A923" w:rsidRDefault="2058A923" w:rsidP="2058A923">
            <w:pPr>
              <w:spacing w:line="240" w:lineRule="auto"/>
              <w:rPr>
                <w:sz w:val="18"/>
                <w:szCs w:val="18"/>
              </w:rPr>
            </w:pPr>
            <w:r w:rsidRPr="2058A923">
              <w:rPr>
                <w:sz w:val="18"/>
                <w:szCs w:val="18"/>
              </w:rPr>
              <w:t xml:space="preserve"> </w:t>
            </w:r>
            <w:r w:rsidR="007E4D22">
              <w:rPr>
                <w:sz w:val="18"/>
                <w:szCs w:val="18"/>
              </w:rPr>
              <w:t xml:space="preserve"> </w:t>
            </w:r>
            <w:r w:rsidR="00AA433A">
              <w:rPr>
                <w:sz w:val="18"/>
                <w:szCs w:val="18"/>
              </w:rPr>
              <w:t>Product purpose violation</w:t>
            </w:r>
          </w:p>
        </w:tc>
      </w:tr>
      <w:tr w:rsidR="0010789B" w14:paraId="7A2B72EA" w14:textId="77777777" w:rsidTr="2058A923">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71D81D23" w14:textId="77777777" w:rsidR="2058A923" w:rsidRDefault="2058A923" w:rsidP="2058A923">
            <w:pPr>
              <w:spacing w:line="240" w:lineRule="auto"/>
              <w:ind w:left="45"/>
              <w:rPr>
                <w:sz w:val="18"/>
                <w:szCs w:val="18"/>
              </w:rPr>
            </w:pPr>
            <w:r w:rsidRPr="2058A923">
              <w:rPr>
                <w:b/>
                <w:bCs/>
                <w:color w:val="FFFFFF" w:themeColor="background1"/>
                <w:sz w:val="18"/>
                <w:szCs w:val="18"/>
              </w:rPr>
              <w:t>Trigger:</w:t>
            </w:r>
            <w:r w:rsidRPr="2058A923">
              <w:rPr>
                <w:color w:val="FFFFFF" w:themeColor="background1"/>
                <w:sz w:val="18"/>
                <w:szCs w:val="18"/>
              </w:rPr>
              <w:t> </w:t>
            </w:r>
          </w:p>
        </w:tc>
        <w:tc>
          <w:tcPr>
            <w:tcW w:w="7193" w:type="dxa"/>
            <w:gridSpan w:val="2"/>
            <w:tcBorders>
              <w:top w:val="single" w:sz="6" w:space="0" w:color="A9A9A9"/>
              <w:left w:val="single" w:sz="6" w:space="0" w:color="A9A9A9"/>
              <w:bottom w:val="double" w:sz="6" w:space="0" w:color="A9A9A9"/>
              <w:right w:val="single" w:sz="6" w:space="0" w:color="A9A9A9"/>
            </w:tcBorders>
            <w:shd w:val="clear" w:color="auto" w:fill="FFF2CC" w:themeFill="accent4" w:themeFillTint="33"/>
          </w:tcPr>
          <w:p w14:paraId="1413EF56" w14:textId="1D94A874" w:rsidR="2058A923" w:rsidRDefault="2058A923" w:rsidP="2058A923">
            <w:pPr>
              <w:spacing w:line="240" w:lineRule="auto"/>
              <w:rPr>
                <w:sz w:val="18"/>
                <w:szCs w:val="18"/>
              </w:rPr>
            </w:pPr>
            <w:r w:rsidRPr="2058A923">
              <w:rPr>
                <w:sz w:val="18"/>
                <w:szCs w:val="18"/>
              </w:rPr>
              <w:t>  The client clicks the</w:t>
            </w:r>
            <w:r w:rsidR="25C32E26" w:rsidRPr="2058A923">
              <w:rPr>
                <w:sz w:val="18"/>
                <w:szCs w:val="18"/>
              </w:rPr>
              <w:t xml:space="preserve"> room with the reservation</w:t>
            </w:r>
          </w:p>
        </w:tc>
      </w:tr>
      <w:tr w:rsidR="0010789B" w14:paraId="6B4F7353" w14:textId="77777777" w:rsidTr="2058A923">
        <w:trPr>
          <w:trHeight w:val="225"/>
        </w:trPr>
        <w:tc>
          <w:tcPr>
            <w:tcW w:w="2159" w:type="dxa"/>
            <w:vMerge w:val="restart"/>
            <w:tcBorders>
              <w:top w:val="single" w:sz="6" w:space="0" w:color="A9A9A9"/>
              <w:left w:val="single" w:sz="6" w:space="0" w:color="A9A9A9"/>
              <w:bottom w:val="single" w:sz="6" w:space="0" w:color="A9A9A9"/>
              <w:right w:val="single" w:sz="6" w:space="0" w:color="A9A9A9"/>
            </w:tcBorders>
            <w:shd w:val="clear" w:color="auto" w:fill="686868"/>
          </w:tcPr>
          <w:p w14:paraId="103E40E9" w14:textId="77777777" w:rsidR="2058A923" w:rsidRDefault="2058A923" w:rsidP="2058A923">
            <w:pPr>
              <w:spacing w:line="240" w:lineRule="auto"/>
              <w:rPr>
                <w:sz w:val="18"/>
                <w:szCs w:val="18"/>
              </w:rPr>
            </w:pPr>
            <w:r>
              <w:t> </w:t>
            </w:r>
          </w:p>
          <w:p w14:paraId="1D54D66A" w14:textId="77777777" w:rsidR="2058A923" w:rsidRDefault="2058A923" w:rsidP="2058A923">
            <w:pPr>
              <w:spacing w:line="240" w:lineRule="auto"/>
              <w:rPr>
                <w:sz w:val="18"/>
                <w:szCs w:val="18"/>
              </w:rPr>
            </w:pPr>
            <w:r>
              <w:t> </w:t>
            </w:r>
          </w:p>
          <w:p w14:paraId="6A160B09" w14:textId="2728FA97" w:rsidR="2058A923" w:rsidRDefault="2058A923" w:rsidP="2058A923">
            <w:pPr>
              <w:spacing w:line="240" w:lineRule="auto"/>
              <w:rPr>
                <w:sz w:val="18"/>
                <w:szCs w:val="18"/>
              </w:rPr>
            </w:pPr>
            <w:r w:rsidRPr="2058A923">
              <w:rPr>
                <w:sz w:val="22"/>
                <w:szCs w:val="22"/>
              </w:rPr>
              <w:t> </w:t>
            </w:r>
            <w:r w:rsidRPr="2058A923">
              <w:rPr>
                <w:b/>
                <w:bCs/>
                <w:color w:val="FFFFFF" w:themeColor="background1"/>
                <w:sz w:val="18"/>
                <w:szCs w:val="18"/>
              </w:rPr>
              <w:t>Success Scenario:</w:t>
            </w:r>
            <w:r w:rsidRPr="2058A923">
              <w:rPr>
                <w:color w:val="FFFFFF" w:themeColor="background1"/>
                <w:sz w:val="18"/>
                <w:szCs w:val="18"/>
              </w:rPr>
              <w:t> </w:t>
            </w:r>
          </w:p>
          <w:p w14:paraId="2D84FB75" w14:textId="77777777" w:rsidR="2058A923" w:rsidRDefault="2058A923" w:rsidP="2058A923">
            <w:pPr>
              <w:spacing w:line="240" w:lineRule="auto"/>
              <w:ind w:left="45"/>
              <w:rPr>
                <w:sz w:val="18"/>
                <w:szCs w:val="18"/>
              </w:rPr>
            </w:pPr>
          </w:p>
          <w:p w14:paraId="1D658B1C" w14:textId="7D09F02D" w:rsidR="2058A923" w:rsidRDefault="2058A923" w:rsidP="2058A923">
            <w:pPr>
              <w:spacing w:line="240" w:lineRule="auto"/>
              <w:rPr>
                <w:sz w:val="18"/>
                <w:szCs w:val="18"/>
              </w:rPr>
            </w:pPr>
          </w:p>
        </w:tc>
        <w:tc>
          <w:tcPr>
            <w:tcW w:w="7193" w:type="dxa"/>
            <w:gridSpan w:val="2"/>
            <w:tcBorders>
              <w:top w:val="double" w:sz="6" w:space="0" w:color="A9A9A9"/>
              <w:left w:val="single" w:sz="6" w:space="0" w:color="A9A9A9"/>
              <w:bottom w:val="single" w:sz="6" w:space="0" w:color="A9A9A9"/>
              <w:right w:val="double" w:sz="6" w:space="0" w:color="A9A9A9"/>
            </w:tcBorders>
            <w:shd w:val="clear" w:color="auto" w:fill="AFC3DD"/>
          </w:tcPr>
          <w:p w14:paraId="35B53319" w14:textId="77777777" w:rsidR="2058A923" w:rsidRDefault="2058A923" w:rsidP="2058A923">
            <w:pPr>
              <w:spacing w:line="240" w:lineRule="auto"/>
              <w:ind w:left="150"/>
              <w:rPr>
                <w:sz w:val="18"/>
                <w:szCs w:val="18"/>
              </w:rPr>
            </w:pPr>
            <w:r w:rsidRPr="2058A923">
              <w:rPr>
                <w:b/>
                <w:bCs/>
                <w:sz w:val="18"/>
                <w:szCs w:val="18"/>
              </w:rPr>
              <w:t>Step Actions</w:t>
            </w:r>
            <w:r w:rsidRPr="2058A923">
              <w:rPr>
                <w:sz w:val="18"/>
                <w:szCs w:val="18"/>
              </w:rPr>
              <w:t> </w:t>
            </w:r>
          </w:p>
        </w:tc>
      </w:tr>
      <w:tr w:rsidR="0016264F" w14:paraId="42299610" w14:textId="77777777" w:rsidTr="2058A923">
        <w:trPr>
          <w:trHeight w:val="255"/>
        </w:trPr>
        <w:tc>
          <w:tcPr>
            <w:tcW w:w="2159" w:type="dxa"/>
            <w:vMerge/>
          </w:tcPr>
          <w:p w14:paraId="36426EC8" w14:textId="77777777" w:rsidR="006767E1" w:rsidRDefault="006767E1"/>
        </w:tc>
        <w:tc>
          <w:tcPr>
            <w:tcW w:w="555" w:type="dxa"/>
            <w:tcBorders>
              <w:top w:val="single" w:sz="6" w:space="0" w:color="A9A9A9"/>
              <w:left w:val="single" w:sz="6" w:space="0" w:color="A9A9A9"/>
              <w:bottom w:val="single" w:sz="6" w:space="0" w:color="A9A9A9"/>
              <w:right w:val="nil"/>
            </w:tcBorders>
            <w:shd w:val="clear" w:color="auto" w:fill="D2D2D2"/>
          </w:tcPr>
          <w:p w14:paraId="0733C6B5" w14:textId="77777777" w:rsidR="2058A923" w:rsidRDefault="2058A923" w:rsidP="2058A923">
            <w:pPr>
              <w:spacing w:line="240" w:lineRule="auto"/>
              <w:ind w:right="150"/>
              <w:jc w:val="right"/>
              <w:rPr>
                <w:sz w:val="18"/>
                <w:szCs w:val="18"/>
              </w:rPr>
            </w:pPr>
            <w:r w:rsidRPr="2058A923">
              <w:rPr>
                <w:b/>
                <w:bCs/>
                <w:sz w:val="18"/>
                <w:szCs w:val="18"/>
              </w:rPr>
              <w:t>1</w:t>
            </w:r>
            <w:r w:rsidRPr="2058A923">
              <w:rPr>
                <w:sz w:val="18"/>
                <w:szCs w:val="18"/>
              </w:rPr>
              <w:t> </w:t>
            </w:r>
          </w:p>
        </w:tc>
        <w:tc>
          <w:tcPr>
            <w:tcW w:w="6638" w:type="dxa"/>
            <w:tcBorders>
              <w:top w:val="single" w:sz="6" w:space="0" w:color="A9A9A9"/>
              <w:left w:val="nil"/>
              <w:bottom w:val="single" w:sz="6" w:space="0" w:color="A9A9A9"/>
              <w:right w:val="double" w:sz="6" w:space="0" w:color="A9A9A9"/>
            </w:tcBorders>
            <w:shd w:val="clear" w:color="auto" w:fill="D2D2D2"/>
          </w:tcPr>
          <w:p w14:paraId="1020DA09" w14:textId="4A7DAA55" w:rsidR="2058A923" w:rsidRDefault="2058A923">
            <w:r>
              <w:t xml:space="preserve">Use case begins when </w:t>
            </w:r>
            <w:r w:rsidR="004624E2">
              <w:t xml:space="preserve">the </w:t>
            </w:r>
            <w:r>
              <w:t xml:space="preserve">user clicks on </w:t>
            </w:r>
            <w:r w:rsidR="732F2C83">
              <w:t>the room with the reservation</w:t>
            </w:r>
          </w:p>
        </w:tc>
      </w:tr>
      <w:tr w:rsidR="0016264F" w14:paraId="60572032" w14:textId="77777777" w:rsidTr="2058A923">
        <w:trPr>
          <w:trHeight w:val="255"/>
        </w:trPr>
        <w:tc>
          <w:tcPr>
            <w:tcW w:w="2159" w:type="dxa"/>
            <w:vMerge/>
          </w:tcPr>
          <w:p w14:paraId="3305E2B5" w14:textId="77777777" w:rsidR="006767E1" w:rsidRDefault="006767E1"/>
        </w:tc>
        <w:tc>
          <w:tcPr>
            <w:tcW w:w="555" w:type="dxa"/>
            <w:tcBorders>
              <w:top w:val="single" w:sz="6" w:space="0" w:color="A9A9A9"/>
              <w:left w:val="single" w:sz="6" w:space="0" w:color="A9A9A9"/>
              <w:bottom w:val="single" w:sz="6" w:space="0" w:color="A9A9A9"/>
              <w:right w:val="nil"/>
            </w:tcBorders>
            <w:shd w:val="clear" w:color="auto" w:fill="F7F7FF"/>
          </w:tcPr>
          <w:p w14:paraId="3AD8F133" w14:textId="228D98F8" w:rsidR="2058A923" w:rsidRDefault="2058A923" w:rsidP="2058A923">
            <w:pPr>
              <w:spacing w:line="240" w:lineRule="auto"/>
              <w:ind w:right="150"/>
              <w:jc w:val="right"/>
              <w:rPr>
                <w:sz w:val="18"/>
                <w:szCs w:val="18"/>
              </w:rPr>
            </w:pPr>
            <w:r w:rsidRPr="2058A923">
              <w:rPr>
                <w:b/>
                <w:bCs/>
                <w:sz w:val="18"/>
                <w:szCs w:val="18"/>
              </w:rPr>
              <w:t>2</w:t>
            </w:r>
            <w:r w:rsidRPr="2058A923">
              <w:rPr>
                <w:sz w:val="18"/>
                <w:szCs w:val="18"/>
              </w:rPr>
              <w:t> </w:t>
            </w:r>
          </w:p>
        </w:tc>
        <w:tc>
          <w:tcPr>
            <w:tcW w:w="6638" w:type="dxa"/>
            <w:tcBorders>
              <w:top w:val="single" w:sz="6" w:space="0" w:color="A9A9A9"/>
              <w:left w:val="nil"/>
              <w:bottom w:val="single" w:sz="6" w:space="0" w:color="A9A9A9"/>
              <w:right w:val="double" w:sz="6" w:space="0" w:color="A9A9A9"/>
            </w:tcBorders>
            <w:shd w:val="clear" w:color="auto" w:fill="F7F7FF"/>
          </w:tcPr>
          <w:p w14:paraId="1E57E638" w14:textId="427EEFBA" w:rsidR="2058A923" w:rsidRDefault="2058A923" w:rsidP="2058A923">
            <w:pPr>
              <w:spacing w:line="240" w:lineRule="auto"/>
              <w:rPr>
                <w:sz w:val="18"/>
                <w:szCs w:val="18"/>
              </w:rPr>
            </w:pPr>
            <w:r w:rsidRPr="2058A923">
              <w:rPr>
                <w:sz w:val="18"/>
                <w:szCs w:val="18"/>
              </w:rPr>
              <w:t xml:space="preserve">The system pops up </w:t>
            </w:r>
            <w:r w:rsidR="639317E5" w:rsidRPr="2058A923">
              <w:rPr>
                <w:sz w:val="18"/>
                <w:szCs w:val="18"/>
              </w:rPr>
              <w:t>a list of participants</w:t>
            </w:r>
          </w:p>
        </w:tc>
      </w:tr>
      <w:tr w:rsidR="0016264F" w14:paraId="3154E090" w14:textId="77777777" w:rsidTr="2058A923">
        <w:trPr>
          <w:trHeight w:val="255"/>
        </w:trPr>
        <w:tc>
          <w:tcPr>
            <w:tcW w:w="2159" w:type="dxa"/>
            <w:vMerge/>
          </w:tcPr>
          <w:p w14:paraId="7426E9DD" w14:textId="77777777" w:rsidR="006767E1" w:rsidRDefault="006767E1"/>
        </w:tc>
        <w:tc>
          <w:tcPr>
            <w:tcW w:w="555" w:type="dxa"/>
            <w:tcBorders>
              <w:top w:val="single" w:sz="6" w:space="0" w:color="A9A9A9"/>
              <w:left w:val="single" w:sz="6" w:space="0" w:color="A9A9A9"/>
              <w:bottom w:val="single" w:sz="6" w:space="0" w:color="A9A9A9"/>
              <w:right w:val="nil"/>
            </w:tcBorders>
            <w:shd w:val="clear" w:color="auto" w:fill="F7F7FF"/>
          </w:tcPr>
          <w:p w14:paraId="7F7A8E1C" w14:textId="77777777" w:rsidR="2058A923" w:rsidRDefault="2058A923" w:rsidP="2058A923">
            <w:pPr>
              <w:spacing w:line="240" w:lineRule="auto"/>
              <w:ind w:right="150"/>
              <w:jc w:val="right"/>
              <w:rPr>
                <w:sz w:val="18"/>
                <w:szCs w:val="18"/>
              </w:rPr>
            </w:pPr>
            <w:r w:rsidRPr="2058A923">
              <w:rPr>
                <w:b/>
                <w:bCs/>
                <w:sz w:val="18"/>
                <w:szCs w:val="18"/>
              </w:rPr>
              <w:t>3</w:t>
            </w:r>
            <w:r w:rsidRPr="2058A923">
              <w:rPr>
                <w:sz w:val="18"/>
                <w:szCs w:val="18"/>
              </w:rPr>
              <w:t> </w:t>
            </w:r>
          </w:p>
        </w:tc>
        <w:tc>
          <w:tcPr>
            <w:tcW w:w="6638" w:type="dxa"/>
            <w:tcBorders>
              <w:top w:val="single" w:sz="6" w:space="0" w:color="A9A9A9"/>
              <w:left w:val="nil"/>
              <w:bottom w:val="single" w:sz="6" w:space="0" w:color="A9A9A9"/>
              <w:right w:val="double" w:sz="6" w:space="0" w:color="A9A9A9"/>
            </w:tcBorders>
            <w:shd w:val="clear" w:color="auto" w:fill="F7F7FF"/>
          </w:tcPr>
          <w:p w14:paraId="071BD329" w14:textId="3DD68BDB" w:rsidR="2058A923" w:rsidRDefault="2058A923" w:rsidP="2058A923">
            <w:pPr>
              <w:spacing w:line="240" w:lineRule="auto"/>
              <w:rPr>
                <w:sz w:val="18"/>
                <w:szCs w:val="18"/>
              </w:rPr>
            </w:pPr>
            <w:r w:rsidRPr="2058A923">
              <w:rPr>
                <w:sz w:val="18"/>
                <w:szCs w:val="18"/>
              </w:rPr>
              <w:t>The client makes the desired amendments</w:t>
            </w:r>
            <w:r w:rsidR="7107246E" w:rsidRPr="2058A923">
              <w:rPr>
                <w:sz w:val="18"/>
                <w:szCs w:val="18"/>
              </w:rPr>
              <w:t>. Red button to remove participant and “add participant button” to add them</w:t>
            </w:r>
          </w:p>
        </w:tc>
      </w:tr>
      <w:tr w:rsidR="0016264F" w14:paraId="0B886F90" w14:textId="77777777" w:rsidTr="00637C0D">
        <w:trPr>
          <w:trHeight w:val="174"/>
        </w:trPr>
        <w:tc>
          <w:tcPr>
            <w:tcW w:w="2159" w:type="dxa"/>
            <w:vMerge/>
          </w:tcPr>
          <w:p w14:paraId="172F00F8" w14:textId="77777777" w:rsidR="006767E1" w:rsidRDefault="006767E1"/>
        </w:tc>
        <w:tc>
          <w:tcPr>
            <w:tcW w:w="555" w:type="dxa"/>
            <w:tcBorders>
              <w:top w:val="single" w:sz="6" w:space="0" w:color="A9A9A9"/>
              <w:left w:val="single" w:sz="6" w:space="0" w:color="A9A9A9"/>
              <w:bottom w:val="single" w:sz="6" w:space="0" w:color="A9A9A9"/>
              <w:right w:val="nil"/>
            </w:tcBorders>
            <w:shd w:val="clear" w:color="auto" w:fill="F7F7FF"/>
          </w:tcPr>
          <w:p w14:paraId="64AC16E5" w14:textId="6A8D6CCE" w:rsidR="2058A923" w:rsidRDefault="2058A923" w:rsidP="00AA433A">
            <w:pPr>
              <w:spacing w:line="240" w:lineRule="auto"/>
              <w:ind w:right="150"/>
              <w:jc w:val="center"/>
              <w:rPr>
                <w:b/>
                <w:bCs/>
                <w:sz w:val="18"/>
                <w:szCs w:val="18"/>
              </w:rPr>
            </w:pPr>
            <w:r w:rsidRPr="2058A923">
              <w:rPr>
                <w:b/>
                <w:bCs/>
                <w:sz w:val="18"/>
                <w:szCs w:val="18"/>
              </w:rPr>
              <w:t>4</w:t>
            </w:r>
          </w:p>
        </w:tc>
        <w:tc>
          <w:tcPr>
            <w:tcW w:w="6638" w:type="dxa"/>
            <w:tcBorders>
              <w:top w:val="single" w:sz="6" w:space="0" w:color="A9A9A9"/>
              <w:left w:val="nil"/>
              <w:bottom w:val="single" w:sz="6" w:space="0" w:color="A9A9A9"/>
              <w:right w:val="double" w:sz="6" w:space="0" w:color="A9A9A9"/>
            </w:tcBorders>
            <w:shd w:val="clear" w:color="auto" w:fill="F7F7FF"/>
          </w:tcPr>
          <w:p w14:paraId="06305729" w14:textId="5FD59351" w:rsidR="2058A923" w:rsidRDefault="2058A923" w:rsidP="2058A923">
            <w:pPr>
              <w:spacing w:line="240" w:lineRule="auto"/>
              <w:rPr>
                <w:sz w:val="18"/>
                <w:szCs w:val="18"/>
              </w:rPr>
            </w:pPr>
            <w:r w:rsidRPr="2058A923">
              <w:rPr>
                <w:sz w:val="18"/>
                <w:szCs w:val="18"/>
              </w:rPr>
              <w:t xml:space="preserve">The user clicks </w:t>
            </w:r>
            <w:r w:rsidR="00F876F8">
              <w:rPr>
                <w:sz w:val="18"/>
                <w:szCs w:val="18"/>
              </w:rPr>
              <w:t>&lt;&lt;S</w:t>
            </w:r>
            <w:r w:rsidRPr="2058A923">
              <w:rPr>
                <w:sz w:val="18"/>
                <w:szCs w:val="18"/>
              </w:rPr>
              <w:t>ave</w:t>
            </w:r>
            <w:r w:rsidR="00F876F8">
              <w:rPr>
                <w:sz w:val="18"/>
                <w:szCs w:val="18"/>
              </w:rPr>
              <w:t>&gt;&gt;</w:t>
            </w:r>
          </w:p>
        </w:tc>
      </w:tr>
      <w:tr w:rsidR="0016264F" w14:paraId="0856DDF8" w14:textId="77777777" w:rsidTr="00900DA8">
        <w:trPr>
          <w:trHeight w:val="219"/>
        </w:trPr>
        <w:tc>
          <w:tcPr>
            <w:tcW w:w="2159" w:type="dxa"/>
            <w:vMerge/>
          </w:tcPr>
          <w:p w14:paraId="7F2C31FF" w14:textId="77777777" w:rsidR="006767E1" w:rsidRDefault="006767E1"/>
        </w:tc>
        <w:tc>
          <w:tcPr>
            <w:tcW w:w="555" w:type="dxa"/>
            <w:tcBorders>
              <w:top w:val="single" w:sz="6" w:space="0" w:color="A9A9A9"/>
              <w:left w:val="single" w:sz="6" w:space="0" w:color="A9A9A9"/>
              <w:bottom w:val="single" w:sz="6" w:space="0" w:color="A9A9A9"/>
              <w:right w:val="nil"/>
            </w:tcBorders>
            <w:shd w:val="clear" w:color="auto" w:fill="F7F7FF"/>
          </w:tcPr>
          <w:p w14:paraId="58F5499E" w14:textId="26E34CB1" w:rsidR="2058A923" w:rsidRDefault="00AA433A" w:rsidP="00AA433A">
            <w:pPr>
              <w:spacing w:line="240" w:lineRule="auto"/>
              <w:ind w:right="-72"/>
              <w:rPr>
                <w:b/>
                <w:bCs/>
                <w:sz w:val="18"/>
                <w:szCs w:val="18"/>
              </w:rPr>
            </w:pPr>
            <w:r>
              <w:rPr>
                <w:b/>
                <w:bCs/>
                <w:sz w:val="18"/>
                <w:szCs w:val="18"/>
              </w:rPr>
              <w:t xml:space="preserve"> </w:t>
            </w:r>
            <w:r w:rsidR="2058A923" w:rsidRPr="2058A923">
              <w:rPr>
                <w:b/>
                <w:bCs/>
                <w:sz w:val="18"/>
                <w:szCs w:val="18"/>
              </w:rPr>
              <w:t>5</w:t>
            </w:r>
          </w:p>
        </w:tc>
        <w:tc>
          <w:tcPr>
            <w:tcW w:w="6638" w:type="dxa"/>
            <w:tcBorders>
              <w:top w:val="single" w:sz="6" w:space="0" w:color="A9A9A9"/>
              <w:left w:val="nil"/>
              <w:bottom w:val="single" w:sz="6" w:space="0" w:color="A9A9A9"/>
              <w:right w:val="double" w:sz="6" w:space="0" w:color="A9A9A9"/>
            </w:tcBorders>
            <w:shd w:val="clear" w:color="auto" w:fill="F7F7FF"/>
          </w:tcPr>
          <w:p w14:paraId="07C5C2CB" w14:textId="3C69D6A9" w:rsidR="2058A923" w:rsidRPr="00637C0D" w:rsidRDefault="2058A923" w:rsidP="2058A923">
            <w:pPr>
              <w:rPr>
                <w:sz w:val="18"/>
                <w:szCs w:val="18"/>
              </w:rPr>
            </w:pPr>
            <w:r w:rsidRPr="00637C0D">
              <w:rPr>
                <w:sz w:val="18"/>
                <w:szCs w:val="18"/>
              </w:rPr>
              <w:t>The system shows a success message and will update the database.</w:t>
            </w:r>
          </w:p>
        </w:tc>
      </w:tr>
      <w:tr w:rsidR="0010789B" w14:paraId="1B392E57" w14:textId="77777777" w:rsidTr="2058A923">
        <w:trPr>
          <w:trHeight w:val="279"/>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7416D07C" w14:textId="77777777" w:rsidR="2058A923" w:rsidRDefault="2058A923" w:rsidP="2058A923">
            <w:pPr>
              <w:spacing w:line="240" w:lineRule="auto"/>
              <w:ind w:left="45"/>
              <w:rPr>
                <w:sz w:val="18"/>
                <w:szCs w:val="18"/>
              </w:rPr>
            </w:pPr>
            <w:r w:rsidRPr="2058A923">
              <w:rPr>
                <w:b/>
                <w:bCs/>
                <w:color w:val="FFFFFF" w:themeColor="background1"/>
                <w:sz w:val="14"/>
                <w:szCs w:val="14"/>
              </w:rPr>
              <w:t>Extensions:</w:t>
            </w:r>
            <w:r w:rsidRPr="2058A923">
              <w:rPr>
                <w:color w:val="FFFFFF" w:themeColor="background1"/>
                <w:sz w:val="14"/>
                <w:szCs w:val="14"/>
              </w:rPr>
              <w:t> </w:t>
            </w:r>
          </w:p>
        </w:tc>
        <w:tc>
          <w:tcPr>
            <w:tcW w:w="7193" w:type="dxa"/>
            <w:gridSpan w:val="2"/>
            <w:tcBorders>
              <w:top w:val="double" w:sz="6" w:space="0" w:color="A9A9A9"/>
              <w:left w:val="single" w:sz="6" w:space="0" w:color="A9A9A9"/>
              <w:bottom w:val="single" w:sz="6" w:space="0" w:color="A9A9A9"/>
              <w:right w:val="single" w:sz="6" w:space="0" w:color="A9A9A9"/>
            </w:tcBorders>
            <w:shd w:val="clear" w:color="auto" w:fill="686868"/>
          </w:tcPr>
          <w:p w14:paraId="7CD51BF6" w14:textId="77777777" w:rsidR="2058A923" w:rsidRDefault="2058A923" w:rsidP="2058A923">
            <w:pPr>
              <w:spacing w:line="240" w:lineRule="auto"/>
              <w:ind w:left="105"/>
              <w:rPr>
                <w:sz w:val="18"/>
                <w:szCs w:val="18"/>
              </w:rPr>
            </w:pPr>
            <w:r w:rsidRPr="2058A923">
              <w:rPr>
                <w:b/>
                <w:bCs/>
                <w:color w:val="EFFFEF"/>
                <w:sz w:val="16"/>
                <w:szCs w:val="16"/>
              </w:rPr>
              <w:t>Branching Scenarios</w:t>
            </w:r>
            <w:r w:rsidRPr="2058A923">
              <w:rPr>
                <w:color w:val="EFFFEF"/>
                <w:sz w:val="16"/>
                <w:szCs w:val="16"/>
              </w:rPr>
              <w:t> </w:t>
            </w:r>
          </w:p>
        </w:tc>
      </w:tr>
      <w:tr w:rsidR="006D709F" w14:paraId="6B96C100" w14:textId="77777777" w:rsidTr="2058A923">
        <w:trPr>
          <w:trHeight w:val="183"/>
        </w:trPr>
        <w:tc>
          <w:tcPr>
            <w:tcW w:w="2159" w:type="dxa"/>
            <w:vMerge w:val="restart"/>
            <w:tcBorders>
              <w:top w:val="single" w:sz="6" w:space="0" w:color="A9A9A9"/>
              <w:left w:val="single" w:sz="6" w:space="0" w:color="A9A9A9"/>
              <w:right w:val="single" w:sz="6" w:space="0" w:color="A9A9A9"/>
            </w:tcBorders>
            <w:shd w:val="clear" w:color="auto" w:fill="686868"/>
          </w:tcPr>
          <w:p w14:paraId="4920E1C2" w14:textId="1E33C69A" w:rsidR="00DD2B83" w:rsidRDefault="00DD2B83" w:rsidP="2058A923">
            <w:pPr>
              <w:spacing w:line="240" w:lineRule="auto"/>
              <w:ind w:right="195"/>
              <w:jc w:val="right"/>
              <w:rPr>
                <w:b/>
                <w:bCs/>
                <w:color w:val="FFFFFF" w:themeColor="background1"/>
                <w:sz w:val="16"/>
                <w:szCs w:val="16"/>
              </w:rPr>
            </w:pPr>
            <w:r>
              <w:rPr>
                <w:b/>
                <w:bCs/>
                <w:color w:val="FFFFFF" w:themeColor="background1"/>
                <w:sz w:val="16"/>
                <w:szCs w:val="16"/>
              </w:rPr>
              <w:t>4</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09B9D220" w14:textId="51FC4E74" w:rsidR="00DD2B83" w:rsidRDefault="00DD2B83" w:rsidP="2058A923">
            <w:pPr>
              <w:spacing w:line="240" w:lineRule="auto"/>
              <w:ind w:left="90"/>
              <w:rPr>
                <w:b/>
                <w:bCs/>
                <w:sz w:val="18"/>
                <w:szCs w:val="18"/>
              </w:rPr>
            </w:pPr>
            <w:r>
              <w:rPr>
                <w:b/>
                <w:bCs/>
                <w:sz w:val="18"/>
                <w:szCs w:val="18"/>
              </w:rPr>
              <w:t xml:space="preserve">Condition: Participants has </w:t>
            </w:r>
            <w:r w:rsidR="004624E2">
              <w:rPr>
                <w:b/>
                <w:bCs/>
                <w:sz w:val="18"/>
                <w:szCs w:val="18"/>
              </w:rPr>
              <w:t xml:space="preserve">a </w:t>
            </w:r>
            <w:r>
              <w:rPr>
                <w:b/>
                <w:bCs/>
                <w:sz w:val="18"/>
                <w:szCs w:val="18"/>
              </w:rPr>
              <w:t>meeting time conflict</w:t>
            </w:r>
          </w:p>
        </w:tc>
      </w:tr>
      <w:tr w:rsidR="0010789B" w14:paraId="2263DE78" w14:textId="77777777" w:rsidTr="00C92D9E">
        <w:trPr>
          <w:trHeight w:val="183"/>
        </w:trPr>
        <w:tc>
          <w:tcPr>
            <w:tcW w:w="2159" w:type="dxa"/>
            <w:vMerge/>
            <w:tcBorders>
              <w:left w:val="single" w:sz="6" w:space="0" w:color="A9A9A9"/>
              <w:right w:val="single" w:sz="6" w:space="0" w:color="A9A9A9"/>
            </w:tcBorders>
            <w:shd w:val="clear" w:color="auto" w:fill="686868"/>
          </w:tcPr>
          <w:p w14:paraId="5674C884" w14:textId="77777777" w:rsidR="00DD2B83" w:rsidRDefault="00DD2B83" w:rsidP="2058A923">
            <w:pPr>
              <w:spacing w:line="240" w:lineRule="auto"/>
              <w:ind w:right="195"/>
              <w:jc w:val="right"/>
              <w:rPr>
                <w:b/>
                <w:bCs/>
                <w:color w:val="FFFFFF" w:themeColor="background1"/>
                <w:sz w:val="16"/>
                <w:szCs w:val="16"/>
              </w:rPr>
            </w:pP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593D5E9F" w14:textId="26796918" w:rsidR="00DD2B83" w:rsidRDefault="00DD2B83" w:rsidP="2058A923">
            <w:pPr>
              <w:spacing w:line="240" w:lineRule="auto"/>
              <w:ind w:left="90"/>
              <w:rPr>
                <w:b/>
                <w:bCs/>
                <w:sz w:val="18"/>
                <w:szCs w:val="18"/>
              </w:rPr>
            </w:pPr>
            <w:r>
              <w:rPr>
                <w:b/>
                <w:bCs/>
                <w:sz w:val="18"/>
                <w:szCs w:val="18"/>
              </w:rPr>
              <w:t>Step Actions</w:t>
            </w:r>
          </w:p>
        </w:tc>
      </w:tr>
      <w:tr w:rsidR="0010789B" w14:paraId="4DE18C8D" w14:textId="77777777" w:rsidTr="00C92D9E">
        <w:trPr>
          <w:trHeight w:val="183"/>
        </w:trPr>
        <w:tc>
          <w:tcPr>
            <w:tcW w:w="2159" w:type="dxa"/>
            <w:vMerge/>
            <w:tcBorders>
              <w:left w:val="single" w:sz="6" w:space="0" w:color="A9A9A9"/>
              <w:right w:val="single" w:sz="6" w:space="0" w:color="A9A9A9"/>
            </w:tcBorders>
            <w:shd w:val="clear" w:color="auto" w:fill="686868"/>
          </w:tcPr>
          <w:p w14:paraId="63EA172D" w14:textId="77777777" w:rsidR="00DD2B83" w:rsidRDefault="00DD2B83" w:rsidP="2058A923">
            <w:pPr>
              <w:spacing w:line="240" w:lineRule="auto"/>
              <w:ind w:right="195"/>
              <w:jc w:val="right"/>
              <w:rPr>
                <w:b/>
                <w:bCs/>
                <w:color w:val="FFFFFF" w:themeColor="background1"/>
                <w:sz w:val="16"/>
                <w:szCs w:val="16"/>
              </w:rPr>
            </w:pP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268816DB" w14:textId="112E5CB9" w:rsidR="00DD2B83" w:rsidRDefault="00DD2B83" w:rsidP="2058A923">
            <w:pPr>
              <w:spacing w:line="240" w:lineRule="auto"/>
              <w:ind w:left="90"/>
              <w:rPr>
                <w:b/>
                <w:bCs/>
                <w:sz w:val="18"/>
                <w:szCs w:val="18"/>
              </w:rPr>
            </w:pPr>
            <w:r>
              <w:rPr>
                <w:b/>
                <w:bCs/>
                <w:sz w:val="18"/>
                <w:szCs w:val="18"/>
              </w:rPr>
              <w:t>1 The system will send the notification to the participants having time conflict</w:t>
            </w:r>
          </w:p>
        </w:tc>
      </w:tr>
      <w:tr w:rsidR="0010789B" w14:paraId="4E50ABF1" w14:textId="77777777" w:rsidTr="00C92D9E">
        <w:trPr>
          <w:trHeight w:val="183"/>
        </w:trPr>
        <w:tc>
          <w:tcPr>
            <w:tcW w:w="2159" w:type="dxa"/>
            <w:vMerge/>
            <w:tcBorders>
              <w:left w:val="single" w:sz="6" w:space="0" w:color="A9A9A9"/>
              <w:right w:val="single" w:sz="6" w:space="0" w:color="A9A9A9"/>
            </w:tcBorders>
            <w:shd w:val="clear" w:color="auto" w:fill="686868"/>
          </w:tcPr>
          <w:p w14:paraId="7D981B28" w14:textId="77777777" w:rsidR="00DD2B83" w:rsidRDefault="00DD2B83" w:rsidP="2058A923">
            <w:pPr>
              <w:spacing w:line="240" w:lineRule="auto"/>
              <w:ind w:right="195"/>
              <w:jc w:val="right"/>
              <w:rPr>
                <w:b/>
                <w:bCs/>
                <w:color w:val="FFFFFF" w:themeColor="background1"/>
                <w:sz w:val="16"/>
                <w:szCs w:val="16"/>
              </w:rPr>
            </w:pP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4F56C1AB" w14:textId="575A8E3B" w:rsidR="00DD2B83" w:rsidRDefault="00DD2B83" w:rsidP="2058A923">
            <w:pPr>
              <w:spacing w:line="240" w:lineRule="auto"/>
              <w:ind w:left="90"/>
              <w:rPr>
                <w:b/>
                <w:bCs/>
                <w:sz w:val="18"/>
                <w:szCs w:val="18"/>
              </w:rPr>
            </w:pPr>
            <w:r>
              <w:rPr>
                <w:b/>
                <w:bCs/>
                <w:sz w:val="18"/>
                <w:szCs w:val="18"/>
              </w:rPr>
              <w:t xml:space="preserve">2 The system will notify the meeting creator that there are participants </w:t>
            </w:r>
            <w:r w:rsidR="004624E2">
              <w:rPr>
                <w:b/>
                <w:bCs/>
                <w:sz w:val="18"/>
                <w:szCs w:val="18"/>
              </w:rPr>
              <w:t xml:space="preserve">who </w:t>
            </w:r>
            <w:r>
              <w:rPr>
                <w:b/>
                <w:bCs/>
                <w:sz w:val="18"/>
                <w:szCs w:val="18"/>
              </w:rPr>
              <w:t>may not join the meeting due to time conflict</w:t>
            </w:r>
          </w:p>
        </w:tc>
      </w:tr>
    </w:tbl>
    <w:p w14:paraId="1BEFBC31" w14:textId="5713740C" w:rsidR="007B355A" w:rsidRDefault="007B355A" w:rsidP="007B355A"/>
    <w:p w14:paraId="5BBAB5D9" w14:textId="54558BF1" w:rsidR="007B355A" w:rsidRDefault="007B355A" w:rsidP="00651943">
      <w:pPr>
        <w:widowControl/>
        <w:spacing w:line="240" w:lineRule="auto"/>
      </w:pPr>
      <w:r>
        <w:rPr>
          <w:iCs/>
        </w:rPr>
        <w:t xml:space="preserve">The figure above is the Meeting </w:t>
      </w:r>
      <w:r>
        <w:rPr>
          <w:iCs/>
        </w:rPr>
        <w:t>Management</w:t>
      </w:r>
      <w:r>
        <w:rPr>
          <w:iCs/>
        </w:rPr>
        <w:t xml:space="preserve"> Use Case which states in detail how the system </w:t>
      </w:r>
      <w:r>
        <w:rPr>
          <w:iCs/>
        </w:rPr>
        <w:t>manages</w:t>
      </w:r>
      <w:r>
        <w:rPr>
          <w:iCs/>
        </w:rPr>
        <w:t xml:space="preserve"> a meeting in the Success Scenario, and how the system behaves in the E</w:t>
      </w:r>
      <w:r w:rsidRPr="002456CA">
        <w:rPr>
          <w:iCs/>
        </w:rPr>
        <w:t xml:space="preserve">xtension if the system encounters a problem. </w:t>
      </w:r>
      <w:r w:rsidR="00EB5094">
        <w:rPr>
          <w:rFonts w:eastAsia="Arial"/>
          <w:iCs/>
        </w:rPr>
        <w:t>T</w:t>
      </w:r>
      <w:r w:rsidRPr="002456CA">
        <w:rPr>
          <w:rFonts w:eastAsia="Arial"/>
          <w:iCs/>
        </w:rPr>
        <w:t>his use case indicate</w:t>
      </w:r>
      <w:r w:rsidR="00EB5094">
        <w:rPr>
          <w:rFonts w:eastAsia="Arial"/>
          <w:iCs/>
        </w:rPr>
        <w:t>s</w:t>
      </w:r>
      <w:r w:rsidRPr="002456CA">
        <w:rPr>
          <w:rFonts w:eastAsia="Arial"/>
          <w:iCs/>
        </w:rPr>
        <w:t xml:space="preserve"> who is the main actor, or the main user, pre and post conditions, minimal and success guarantee, fail case, consequence of failure as well as associated risks.</w:t>
      </w:r>
    </w:p>
    <w:p w14:paraId="71C22BF5" w14:textId="39877066" w:rsidR="00B272EC" w:rsidRDefault="00B272EC" w:rsidP="00D03055">
      <w:pPr>
        <w:jc w:val="center"/>
      </w:pPr>
      <w:r>
        <w:rPr>
          <w:noProof/>
        </w:rPr>
        <w:lastRenderedPageBreak/>
        <w:drawing>
          <wp:inline distT="0" distB="0" distL="0" distR="0" wp14:anchorId="29756533" wp14:editId="0DF6AE19">
            <wp:extent cx="4140128" cy="36660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4145899" cy="3671177"/>
                    </a:xfrm>
                    <a:prstGeom prst="rect">
                      <a:avLst/>
                    </a:prstGeom>
                  </pic:spPr>
                </pic:pic>
              </a:graphicData>
            </a:graphic>
          </wp:inline>
        </w:drawing>
      </w:r>
    </w:p>
    <w:p w14:paraId="05B138BE" w14:textId="53948449" w:rsidR="00EA5FBB" w:rsidRDefault="00EA5FBB" w:rsidP="00B91448">
      <w:pPr>
        <w:pStyle w:val="Caption"/>
        <w:jc w:val="center"/>
      </w:pPr>
      <w:r>
        <w:t>Figure 1</w:t>
      </w:r>
      <w:r w:rsidR="00B91448">
        <w:t>5</w:t>
      </w:r>
      <w:r>
        <w:t xml:space="preserve"> Meeting Management Sequence Diagram</w:t>
      </w:r>
    </w:p>
    <w:p w14:paraId="3CD31532" w14:textId="752515AC" w:rsidR="0066657D" w:rsidRDefault="0066657D" w:rsidP="0066657D">
      <w:pPr>
        <w:widowControl/>
        <w:spacing w:line="240" w:lineRule="auto"/>
        <w:rPr>
          <w:i/>
          <w:iCs/>
          <w:color w:val="44546A" w:themeColor="text2"/>
          <w:sz w:val="18"/>
          <w:szCs w:val="18"/>
        </w:rPr>
      </w:pPr>
      <w:r>
        <w:t xml:space="preserve">The diagram above shows the logic behind the </w:t>
      </w:r>
      <w:r>
        <w:t>meeting management</w:t>
      </w:r>
      <w:r>
        <w:t xml:space="preserve">. The MeetingControl and </w:t>
      </w:r>
      <w:r w:rsidR="006F1CD0">
        <w:t>Login</w:t>
      </w:r>
      <w:r>
        <w:t xml:space="preserve">Control will check the user authentication. If the user has the authority, the </w:t>
      </w:r>
      <w:r w:rsidR="006F1CD0">
        <w:t>system</w:t>
      </w:r>
      <w:r>
        <w:t xml:space="preserve"> will provide service. Otherwise, the system will provide no service.</w:t>
      </w:r>
    </w:p>
    <w:p w14:paraId="5FD7868C" w14:textId="3C60B365" w:rsidR="1F637209" w:rsidRDefault="1F637209" w:rsidP="2058A923">
      <w:pPr>
        <w:pStyle w:val="Heading3"/>
        <w:rPr>
          <w:rFonts w:eastAsia="Arial" w:cs="Arial"/>
        </w:rPr>
      </w:pPr>
      <w:bookmarkStart w:id="104" w:name="_Toc80184645"/>
      <w:r>
        <w:t>Task Use Case: Display/Edit Created Meetings</w:t>
      </w:r>
      <w:bookmarkEnd w:id="104"/>
    </w:p>
    <w:tbl>
      <w:tblPr>
        <w:tblW w:w="0" w:type="auto"/>
        <w:tblInd w:w="-8"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2159"/>
        <w:gridCol w:w="555"/>
        <w:gridCol w:w="6638"/>
      </w:tblGrid>
      <w:tr w:rsidR="0078441B" w14:paraId="75DAF345" w14:textId="77777777" w:rsidTr="2058A923">
        <w:trPr>
          <w:trHeight w:val="228"/>
        </w:trPr>
        <w:tc>
          <w:tcPr>
            <w:tcW w:w="2159" w:type="dxa"/>
            <w:tcBorders>
              <w:top w:val="single" w:sz="6" w:space="0" w:color="A9A9A9"/>
              <w:left w:val="single" w:sz="6" w:space="0" w:color="A9A9A9"/>
              <w:bottom w:val="single" w:sz="6" w:space="0" w:color="A9A9A9"/>
              <w:right w:val="single" w:sz="6" w:space="0" w:color="A9A9A9"/>
            </w:tcBorders>
            <w:shd w:val="clear" w:color="auto" w:fill="000000" w:themeFill="text1"/>
          </w:tcPr>
          <w:p w14:paraId="09B73026" w14:textId="77777777" w:rsidR="2058A923" w:rsidRDefault="2058A923" w:rsidP="2058A923">
            <w:pPr>
              <w:spacing w:line="240" w:lineRule="auto"/>
              <w:ind w:left="45"/>
              <w:rPr>
                <w:sz w:val="18"/>
                <w:szCs w:val="18"/>
              </w:rPr>
            </w:pPr>
            <w:r w:rsidRPr="2058A923">
              <w:rPr>
                <w:b/>
                <w:bCs/>
                <w:color w:val="EFFFEF"/>
                <w:sz w:val="18"/>
                <w:szCs w:val="18"/>
              </w:rPr>
              <w:t>Project Name:</w:t>
            </w:r>
            <w:r w:rsidRPr="2058A923">
              <w:rPr>
                <w:color w:val="EFFFEF"/>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000000" w:themeFill="text1"/>
          </w:tcPr>
          <w:p w14:paraId="613E434C" w14:textId="77777777" w:rsidR="2058A923" w:rsidRDefault="2058A923" w:rsidP="2058A923">
            <w:pPr>
              <w:spacing w:line="240" w:lineRule="auto"/>
              <w:ind w:left="105"/>
              <w:rPr>
                <w:sz w:val="18"/>
                <w:szCs w:val="18"/>
              </w:rPr>
            </w:pPr>
            <w:r w:rsidRPr="2058A923">
              <w:rPr>
                <w:color w:val="EFFFEF"/>
                <w:sz w:val="18"/>
                <w:szCs w:val="18"/>
              </w:rPr>
              <w:t>Meeting Schedule System </w:t>
            </w:r>
          </w:p>
        </w:tc>
      </w:tr>
      <w:tr w:rsidR="0078441B" w14:paraId="2E795F88" w14:textId="77777777" w:rsidTr="009F2685">
        <w:trPr>
          <w:trHeight w:val="147"/>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2C4EB972" w14:textId="77777777" w:rsidR="2058A923" w:rsidRDefault="2058A923" w:rsidP="2058A923">
            <w:pPr>
              <w:spacing w:line="240" w:lineRule="auto"/>
              <w:ind w:left="45"/>
              <w:rPr>
                <w:sz w:val="18"/>
                <w:szCs w:val="18"/>
              </w:rPr>
            </w:pPr>
            <w:r w:rsidRPr="2058A923">
              <w:rPr>
                <w:b/>
                <w:bCs/>
                <w:color w:val="FFFFFF" w:themeColor="background1"/>
                <w:sz w:val="18"/>
                <w:szCs w:val="18"/>
              </w:rPr>
              <w:t>Use Case Name:</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1F100F44" w14:textId="050A2055" w:rsidR="2058A923" w:rsidRDefault="2058A923" w:rsidP="2058A923">
            <w:pPr>
              <w:spacing w:line="240" w:lineRule="auto"/>
              <w:ind w:left="60"/>
              <w:rPr>
                <w:sz w:val="18"/>
                <w:szCs w:val="18"/>
              </w:rPr>
            </w:pPr>
            <w:r w:rsidRPr="2058A923">
              <w:rPr>
                <w:sz w:val="18"/>
                <w:szCs w:val="18"/>
              </w:rPr>
              <w:t>Edit Meeting</w:t>
            </w:r>
            <w:r w:rsidR="068839E2" w:rsidRPr="2058A923">
              <w:rPr>
                <w:sz w:val="18"/>
                <w:szCs w:val="18"/>
              </w:rPr>
              <w:t>s</w:t>
            </w:r>
          </w:p>
        </w:tc>
      </w:tr>
      <w:tr w:rsidR="0078441B" w14:paraId="49713112" w14:textId="77777777" w:rsidTr="2058A923">
        <w:trPr>
          <w:trHeight w:val="192"/>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18F5857C" w14:textId="77777777" w:rsidR="2058A923" w:rsidRDefault="2058A923" w:rsidP="2058A923">
            <w:pPr>
              <w:spacing w:line="240" w:lineRule="auto"/>
              <w:ind w:left="45"/>
              <w:rPr>
                <w:sz w:val="18"/>
                <w:szCs w:val="18"/>
              </w:rPr>
            </w:pPr>
            <w:r w:rsidRPr="2058A923">
              <w:rPr>
                <w:b/>
                <w:bCs/>
                <w:color w:val="FFFFFF" w:themeColor="background1"/>
                <w:sz w:val="18"/>
                <w:szCs w:val="18"/>
              </w:rPr>
              <w:t>User Goal:</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722A4383" w14:textId="3A4F7E23" w:rsidR="2058A923" w:rsidRDefault="2058A923" w:rsidP="2058A923">
            <w:pPr>
              <w:spacing w:line="240" w:lineRule="auto"/>
              <w:ind w:left="60"/>
              <w:rPr>
                <w:sz w:val="18"/>
                <w:szCs w:val="18"/>
              </w:rPr>
            </w:pPr>
            <w:r w:rsidRPr="2058A923">
              <w:rPr>
                <w:sz w:val="18"/>
                <w:szCs w:val="18"/>
              </w:rPr>
              <w:t xml:space="preserve">Client can </w:t>
            </w:r>
            <w:r w:rsidR="05CD0016" w:rsidRPr="2058A923">
              <w:rPr>
                <w:sz w:val="18"/>
                <w:szCs w:val="18"/>
              </w:rPr>
              <w:t xml:space="preserve">cancel or view the meetings they made reservations for </w:t>
            </w:r>
          </w:p>
        </w:tc>
      </w:tr>
      <w:tr w:rsidR="0078441B" w14:paraId="2A6F22CA" w14:textId="77777777" w:rsidTr="2058A923">
        <w:trPr>
          <w:trHeight w:val="183"/>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38385DFB" w14:textId="77777777" w:rsidR="2058A923" w:rsidRDefault="2058A923" w:rsidP="2058A923">
            <w:pPr>
              <w:spacing w:line="240" w:lineRule="auto"/>
              <w:ind w:left="45"/>
              <w:rPr>
                <w:sz w:val="18"/>
                <w:szCs w:val="18"/>
              </w:rPr>
            </w:pPr>
            <w:r w:rsidRPr="2058A923">
              <w:rPr>
                <w:b/>
                <w:bCs/>
                <w:color w:val="FFFFFF" w:themeColor="background1"/>
                <w:sz w:val="18"/>
                <w:szCs w:val="18"/>
              </w:rPr>
              <w:t>Level:</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11105BD8" w14:textId="6B16C946" w:rsidR="2058A923" w:rsidRDefault="2058A923" w:rsidP="2058A923">
            <w:pPr>
              <w:spacing w:line="240" w:lineRule="auto"/>
              <w:ind w:left="60"/>
              <w:rPr>
                <w:sz w:val="18"/>
                <w:szCs w:val="18"/>
              </w:rPr>
            </w:pPr>
            <w:r w:rsidRPr="2058A923">
              <w:rPr>
                <w:sz w:val="18"/>
                <w:szCs w:val="18"/>
              </w:rPr>
              <w:t>Task</w:t>
            </w:r>
          </w:p>
        </w:tc>
      </w:tr>
      <w:tr w:rsidR="0078441B" w14:paraId="238AA7F5" w14:textId="77777777" w:rsidTr="005B4F1B">
        <w:trPr>
          <w:trHeight w:val="147"/>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6535479F" w14:textId="77777777" w:rsidR="2058A923" w:rsidRDefault="2058A923" w:rsidP="2058A923">
            <w:pPr>
              <w:spacing w:line="240" w:lineRule="auto"/>
              <w:ind w:left="45"/>
              <w:rPr>
                <w:sz w:val="18"/>
                <w:szCs w:val="18"/>
              </w:rPr>
            </w:pPr>
            <w:r w:rsidRPr="2058A923">
              <w:rPr>
                <w:b/>
                <w:bCs/>
                <w:color w:val="FFFFFF" w:themeColor="background1"/>
                <w:sz w:val="18"/>
                <w:szCs w:val="18"/>
              </w:rPr>
              <w:t>Relevant User Reqs:</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0462E8F4" w14:textId="2ACC5C01" w:rsidR="2058A923" w:rsidRDefault="2058A923" w:rsidP="2058A923">
            <w:pPr>
              <w:spacing w:line="240" w:lineRule="auto"/>
              <w:rPr>
                <w:sz w:val="18"/>
                <w:szCs w:val="18"/>
              </w:rPr>
            </w:pPr>
            <w:r w:rsidRPr="2058A923">
              <w:rPr>
                <w:sz w:val="18"/>
                <w:szCs w:val="18"/>
              </w:rPr>
              <w:t> None</w:t>
            </w:r>
          </w:p>
        </w:tc>
      </w:tr>
      <w:tr w:rsidR="0078441B" w14:paraId="67B8A124" w14:textId="77777777" w:rsidTr="005B4F1B">
        <w:trPr>
          <w:trHeight w:val="192"/>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5B0B0863" w14:textId="77777777" w:rsidR="2058A923" w:rsidRDefault="2058A923" w:rsidP="2058A923">
            <w:pPr>
              <w:spacing w:line="240" w:lineRule="auto"/>
              <w:ind w:left="45"/>
              <w:rPr>
                <w:sz w:val="18"/>
                <w:szCs w:val="18"/>
              </w:rPr>
            </w:pPr>
            <w:r w:rsidRPr="2058A923">
              <w:rPr>
                <w:b/>
                <w:bCs/>
                <w:color w:val="FFFFFF" w:themeColor="background1"/>
                <w:sz w:val="18"/>
                <w:szCs w:val="18"/>
              </w:rPr>
              <w:t>Relevant System Reqs:</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2341447D" w14:textId="77777777" w:rsidR="2058A923" w:rsidRDefault="2058A923" w:rsidP="2058A923">
            <w:pPr>
              <w:spacing w:line="240" w:lineRule="auto"/>
              <w:ind w:left="60"/>
              <w:rPr>
                <w:sz w:val="18"/>
                <w:szCs w:val="18"/>
              </w:rPr>
            </w:pPr>
            <w:r w:rsidRPr="2058A923">
              <w:rPr>
                <w:sz w:val="18"/>
                <w:szCs w:val="18"/>
              </w:rPr>
              <w:t>None </w:t>
            </w:r>
          </w:p>
        </w:tc>
      </w:tr>
      <w:tr w:rsidR="0078441B" w14:paraId="7346C182" w14:textId="77777777" w:rsidTr="005B4F1B">
        <w:trPr>
          <w:trHeight w:val="147"/>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5F908B58" w14:textId="77777777" w:rsidR="2058A923" w:rsidRDefault="2058A923" w:rsidP="2058A923">
            <w:pPr>
              <w:spacing w:line="240" w:lineRule="auto"/>
              <w:ind w:left="45"/>
              <w:rPr>
                <w:sz w:val="18"/>
                <w:szCs w:val="18"/>
              </w:rPr>
            </w:pPr>
            <w:r w:rsidRPr="2058A923">
              <w:rPr>
                <w:b/>
                <w:bCs/>
                <w:color w:val="FFFFFF" w:themeColor="background1"/>
                <w:sz w:val="18"/>
                <w:szCs w:val="18"/>
              </w:rPr>
              <w:t>Primary Actor:</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242CE3DE" w14:textId="7863ACB9" w:rsidR="2058A923" w:rsidRDefault="2058A923" w:rsidP="2058A923">
            <w:pPr>
              <w:spacing w:line="240" w:lineRule="auto"/>
              <w:ind w:left="60"/>
              <w:rPr>
                <w:sz w:val="18"/>
                <w:szCs w:val="18"/>
              </w:rPr>
            </w:pPr>
            <w:r w:rsidRPr="2058A923">
              <w:rPr>
                <w:sz w:val="18"/>
                <w:szCs w:val="18"/>
              </w:rPr>
              <w:t>The client</w:t>
            </w:r>
          </w:p>
        </w:tc>
      </w:tr>
      <w:tr w:rsidR="0078441B" w14:paraId="00952E65" w14:textId="77777777" w:rsidTr="005B4F1B">
        <w:trPr>
          <w:trHeight w:val="201"/>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66C113A7" w14:textId="77777777" w:rsidR="2058A923" w:rsidRDefault="2058A923" w:rsidP="2058A923">
            <w:pPr>
              <w:spacing w:line="240" w:lineRule="auto"/>
              <w:ind w:left="45"/>
              <w:rPr>
                <w:sz w:val="18"/>
                <w:szCs w:val="18"/>
              </w:rPr>
            </w:pPr>
            <w:r w:rsidRPr="2058A923">
              <w:rPr>
                <w:b/>
                <w:bCs/>
                <w:color w:val="FFFFFF" w:themeColor="background1"/>
                <w:sz w:val="18"/>
                <w:szCs w:val="18"/>
              </w:rPr>
              <w:t>Precondition:</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4F4869A8" w14:textId="698C02C4" w:rsidR="2058A923" w:rsidRDefault="2058A923" w:rsidP="2058A923">
            <w:pPr>
              <w:spacing w:line="240" w:lineRule="auto"/>
              <w:ind w:left="60"/>
              <w:rPr>
                <w:sz w:val="18"/>
                <w:szCs w:val="18"/>
              </w:rPr>
            </w:pPr>
            <w:r w:rsidRPr="2058A923">
              <w:rPr>
                <w:sz w:val="18"/>
                <w:szCs w:val="18"/>
              </w:rPr>
              <w:t>Client must have an account and there must exist a meeting</w:t>
            </w:r>
          </w:p>
        </w:tc>
      </w:tr>
      <w:tr w:rsidR="0010789B" w14:paraId="24BEE8CB" w14:textId="77777777" w:rsidTr="2058A923">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75D10FB6" w14:textId="77777777" w:rsidR="2058A923" w:rsidRDefault="2058A923" w:rsidP="2058A923">
            <w:pPr>
              <w:spacing w:line="240" w:lineRule="auto"/>
              <w:rPr>
                <w:sz w:val="18"/>
                <w:szCs w:val="18"/>
              </w:rPr>
            </w:pPr>
            <w:r w:rsidRPr="2058A923">
              <w:rPr>
                <w:sz w:val="19"/>
                <w:szCs w:val="19"/>
              </w:rPr>
              <w:t> </w:t>
            </w:r>
            <w:r w:rsidRPr="2058A923">
              <w:rPr>
                <w:b/>
                <w:bCs/>
                <w:color w:val="FFFFFF" w:themeColor="background1"/>
                <w:sz w:val="18"/>
                <w:szCs w:val="18"/>
              </w:rPr>
              <w:t>Minimal Guarantee:</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vAlign w:val="center"/>
          </w:tcPr>
          <w:p w14:paraId="798BE58F" w14:textId="2B6BF10E" w:rsidR="2058A923" w:rsidRDefault="2058A923" w:rsidP="2058A923">
            <w:pPr>
              <w:spacing w:line="240" w:lineRule="auto"/>
              <w:ind w:left="60"/>
              <w:rPr>
                <w:sz w:val="18"/>
                <w:szCs w:val="18"/>
              </w:rPr>
            </w:pPr>
            <w:r w:rsidRPr="2058A923">
              <w:rPr>
                <w:sz w:val="18"/>
                <w:szCs w:val="18"/>
              </w:rPr>
              <w:t>The system reloaded</w:t>
            </w:r>
          </w:p>
        </w:tc>
      </w:tr>
      <w:tr w:rsidR="0078441B" w14:paraId="20648C0E" w14:textId="77777777" w:rsidTr="003B693B">
        <w:trPr>
          <w:trHeight w:val="354"/>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13FDA264" w14:textId="77777777" w:rsidR="2058A923" w:rsidRDefault="2058A923" w:rsidP="2058A923">
            <w:pPr>
              <w:spacing w:line="240" w:lineRule="auto"/>
              <w:ind w:left="45"/>
              <w:rPr>
                <w:sz w:val="18"/>
                <w:szCs w:val="18"/>
              </w:rPr>
            </w:pPr>
            <w:r w:rsidRPr="2058A923">
              <w:rPr>
                <w:b/>
                <w:bCs/>
                <w:color w:val="FFFFFF" w:themeColor="background1"/>
                <w:sz w:val="18"/>
                <w:szCs w:val="18"/>
              </w:rPr>
              <w:t>Success Guarantee:</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025E756C" w14:textId="6A64A56E" w:rsidR="2058A923" w:rsidRDefault="2058A923" w:rsidP="2058A923">
            <w:pPr>
              <w:spacing w:line="240" w:lineRule="auto"/>
              <w:ind w:left="60"/>
              <w:rPr>
                <w:sz w:val="18"/>
                <w:szCs w:val="18"/>
              </w:rPr>
            </w:pPr>
            <w:r w:rsidRPr="2058A923">
              <w:rPr>
                <w:sz w:val="18"/>
                <w:szCs w:val="18"/>
              </w:rPr>
              <w:t xml:space="preserve">The client </w:t>
            </w:r>
            <w:r w:rsidR="3FC328CA" w:rsidRPr="2058A923">
              <w:rPr>
                <w:sz w:val="18"/>
                <w:szCs w:val="18"/>
              </w:rPr>
              <w:t>can</w:t>
            </w:r>
            <w:r w:rsidR="4FB334FF" w:rsidRPr="2058A923">
              <w:rPr>
                <w:sz w:val="18"/>
                <w:szCs w:val="18"/>
              </w:rPr>
              <w:t xml:space="preserve"> view their meetings and change them accordingly</w:t>
            </w:r>
          </w:p>
        </w:tc>
      </w:tr>
      <w:tr w:rsidR="0078441B" w14:paraId="09374A57" w14:textId="77777777" w:rsidTr="003B693B">
        <w:trPr>
          <w:trHeight w:val="309"/>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20B3623E" w14:textId="77777777" w:rsidR="2058A923" w:rsidRDefault="2058A923" w:rsidP="2058A923">
            <w:pPr>
              <w:spacing w:line="240" w:lineRule="auto"/>
              <w:ind w:left="45"/>
              <w:rPr>
                <w:b/>
                <w:bCs/>
                <w:color w:val="FFFFFF" w:themeColor="background1"/>
                <w:sz w:val="18"/>
                <w:szCs w:val="18"/>
              </w:rPr>
            </w:pPr>
            <w:r w:rsidRPr="2058A923">
              <w:rPr>
                <w:b/>
                <w:bCs/>
                <w:color w:val="FFFFFF" w:themeColor="background1"/>
                <w:sz w:val="18"/>
                <w:szCs w:val="18"/>
              </w:rPr>
              <w:t>Fail Case:</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67DE798E" w14:textId="5D419D0A" w:rsidR="2058A923" w:rsidRDefault="2058A923" w:rsidP="2058A923">
            <w:pPr>
              <w:spacing w:line="240" w:lineRule="auto"/>
              <w:ind w:left="60"/>
              <w:rPr>
                <w:sz w:val="18"/>
                <w:szCs w:val="18"/>
              </w:rPr>
            </w:pPr>
            <w:r w:rsidRPr="2058A923">
              <w:rPr>
                <w:sz w:val="18"/>
                <w:szCs w:val="18"/>
              </w:rPr>
              <w:t xml:space="preserve">The </w:t>
            </w:r>
            <w:r w:rsidR="4BDCE40D" w:rsidRPr="2058A923">
              <w:rPr>
                <w:sz w:val="18"/>
                <w:szCs w:val="18"/>
              </w:rPr>
              <w:t>c</w:t>
            </w:r>
            <w:r w:rsidRPr="2058A923">
              <w:rPr>
                <w:sz w:val="18"/>
                <w:szCs w:val="18"/>
              </w:rPr>
              <w:t>lient is unable to make changes to their meeting</w:t>
            </w:r>
            <w:r w:rsidR="5BB0CDF0" w:rsidRPr="2058A923">
              <w:rPr>
                <w:sz w:val="18"/>
                <w:szCs w:val="18"/>
              </w:rPr>
              <w:t>s</w:t>
            </w:r>
          </w:p>
        </w:tc>
      </w:tr>
      <w:tr w:rsidR="0078441B" w14:paraId="58FEF41E" w14:textId="77777777" w:rsidTr="2058A923">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6B5B364D" w14:textId="77777777" w:rsidR="2058A923" w:rsidRDefault="2058A923" w:rsidP="2058A923">
            <w:pPr>
              <w:spacing w:line="240" w:lineRule="auto"/>
              <w:ind w:left="45"/>
              <w:rPr>
                <w:b/>
                <w:bCs/>
                <w:color w:val="FFFFFF" w:themeColor="background1"/>
                <w:sz w:val="18"/>
                <w:szCs w:val="18"/>
              </w:rPr>
            </w:pPr>
            <w:r w:rsidRPr="2058A923">
              <w:rPr>
                <w:b/>
                <w:bCs/>
                <w:color w:val="FFFFFF" w:themeColor="background1"/>
                <w:sz w:val="18"/>
                <w:szCs w:val="18"/>
              </w:rPr>
              <w:t>Consequence of Failure:</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4F69DBEE" w14:textId="2D211CC8" w:rsidR="2058A923" w:rsidRDefault="2058A923" w:rsidP="2058A923">
            <w:pPr>
              <w:spacing w:line="240" w:lineRule="auto"/>
              <w:ind w:left="60"/>
              <w:rPr>
                <w:sz w:val="18"/>
                <w:szCs w:val="18"/>
              </w:rPr>
            </w:pPr>
            <w:r w:rsidRPr="2058A923">
              <w:rPr>
                <w:sz w:val="18"/>
                <w:szCs w:val="18"/>
              </w:rPr>
              <w:t xml:space="preserve">The </w:t>
            </w:r>
            <w:r w:rsidR="6260A72F" w:rsidRPr="2058A923">
              <w:rPr>
                <w:sz w:val="18"/>
                <w:szCs w:val="18"/>
              </w:rPr>
              <w:t>c</w:t>
            </w:r>
            <w:r w:rsidRPr="2058A923">
              <w:rPr>
                <w:sz w:val="18"/>
                <w:szCs w:val="18"/>
              </w:rPr>
              <w:t xml:space="preserve">lient will be dissatisfied with </w:t>
            </w:r>
            <w:r w:rsidR="00B06728">
              <w:rPr>
                <w:sz w:val="18"/>
                <w:szCs w:val="18"/>
              </w:rPr>
              <w:t xml:space="preserve">the </w:t>
            </w:r>
            <w:r w:rsidRPr="2058A923">
              <w:rPr>
                <w:sz w:val="18"/>
                <w:szCs w:val="18"/>
              </w:rPr>
              <w:t>software</w:t>
            </w:r>
          </w:p>
        </w:tc>
      </w:tr>
      <w:tr w:rsidR="0078441B" w14:paraId="37FF9421" w14:textId="77777777" w:rsidTr="2058A923">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4297EC18" w14:textId="77777777" w:rsidR="2058A923" w:rsidRDefault="2058A923" w:rsidP="2058A923">
            <w:pPr>
              <w:spacing w:line="240" w:lineRule="auto"/>
              <w:ind w:left="45"/>
              <w:rPr>
                <w:b/>
                <w:bCs/>
                <w:color w:val="FFFFFF" w:themeColor="background1"/>
                <w:sz w:val="18"/>
                <w:szCs w:val="18"/>
              </w:rPr>
            </w:pPr>
            <w:r w:rsidRPr="2058A923">
              <w:rPr>
                <w:b/>
                <w:bCs/>
                <w:color w:val="FFFFFF" w:themeColor="background1"/>
                <w:sz w:val="18"/>
                <w:szCs w:val="18"/>
              </w:rPr>
              <w:t>Associated Risks:</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3983ADA6" w14:textId="0588B0B1" w:rsidR="2058A923" w:rsidRDefault="2058A923" w:rsidP="2058A923">
            <w:pPr>
              <w:spacing w:line="240" w:lineRule="auto"/>
              <w:rPr>
                <w:sz w:val="18"/>
                <w:szCs w:val="18"/>
              </w:rPr>
            </w:pPr>
            <w:r w:rsidRPr="2058A923">
              <w:rPr>
                <w:sz w:val="18"/>
                <w:szCs w:val="18"/>
              </w:rPr>
              <w:t xml:space="preserve"> </w:t>
            </w:r>
            <w:r w:rsidR="00900DA8">
              <w:rPr>
                <w:sz w:val="18"/>
                <w:szCs w:val="18"/>
              </w:rPr>
              <w:t xml:space="preserve"> </w:t>
            </w:r>
            <w:r w:rsidR="00CB5A1B">
              <w:rPr>
                <w:sz w:val="18"/>
                <w:szCs w:val="18"/>
              </w:rPr>
              <w:t>Meeting time conflict may arise</w:t>
            </w:r>
          </w:p>
        </w:tc>
      </w:tr>
      <w:tr w:rsidR="0010789B" w14:paraId="0CD3D76F" w14:textId="77777777" w:rsidTr="2058A923">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50219A4E" w14:textId="77777777" w:rsidR="2058A923" w:rsidRDefault="2058A923" w:rsidP="2058A923">
            <w:pPr>
              <w:spacing w:line="240" w:lineRule="auto"/>
              <w:ind w:left="45"/>
              <w:rPr>
                <w:sz w:val="18"/>
                <w:szCs w:val="18"/>
              </w:rPr>
            </w:pPr>
            <w:r w:rsidRPr="2058A923">
              <w:rPr>
                <w:b/>
                <w:bCs/>
                <w:color w:val="FFFFFF" w:themeColor="background1"/>
                <w:sz w:val="18"/>
                <w:szCs w:val="18"/>
              </w:rPr>
              <w:t>Trigger:</w:t>
            </w:r>
            <w:r w:rsidRPr="2058A923">
              <w:rPr>
                <w:color w:val="FFFFFF" w:themeColor="background1"/>
                <w:sz w:val="18"/>
                <w:szCs w:val="18"/>
              </w:rPr>
              <w:t> </w:t>
            </w:r>
          </w:p>
        </w:tc>
        <w:tc>
          <w:tcPr>
            <w:tcW w:w="7193" w:type="dxa"/>
            <w:gridSpan w:val="2"/>
            <w:tcBorders>
              <w:top w:val="single" w:sz="6" w:space="0" w:color="A9A9A9"/>
              <w:left w:val="single" w:sz="6" w:space="0" w:color="A9A9A9"/>
              <w:bottom w:val="double" w:sz="6" w:space="0" w:color="A9A9A9"/>
              <w:right w:val="single" w:sz="6" w:space="0" w:color="A9A9A9"/>
            </w:tcBorders>
            <w:shd w:val="clear" w:color="auto" w:fill="FFF2CC" w:themeFill="accent4" w:themeFillTint="33"/>
          </w:tcPr>
          <w:p w14:paraId="7874B57D" w14:textId="3D927287" w:rsidR="2058A923" w:rsidRDefault="2058A923" w:rsidP="2058A923">
            <w:pPr>
              <w:spacing w:line="240" w:lineRule="auto"/>
              <w:rPr>
                <w:sz w:val="18"/>
                <w:szCs w:val="18"/>
              </w:rPr>
            </w:pPr>
            <w:r w:rsidRPr="2058A923">
              <w:rPr>
                <w:sz w:val="18"/>
                <w:szCs w:val="18"/>
              </w:rPr>
              <w:t xml:space="preserve">  The client clicks the </w:t>
            </w:r>
            <w:r w:rsidR="1E5B7104" w:rsidRPr="2058A923">
              <w:rPr>
                <w:sz w:val="18"/>
                <w:szCs w:val="18"/>
              </w:rPr>
              <w:t>"my meetings” button on their profile</w:t>
            </w:r>
          </w:p>
        </w:tc>
      </w:tr>
      <w:tr w:rsidR="0010789B" w14:paraId="462A65EA" w14:textId="77777777" w:rsidTr="2058A923">
        <w:trPr>
          <w:trHeight w:val="225"/>
        </w:trPr>
        <w:tc>
          <w:tcPr>
            <w:tcW w:w="2159" w:type="dxa"/>
            <w:vMerge w:val="restart"/>
            <w:tcBorders>
              <w:top w:val="single" w:sz="6" w:space="0" w:color="A9A9A9"/>
              <w:left w:val="single" w:sz="6" w:space="0" w:color="A9A9A9"/>
              <w:bottom w:val="single" w:sz="6" w:space="0" w:color="A9A9A9"/>
              <w:right w:val="single" w:sz="6" w:space="0" w:color="A9A9A9"/>
            </w:tcBorders>
            <w:shd w:val="clear" w:color="auto" w:fill="686868"/>
          </w:tcPr>
          <w:p w14:paraId="4442F778" w14:textId="77777777" w:rsidR="2058A923" w:rsidRDefault="2058A923" w:rsidP="2058A923">
            <w:pPr>
              <w:spacing w:line="240" w:lineRule="auto"/>
              <w:rPr>
                <w:sz w:val="18"/>
                <w:szCs w:val="18"/>
              </w:rPr>
            </w:pPr>
            <w:r>
              <w:t> </w:t>
            </w:r>
          </w:p>
          <w:p w14:paraId="775D547B" w14:textId="77777777" w:rsidR="2058A923" w:rsidRDefault="2058A923" w:rsidP="2058A923">
            <w:pPr>
              <w:spacing w:line="240" w:lineRule="auto"/>
              <w:rPr>
                <w:sz w:val="18"/>
                <w:szCs w:val="18"/>
              </w:rPr>
            </w:pPr>
            <w:r>
              <w:t> </w:t>
            </w:r>
          </w:p>
          <w:p w14:paraId="471CC82B" w14:textId="2728FA97" w:rsidR="2058A923" w:rsidRDefault="2058A923" w:rsidP="2058A923">
            <w:pPr>
              <w:spacing w:line="240" w:lineRule="auto"/>
              <w:rPr>
                <w:sz w:val="18"/>
                <w:szCs w:val="18"/>
              </w:rPr>
            </w:pPr>
            <w:r w:rsidRPr="2058A923">
              <w:rPr>
                <w:sz w:val="22"/>
                <w:szCs w:val="22"/>
              </w:rPr>
              <w:t> </w:t>
            </w:r>
            <w:r w:rsidRPr="2058A923">
              <w:rPr>
                <w:b/>
                <w:bCs/>
                <w:color w:val="FFFFFF" w:themeColor="background1"/>
                <w:sz w:val="18"/>
                <w:szCs w:val="18"/>
              </w:rPr>
              <w:t>Success Scenario:</w:t>
            </w:r>
            <w:r w:rsidRPr="2058A923">
              <w:rPr>
                <w:color w:val="FFFFFF" w:themeColor="background1"/>
                <w:sz w:val="18"/>
                <w:szCs w:val="18"/>
              </w:rPr>
              <w:t> </w:t>
            </w:r>
          </w:p>
          <w:p w14:paraId="420ABFCE" w14:textId="77777777" w:rsidR="2058A923" w:rsidRDefault="2058A923" w:rsidP="2058A923">
            <w:pPr>
              <w:spacing w:line="240" w:lineRule="auto"/>
              <w:ind w:left="45"/>
              <w:rPr>
                <w:sz w:val="18"/>
                <w:szCs w:val="18"/>
              </w:rPr>
            </w:pPr>
          </w:p>
          <w:p w14:paraId="093FB521" w14:textId="7D09F02D" w:rsidR="2058A923" w:rsidRDefault="2058A923" w:rsidP="2058A923">
            <w:pPr>
              <w:spacing w:line="240" w:lineRule="auto"/>
              <w:rPr>
                <w:sz w:val="18"/>
                <w:szCs w:val="18"/>
              </w:rPr>
            </w:pPr>
          </w:p>
        </w:tc>
        <w:tc>
          <w:tcPr>
            <w:tcW w:w="7193" w:type="dxa"/>
            <w:gridSpan w:val="2"/>
            <w:tcBorders>
              <w:top w:val="double" w:sz="6" w:space="0" w:color="A9A9A9"/>
              <w:left w:val="single" w:sz="6" w:space="0" w:color="A9A9A9"/>
              <w:bottom w:val="single" w:sz="6" w:space="0" w:color="A9A9A9"/>
              <w:right w:val="double" w:sz="6" w:space="0" w:color="A9A9A9"/>
            </w:tcBorders>
            <w:shd w:val="clear" w:color="auto" w:fill="AFC3DD"/>
          </w:tcPr>
          <w:p w14:paraId="29943104" w14:textId="77777777" w:rsidR="2058A923" w:rsidRDefault="2058A923" w:rsidP="2058A923">
            <w:pPr>
              <w:spacing w:line="240" w:lineRule="auto"/>
              <w:ind w:left="150"/>
              <w:rPr>
                <w:sz w:val="18"/>
                <w:szCs w:val="18"/>
              </w:rPr>
            </w:pPr>
            <w:r w:rsidRPr="2058A923">
              <w:rPr>
                <w:b/>
                <w:bCs/>
                <w:sz w:val="18"/>
                <w:szCs w:val="18"/>
              </w:rPr>
              <w:t>Step Actions</w:t>
            </w:r>
            <w:r w:rsidRPr="2058A923">
              <w:rPr>
                <w:sz w:val="18"/>
                <w:szCs w:val="18"/>
              </w:rPr>
              <w:t> </w:t>
            </w:r>
          </w:p>
        </w:tc>
      </w:tr>
      <w:tr w:rsidR="0016264F" w14:paraId="19268ACD" w14:textId="77777777" w:rsidTr="2058A923">
        <w:trPr>
          <w:trHeight w:val="255"/>
        </w:trPr>
        <w:tc>
          <w:tcPr>
            <w:tcW w:w="2159" w:type="dxa"/>
            <w:vMerge/>
          </w:tcPr>
          <w:p w14:paraId="407EFF92" w14:textId="77777777" w:rsidR="006767E1" w:rsidRDefault="006767E1"/>
        </w:tc>
        <w:tc>
          <w:tcPr>
            <w:tcW w:w="555" w:type="dxa"/>
            <w:tcBorders>
              <w:top w:val="single" w:sz="6" w:space="0" w:color="A9A9A9"/>
              <w:left w:val="single" w:sz="6" w:space="0" w:color="A9A9A9"/>
              <w:bottom w:val="single" w:sz="6" w:space="0" w:color="A9A9A9"/>
              <w:right w:val="nil"/>
            </w:tcBorders>
            <w:shd w:val="clear" w:color="auto" w:fill="D2D2D2"/>
          </w:tcPr>
          <w:p w14:paraId="3A7BC18C" w14:textId="77777777" w:rsidR="2058A923" w:rsidRDefault="2058A923" w:rsidP="2058A923">
            <w:pPr>
              <w:spacing w:line="240" w:lineRule="auto"/>
              <w:ind w:right="150"/>
              <w:jc w:val="right"/>
              <w:rPr>
                <w:sz w:val="18"/>
                <w:szCs w:val="18"/>
              </w:rPr>
            </w:pPr>
            <w:r w:rsidRPr="2058A923">
              <w:rPr>
                <w:b/>
                <w:bCs/>
                <w:sz w:val="18"/>
                <w:szCs w:val="18"/>
              </w:rPr>
              <w:t>1</w:t>
            </w:r>
            <w:r w:rsidRPr="2058A923">
              <w:rPr>
                <w:sz w:val="18"/>
                <w:szCs w:val="18"/>
              </w:rPr>
              <w:t> </w:t>
            </w:r>
          </w:p>
        </w:tc>
        <w:tc>
          <w:tcPr>
            <w:tcW w:w="6638" w:type="dxa"/>
            <w:tcBorders>
              <w:top w:val="single" w:sz="6" w:space="0" w:color="A9A9A9"/>
              <w:left w:val="nil"/>
              <w:bottom w:val="single" w:sz="6" w:space="0" w:color="A9A9A9"/>
              <w:right w:val="double" w:sz="6" w:space="0" w:color="A9A9A9"/>
            </w:tcBorders>
            <w:shd w:val="clear" w:color="auto" w:fill="D2D2D2"/>
          </w:tcPr>
          <w:p w14:paraId="02683F83" w14:textId="358274E2" w:rsidR="2058A923" w:rsidRPr="00CB5A1B" w:rsidRDefault="2058A923">
            <w:pPr>
              <w:rPr>
                <w:sz w:val="18"/>
                <w:szCs w:val="18"/>
              </w:rPr>
            </w:pPr>
            <w:r w:rsidRPr="00CB5A1B">
              <w:rPr>
                <w:sz w:val="18"/>
                <w:szCs w:val="18"/>
              </w:rPr>
              <w:t xml:space="preserve">Use case begins when user clicks on </w:t>
            </w:r>
            <w:r w:rsidR="086D200D" w:rsidRPr="00CB5A1B">
              <w:rPr>
                <w:sz w:val="18"/>
                <w:szCs w:val="18"/>
              </w:rPr>
              <w:t>the button to view their meetings</w:t>
            </w:r>
          </w:p>
        </w:tc>
      </w:tr>
      <w:tr w:rsidR="0016264F" w14:paraId="4760D162" w14:textId="77777777" w:rsidTr="2058A923">
        <w:trPr>
          <w:trHeight w:val="255"/>
        </w:trPr>
        <w:tc>
          <w:tcPr>
            <w:tcW w:w="2159" w:type="dxa"/>
            <w:vMerge/>
          </w:tcPr>
          <w:p w14:paraId="15F31D84" w14:textId="77777777" w:rsidR="006767E1" w:rsidRDefault="006767E1"/>
        </w:tc>
        <w:tc>
          <w:tcPr>
            <w:tcW w:w="555" w:type="dxa"/>
            <w:tcBorders>
              <w:top w:val="single" w:sz="6" w:space="0" w:color="A9A9A9"/>
              <w:left w:val="single" w:sz="6" w:space="0" w:color="A9A9A9"/>
              <w:bottom w:val="single" w:sz="6" w:space="0" w:color="A9A9A9"/>
              <w:right w:val="nil"/>
            </w:tcBorders>
            <w:shd w:val="clear" w:color="auto" w:fill="F7F7FF"/>
          </w:tcPr>
          <w:p w14:paraId="694EB2F6" w14:textId="228D98F8" w:rsidR="2058A923" w:rsidRDefault="2058A923" w:rsidP="2058A923">
            <w:pPr>
              <w:spacing w:line="240" w:lineRule="auto"/>
              <w:ind w:right="150"/>
              <w:jc w:val="right"/>
              <w:rPr>
                <w:sz w:val="18"/>
                <w:szCs w:val="18"/>
              </w:rPr>
            </w:pPr>
            <w:r w:rsidRPr="2058A923">
              <w:rPr>
                <w:b/>
                <w:bCs/>
                <w:sz w:val="18"/>
                <w:szCs w:val="18"/>
              </w:rPr>
              <w:t>2</w:t>
            </w:r>
            <w:r w:rsidRPr="2058A923">
              <w:rPr>
                <w:sz w:val="18"/>
                <w:szCs w:val="18"/>
              </w:rPr>
              <w:t> </w:t>
            </w:r>
          </w:p>
        </w:tc>
        <w:tc>
          <w:tcPr>
            <w:tcW w:w="6638" w:type="dxa"/>
            <w:tcBorders>
              <w:top w:val="single" w:sz="6" w:space="0" w:color="A9A9A9"/>
              <w:left w:val="nil"/>
              <w:bottom w:val="single" w:sz="6" w:space="0" w:color="A9A9A9"/>
              <w:right w:val="double" w:sz="6" w:space="0" w:color="A9A9A9"/>
            </w:tcBorders>
            <w:shd w:val="clear" w:color="auto" w:fill="F7F7FF"/>
          </w:tcPr>
          <w:p w14:paraId="3520603D" w14:textId="3C04D8D7" w:rsidR="2058A923" w:rsidRDefault="2058A923" w:rsidP="2058A923">
            <w:pPr>
              <w:spacing w:line="240" w:lineRule="auto"/>
              <w:rPr>
                <w:sz w:val="18"/>
                <w:szCs w:val="18"/>
              </w:rPr>
            </w:pPr>
            <w:r w:rsidRPr="2058A923">
              <w:rPr>
                <w:sz w:val="18"/>
                <w:szCs w:val="18"/>
              </w:rPr>
              <w:t>The system pops up a list o</w:t>
            </w:r>
            <w:r w:rsidR="70448BCF" w:rsidRPr="2058A923">
              <w:rPr>
                <w:sz w:val="18"/>
                <w:szCs w:val="18"/>
              </w:rPr>
              <w:t>f their meetings</w:t>
            </w:r>
          </w:p>
        </w:tc>
      </w:tr>
      <w:tr w:rsidR="0016264F" w14:paraId="7C146984" w14:textId="77777777" w:rsidTr="2058A923">
        <w:trPr>
          <w:trHeight w:val="255"/>
        </w:trPr>
        <w:tc>
          <w:tcPr>
            <w:tcW w:w="2159" w:type="dxa"/>
            <w:vMerge/>
          </w:tcPr>
          <w:p w14:paraId="7B8E99E7" w14:textId="77777777" w:rsidR="006767E1" w:rsidRDefault="006767E1"/>
        </w:tc>
        <w:tc>
          <w:tcPr>
            <w:tcW w:w="555" w:type="dxa"/>
            <w:tcBorders>
              <w:top w:val="single" w:sz="6" w:space="0" w:color="A9A9A9"/>
              <w:left w:val="single" w:sz="6" w:space="0" w:color="A9A9A9"/>
              <w:bottom w:val="single" w:sz="6" w:space="0" w:color="A9A9A9"/>
              <w:right w:val="nil"/>
            </w:tcBorders>
            <w:shd w:val="clear" w:color="auto" w:fill="F7F7FF"/>
          </w:tcPr>
          <w:p w14:paraId="5DDC449F" w14:textId="77777777" w:rsidR="2058A923" w:rsidRDefault="2058A923" w:rsidP="2058A923">
            <w:pPr>
              <w:spacing w:line="240" w:lineRule="auto"/>
              <w:ind w:right="150"/>
              <w:jc w:val="right"/>
              <w:rPr>
                <w:sz w:val="18"/>
                <w:szCs w:val="18"/>
              </w:rPr>
            </w:pPr>
            <w:r w:rsidRPr="2058A923">
              <w:rPr>
                <w:b/>
                <w:bCs/>
                <w:sz w:val="18"/>
                <w:szCs w:val="18"/>
              </w:rPr>
              <w:t>3</w:t>
            </w:r>
            <w:r w:rsidRPr="2058A923">
              <w:rPr>
                <w:sz w:val="18"/>
                <w:szCs w:val="18"/>
              </w:rPr>
              <w:t> </w:t>
            </w:r>
          </w:p>
        </w:tc>
        <w:tc>
          <w:tcPr>
            <w:tcW w:w="6638" w:type="dxa"/>
            <w:tcBorders>
              <w:top w:val="single" w:sz="6" w:space="0" w:color="A9A9A9"/>
              <w:left w:val="nil"/>
              <w:bottom w:val="single" w:sz="6" w:space="0" w:color="A9A9A9"/>
              <w:right w:val="double" w:sz="6" w:space="0" w:color="A9A9A9"/>
            </w:tcBorders>
            <w:shd w:val="clear" w:color="auto" w:fill="F7F7FF"/>
          </w:tcPr>
          <w:p w14:paraId="54E2F7E7" w14:textId="104DF41C" w:rsidR="2058A923" w:rsidRDefault="2058A923" w:rsidP="2058A923">
            <w:pPr>
              <w:spacing w:line="240" w:lineRule="auto"/>
              <w:rPr>
                <w:sz w:val="18"/>
                <w:szCs w:val="18"/>
              </w:rPr>
            </w:pPr>
            <w:r w:rsidRPr="2058A923">
              <w:rPr>
                <w:sz w:val="18"/>
                <w:szCs w:val="18"/>
              </w:rPr>
              <w:t xml:space="preserve">The client makes the desired amendments. </w:t>
            </w:r>
          </w:p>
        </w:tc>
      </w:tr>
      <w:tr w:rsidR="0016264F" w14:paraId="15313FB3" w14:textId="77777777" w:rsidTr="003B693B">
        <w:trPr>
          <w:trHeight w:val="273"/>
        </w:trPr>
        <w:tc>
          <w:tcPr>
            <w:tcW w:w="2159" w:type="dxa"/>
            <w:vMerge/>
          </w:tcPr>
          <w:p w14:paraId="714829DB" w14:textId="77777777" w:rsidR="006767E1" w:rsidRDefault="006767E1"/>
        </w:tc>
        <w:tc>
          <w:tcPr>
            <w:tcW w:w="555" w:type="dxa"/>
            <w:tcBorders>
              <w:top w:val="single" w:sz="6" w:space="0" w:color="A9A9A9"/>
              <w:left w:val="single" w:sz="6" w:space="0" w:color="A9A9A9"/>
              <w:bottom w:val="single" w:sz="6" w:space="0" w:color="A9A9A9"/>
              <w:right w:val="nil"/>
            </w:tcBorders>
            <w:shd w:val="clear" w:color="auto" w:fill="F7F7FF"/>
          </w:tcPr>
          <w:p w14:paraId="5F331EB0" w14:textId="6A8D6CCE" w:rsidR="2058A923" w:rsidRDefault="2058A923" w:rsidP="00D722BF">
            <w:pPr>
              <w:spacing w:line="240" w:lineRule="auto"/>
              <w:ind w:right="150"/>
              <w:jc w:val="center"/>
              <w:rPr>
                <w:b/>
                <w:bCs/>
                <w:sz w:val="18"/>
                <w:szCs w:val="18"/>
              </w:rPr>
            </w:pPr>
            <w:r w:rsidRPr="2058A923">
              <w:rPr>
                <w:b/>
                <w:bCs/>
                <w:sz w:val="18"/>
                <w:szCs w:val="18"/>
              </w:rPr>
              <w:t>4</w:t>
            </w:r>
          </w:p>
        </w:tc>
        <w:tc>
          <w:tcPr>
            <w:tcW w:w="6638" w:type="dxa"/>
            <w:tcBorders>
              <w:top w:val="single" w:sz="6" w:space="0" w:color="A9A9A9"/>
              <w:left w:val="nil"/>
              <w:bottom w:val="single" w:sz="6" w:space="0" w:color="A9A9A9"/>
              <w:right w:val="double" w:sz="6" w:space="0" w:color="A9A9A9"/>
            </w:tcBorders>
            <w:shd w:val="clear" w:color="auto" w:fill="F7F7FF"/>
          </w:tcPr>
          <w:p w14:paraId="72D01E03" w14:textId="56F43EA8" w:rsidR="2058A923" w:rsidRDefault="2058A923" w:rsidP="2058A923">
            <w:pPr>
              <w:spacing w:line="240" w:lineRule="auto"/>
              <w:rPr>
                <w:sz w:val="18"/>
                <w:szCs w:val="18"/>
              </w:rPr>
            </w:pPr>
            <w:r w:rsidRPr="2058A923">
              <w:rPr>
                <w:sz w:val="18"/>
                <w:szCs w:val="18"/>
              </w:rPr>
              <w:t>The user clicks “save”</w:t>
            </w:r>
          </w:p>
        </w:tc>
      </w:tr>
      <w:tr w:rsidR="0016264F" w14:paraId="18BDF8E0" w14:textId="77777777" w:rsidTr="003B693B">
        <w:trPr>
          <w:trHeight w:val="318"/>
        </w:trPr>
        <w:tc>
          <w:tcPr>
            <w:tcW w:w="2159" w:type="dxa"/>
            <w:vMerge/>
          </w:tcPr>
          <w:p w14:paraId="0D23D187" w14:textId="77777777" w:rsidR="006767E1" w:rsidRDefault="006767E1"/>
        </w:tc>
        <w:tc>
          <w:tcPr>
            <w:tcW w:w="555" w:type="dxa"/>
            <w:tcBorders>
              <w:top w:val="single" w:sz="6" w:space="0" w:color="A9A9A9"/>
              <w:left w:val="single" w:sz="6" w:space="0" w:color="A9A9A9"/>
              <w:bottom w:val="single" w:sz="6" w:space="0" w:color="A9A9A9"/>
              <w:right w:val="nil"/>
            </w:tcBorders>
            <w:shd w:val="clear" w:color="auto" w:fill="F7F7FF"/>
          </w:tcPr>
          <w:p w14:paraId="180F72DC" w14:textId="598231DF" w:rsidR="2058A923" w:rsidRPr="00B320FA" w:rsidRDefault="00D722BF" w:rsidP="00D722BF">
            <w:pPr>
              <w:spacing w:line="240" w:lineRule="auto"/>
              <w:ind w:right="-72"/>
              <w:rPr>
                <w:b/>
                <w:bCs/>
                <w:sz w:val="18"/>
                <w:szCs w:val="18"/>
              </w:rPr>
            </w:pPr>
            <w:r w:rsidRPr="00B320FA">
              <w:rPr>
                <w:b/>
                <w:bCs/>
                <w:sz w:val="18"/>
                <w:szCs w:val="18"/>
              </w:rPr>
              <w:t xml:space="preserve"> </w:t>
            </w:r>
            <w:r w:rsidR="2058A923" w:rsidRPr="00B320FA">
              <w:rPr>
                <w:b/>
                <w:bCs/>
                <w:sz w:val="18"/>
                <w:szCs w:val="18"/>
              </w:rPr>
              <w:t>5</w:t>
            </w:r>
          </w:p>
        </w:tc>
        <w:tc>
          <w:tcPr>
            <w:tcW w:w="6638" w:type="dxa"/>
            <w:tcBorders>
              <w:top w:val="single" w:sz="6" w:space="0" w:color="A9A9A9"/>
              <w:left w:val="nil"/>
              <w:bottom w:val="single" w:sz="6" w:space="0" w:color="A9A9A9"/>
              <w:right w:val="double" w:sz="6" w:space="0" w:color="A9A9A9"/>
            </w:tcBorders>
            <w:shd w:val="clear" w:color="auto" w:fill="F7F7FF"/>
          </w:tcPr>
          <w:p w14:paraId="23044D7E" w14:textId="3C69D6A9" w:rsidR="2058A923" w:rsidRPr="00B320FA" w:rsidRDefault="2058A923" w:rsidP="2058A923">
            <w:pPr>
              <w:rPr>
                <w:sz w:val="18"/>
                <w:szCs w:val="18"/>
              </w:rPr>
            </w:pPr>
            <w:r w:rsidRPr="00B320FA">
              <w:rPr>
                <w:sz w:val="18"/>
                <w:szCs w:val="18"/>
              </w:rPr>
              <w:t>The system shows a success message and will update the database.</w:t>
            </w:r>
          </w:p>
        </w:tc>
      </w:tr>
      <w:tr w:rsidR="0010789B" w14:paraId="6963FE7E" w14:textId="77777777" w:rsidTr="2058A923">
        <w:trPr>
          <w:trHeight w:val="279"/>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0CB644FE" w14:textId="77777777" w:rsidR="2058A923" w:rsidRDefault="2058A923" w:rsidP="2058A923">
            <w:pPr>
              <w:spacing w:line="240" w:lineRule="auto"/>
              <w:ind w:left="45"/>
              <w:rPr>
                <w:sz w:val="18"/>
                <w:szCs w:val="18"/>
              </w:rPr>
            </w:pPr>
            <w:r w:rsidRPr="2058A923">
              <w:rPr>
                <w:b/>
                <w:bCs/>
                <w:color w:val="FFFFFF" w:themeColor="background1"/>
                <w:sz w:val="14"/>
                <w:szCs w:val="14"/>
              </w:rPr>
              <w:lastRenderedPageBreak/>
              <w:t>Extensions:</w:t>
            </w:r>
            <w:r w:rsidRPr="2058A923">
              <w:rPr>
                <w:color w:val="FFFFFF" w:themeColor="background1"/>
                <w:sz w:val="14"/>
                <w:szCs w:val="14"/>
              </w:rPr>
              <w:t> </w:t>
            </w:r>
          </w:p>
        </w:tc>
        <w:tc>
          <w:tcPr>
            <w:tcW w:w="7193" w:type="dxa"/>
            <w:gridSpan w:val="2"/>
            <w:tcBorders>
              <w:top w:val="double" w:sz="6" w:space="0" w:color="A9A9A9"/>
              <w:left w:val="single" w:sz="6" w:space="0" w:color="A9A9A9"/>
              <w:bottom w:val="single" w:sz="6" w:space="0" w:color="A9A9A9"/>
              <w:right w:val="single" w:sz="6" w:space="0" w:color="A9A9A9"/>
            </w:tcBorders>
            <w:shd w:val="clear" w:color="auto" w:fill="686868"/>
          </w:tcPr>
          <w:p w14:paraId="002D832F" w14:textId="77777777" w:rsidR="2058A923" w:rsidRDefault="2058A923" w:rsidP="2058A923">
            <w:pPr>
              <w:spacing w:line="240" w:lineRule="auto"/>
              <w:ind w:left="105"/>
              <w:rPr>
                <w:sz w:val="18"/>
                <w:szCs w:val="18"/>
              </w:rPr>
            </w:pPr>
            <w:r w:rsidRPr="2058A923">
              <w:rPr>
                <w:b/>
                <w:bCs/>
                <w:color w:val="EFFFEF"/>
                <w:sz w:val="16"/>
                <w:szCs w:val="16"/>
              </w:rPr>
              <w:t>Branching Scenarios</w:t>
            </w:r>
            <w:r w:rsidRPr="2058A923">
              <w:rPr>
                <w:color w:val="EFFFEF"/>
                <w:sz w:val="16"/>
                <w:szCs w:val="16"/>
              </w:rPr>
              <w:t> </w:t>
            </w:r>
          </w:p>
        </w:tc>
      </w:tr>
      <w:tr w:rsidR="006D709F" w14:paraId="08BC660A" w14:textId="77777777" w:rsidTr="2058A923">
        <w:trPr>
          <w:trHeight w:val="183"/>
        </w:trPr>
        <w:tc>
          <w:tcPr>
            <w:tcW w:w="2159" w:type="dxa"/>
            <w:vMerge w:val="restart"/>
            <w:tcBorders>
              <w:top w:val="single" w:sz="6" w:space="0" w:color="A9A9A9"/>
              <w:left w:val="single" w:sz="6" w:space="0" w:color="A9A9A9"/>
              <w:right w:val="single" w:sz="6" w:space="0" w:color="A9A9A9"/>
            </w:tcBorders>
            <w:shd w:val="clear" w:color="auto" w:fill="686868"/>
          </w:tcPr>
          <w:p w14:paraId="6090E7D2" w14:textId="507EB598" w:rsidR="00567AD2" w:rsidRDefault="00567AD2" w:rsidP="2058A923">
            <w:pPr>
              <w:spacing w:line="240" w:lineRule="auto"/>
              <w:ind w:right="195"/>
              <w:jc w:val="right"/>
              <w:rPr>
                <w:b/>
                <w:bCs/>
                <w:color w:val="FFFFFF" w:themeColor="background1"/>
                <w:sz w:val="16"/>
                <w:szCs w:val="16"/>
              </w:rPr>
            </w:pPr>
            <w:r w:rsidRPr="2058A923">
              <w:rPr>
                <w:b/>
                <w:bCs/>
                <w:color w:val="FFFFFF" w:themeColor="background1"/>
                <w:sz w:val="16"/>
                <w:szCs w:val="16"/>
              </w:rPr>
              <w:t>2</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7348CE23" w14:textId="6A59F667" w:rsidR="00567AD2" w:rsidRDefault="00567AD2" w:rsidP="2058A923">
            <w:pPr>
              <w:spacing w:line="240" w:lineRule="auto"/>
              <w:ind w:left="90"/>
              <w:rPr>
                <w:b/>
                <w:bCs/>
                <w:sz w:val="18"/>
                <w:szCs w:val="18"/>
              </w:rPr>
            </w:pPr>
            <w:r w:rsidRPr="2058A923">
              <w:rPr>
                <w:b/>
                <w:bCs/>
                <w:sz w:val="18"/>
                <w:szCs w:val="18"/>
              </w:rPr>
              <w:t>Condition: There is no meeting</w:t>
            </w:r>
          </w:p>
        </w:tc>
      </w:tr>
      <w:tr w:rsidR="0010789B" w14:paraId="471A9092" w14:textId="77777777" w:rsidTr="2058A923">
        <w:trPr>
          <w:trHeight w:val="210"/>
        </w:trPr>
        <w:tc>
          <w:tcPr>
            <w:tcW w:w="2159" w:type="dxa"/>
            <w:vMerge/>
            <w:tcBorders>
              <w:left w:val="single" w:sz="6" w:space="0" w:color="A9A9A9"/>
              <w:right w:val="single" w:sz="6" w:space="0" w:color="A9A9A9"/>
            </w:tcBorders>
            <w:shd w:val="clear" w:color="auto" w:fill="686868"/>
          </w:tcPr>
          <w:p w14:paraId="785ED535" w14:textId="43460731" w:rsidR="00567AD2" w:rsidRDefault="00567AD2" w:rsidP="2058A923">
            <w:pPr>
              <w:spacing w:line="240" w:lineRule="auto"/>
              <w:ind w:right="195"/>
              <w:jc w:val="right"/>
              <w:rPr>
                <w:b/>
                <w:bCs/>
                <w:color w:val="FFFFFF" w:themeColor="background1"/>
                <w:sz w:val="16"/>
                <w:szCs w:val="16"/>
              </w:rPr>
            </w:pP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0994EF16" w14:textId="7E5340D1" w:rsidR="00567AD2" w:rsidRDefault="00567AD2" w:rsidP="2058A923">
            <w:pPr>
              <w:spacing w:line="240" w:lineRule="auto"/>
              <w:ind w:left="90"/>
              <w:rPr>
                <w:b/>
                <w:bCs/>
                <w:sz w:val="18"/>
                <w:szCs w:val="18"/>
              </w:rPr>
            </w:pPr>
            <w:r w:rsidRPr="2058A923">
              <w:rPr>
                <w:b/>
                <w:bCs/>
                <w:sz w:val="18"/>
                <w:szCs w:val="18"/>
              </w:rPr>
              <w:t>Step Action: The system displays a message saying that the profile has no meeting</w:t>
            </w:r>
          </w:p>
        </w:tc>
      </w:tr>
      <w:tr w:rsidR="0010789B" w14:paraId="290D7B48" w14:textId="77777777" w:rsidTr="2058A923">
        <w:trPr>
          <w:trHeight w:val="210"/>
        </w:trPr>
        <w:tc>
          <w:tcPr>
            <w:tcW w:w="2159" w:type="dxa"/>
            <w:vMerge w:val="restart"/>
            <w:tcBorders>
              <w:left w:val="single" w:sz="6" w:space="0" w:color="A9A9A9"/>
              <w:right w:val="single" w:sz="6" w:space="0" w:color="A9A9A9"/>
            </w:tcBorders>
            <w:shd w:val="clear" w:color="auto" w:fill="686868"/>
          </w:tcPr>
          <w:p w14:paraId="611594A6" w14:textId="1F1ADE3D" w:rsidR="00567AD2" w:rsidRDefault="00567AD2" w:rsidP="2058A923">
            <w:pPr>
              <w:spacing w:line="240" w:lineRule="auto"/>
              <w:ind w:right="195"/>
              <w:jc w:val="right"/>
              <w:rPr>
                <w:b/>
                <w:bCs/>
                <w:color w:val="FFFFFF" w:themeColor="background1"/>
                <w:sz w:val="16"/>
                <w:szCs w:val="16"/>
              </w:rPr>
            </w:pPr>
            <w:r>
              <w:rPr>
                <w:b/>
                <w:bCs/>
                <w:color w:val="FFFFFF" w:themeColor="background1"/>
                <w:sz w:val="16"/>
                <w:szCs w:val="16"/>
              </w:rPr>
              <w:t>4</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13F4953A" w14:textId="176F0060" w:rsidR="00567AD2" w:rsidRPr="2058A923" w:rsidRDefault="00567AD2" w:rsidP="2058A923">
            <w:pPr>
              <w:spacing w:line="240" w:lineRule="auto"/>
              <w:ind w:left="90"/>
              <w:rPr>
                <w:b/>
                <w:bCs/>
                <w:sz w:val="18"/>
                <w:szCs w:val="18"/>
              </w:rPr>
            </w:pPr>
            <w:r>
              <w:rPr>
                <w:b/>
                <w:bCs/>
                <w:sz w:val="18"/>
                <w:szCs w:val="18"/>
              </w:rPr>
              <w:t xml:space="preserve">Condition: Participants has </w:t>
            </w:r>
            <w:r w:rsidR="004F4C87">
              <w:rPr>
                <w:b/>
                <w:bCs/>
                <w:sz w:val="18"/>
                <w:szCs w:val="18"/>
              </w:rPr>
              <w:t xml:space="preserve">a </w:t>
            </w:r>
            <w:r>
              <w:rPr>
                <w:b/>
                <w:bCs/>
                <w:sz w:val="18"/>
                <w:szCs w:val="18"/>
              </w:rPr>
              <w:t>meeting time conflict</w:t>
            </w:r>
          </w:p>
        </w:tc>
      </w:tr>
      <w:tr w:rsidR="0010789B" w14:paraId="766F2989" w14:textId="77777777" w:rsidTr="2058A923">
        <w:trPr>
          <w:trHeight w:val="210"/>
        </w:trPr>
        <w:tc>
          <w:tcPr>
            <w:tcW w:w="2159" w:type="dxa"/>
            <w:vMerge/>
            <w:tcBorders>
              <w:left w:val="single" w:sz="6" w:space="0" w:color="A9A9A9"/>
              <w:right w:val="single" w:sz="6" w:space="0" w:color="A9A9A9"/>
            </w:tcBorders>
            <w:shd w:val="clear" w:color="auto" w:fill="686868"/>
          </w:tcPr>
          <w:p w14:paraId="706EB3F7" w14:textId="77777777" w:rsidR="00567AD2" w:rsidRDefault="00567AD2" w:rsidP="2058A923">
            <w:pPr>
              <w:spacing w:line="240" w:lineRule="auto"/>
              <w:ind w:right="195"/>
              <w:jc w:val="right"/>
              <w:rPr>
                <w:b/>
                <w:bCs/>
                <w:color w:val="FFFFFF" w:themeColor="background1"/>
                <w:sz w:val="16"/>
                <w:szCs w:val="16"/>
              </w:rPr>
            </w:pP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61FB0802" w14:textId="30E88163" w:rsidR="00567AD2" w:rsidRPr="2058A923" w:rsidRDefault="00567AD2" w:rsidP="2058A923">
            <w:pPr>
              <w:spacing w:line="240" w:lineRule="auto"/>
              <w:ind w:left="90"/>
              <w:rPr>
                <w:b/>
                <w:bCs/>
                <w:sz w:val="18"/>
                <w:szCs w:val="18"/>
              </w:rPr>
            </w:pPr>
            <w:r>
              <w:rPr>
                <w:b/>
                <w:bCs/>
                <w:sz w:val="18"/>
                <w:szCs w:val="18"/>
              </w:rPr>
              <w:t>Step Actions</w:t>
            </w:r>
          </w:p>
        </w:tc>
      </w:tr>
      <w:tr w:rsidR="0010789B" w14:paraId="1ED3A3F8" w14:textId="77777777" w:rsidTr="2058A923">
        <w:trPr>
          <w:trHeight w:val="210"/>
        </w:trPr>
        <w:tc>
          <w:tcPr>
            <w:tcW w:w="2159" w:type="dxa"/>
            <w:vMerge/>
            <w:tcBorders>
              <w:left w:val="single" w:sz="6" w:space="0" w:color="A9A9A9"/>
              <w:right w:val="single" w:sz="6" w:space="0" w:color="A9A9A9"/>
            </w:tcBorders>
            <w:shd w:val="clear" w:color="auto" w:fill="686868"/>
          </w:tcPr>
          <w:p w14:paraId="5A93552B" w14:textId="77777777" w:rsidR="00567AD2" w:rsidRDefault="00567AD2" w:rsidP="2058A923">
            <w:pPr>
              <w:spacing w:line="240" w:lineRule="auto"/>
              <w:ind w:right="195"/>
              <w:jc w:val="right"/>
              <w:rPr>
                <w:b/>
                <w:bCs/>
                <w:color w:val="FFFFFF" w:themeColor="background1"/>
                <w:sz w:val="16"/>
                <w:szCs w:val="16"/>
              </w:rPr>
            </w:pP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61373AB2" w14:textId="47DB7542" w:rsidR="00567AD2" w:rsidRPr="2058A923" w:rsidRDefault="00567AD2" w:rsidP="2058A923">
            <w:pPr>
              <w:spacing w:line="240" w:lineRule="auto"/>
              <w:ind w:left="90"/>
              <w:rPr>
                <w:b/>
                <w:bCs/>
                <w:sz w:val="18"/>
                <w:szCs w:val="18"/>
              </w:rPr>
            </w:pPr>
            <w:r>
              <w:rPr>
                <w:b/>
                <w:bCs/>
                <w:sz w:val="18"/>
                <w:szCs w:val="18"/>
              </w:rPr>
              <w:t>1 The system will send the notification to the participants having time conflict</w:t>
            </w:r>
          </w:p>
        </w:tc>
      </w:tr>
      <w:tr w:rsidR="0010789B" w14:paraId="790DBD0F" w14:textId="77777777" w:rsidTr="2058A923">
        <w:trPr>
          <w:trHeight w:val="210"/>
        </w:trPr>
        <w:tc>
          <w:tcPr>
            <w:tcW w:w="2159" w:type="dxa"/>
            <w:vMerge/>
            <w:tcBorders>
              <w:left w:val="single" w:sz="6" w:space="0" w:color="A9A9A9"/>
              <w:right w:val="single" w:sz="6" w:space="0" w:color="A9A9A9"/>
            </w:tcBorders>
            <w:shd w:val="clear" w:color="auto" w:fill="686868"/>
          </w:tcPr>
          <w:p w14:paraId="7662ED24" w14:textId="77777777" w:rsidR="00567AD2" w:rsidRDefault="00567AD2" w:rsidP="2058A923">
            <w:pPr>
              <w:spacing w:line="240" w:lineRule="auto"/>
              <w:ind w:right="195"/>
              <w:jc w:val="right"/>
              <w:rPr>
                <w:b/>
                <w:bCs/>
                <w:color w:val="FFFFFF" w:themeColor="background1"/>
                <w:sz w:val="16"/>
                <w:szCs w:val="16"/>
              </w:rPr>
            </w:pP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4C306E8C" w14:textId="186E323A" w:rsidR="00567AD2" w:rsidRPr="2058A923" w:rsidRDefault="00567AD2" w:rsidP="2058A923">
            <w:pPr>
              <w:spacing w:line="240" w:lineRule="auto"/>
              <w:ind w:left="90"/>
              <w:rPr>
                <w:b/>
                <w:bCs/>
                <w:sz w:val="18"/>
                <w:szCs w:val="18"/>
              </w:rPr>
            </w:pPr>
            <w:r>
              <w:rPr>
                <w:b/>
                <w:bCs/>
                <w:sz w:val="18"/>
                <w:szCs w:val="18"/>
              </w:rPr>
              <w:t xml:space="preserve">2 The system will notify the meeting creator that there are participants </w:t>
            </w:r>
            <w:r w:rsidR="004F4C87">
              <w:rPr>
                <w:b/>
                <w:bCs/>
                <w:sz w:val="18"/>
                <w:szCs w:val="18"/>
              </w:rPr>
              <w:t xml:space="preserve">who </w:t>
            </w:r>
            <w:r>
              <w:rPr>
                <w:b/>
                <w:bCs/>
                <w:sz w:val="18"/>
                <w:szCs w:val="18"/>
              </w:rPr>
              <w:t>may not join the meeting due to time conflict</w:t>
            </w:r>
          </w:p>
        </w:tc>
      </w:tr>
    </w:tbl>
    <w:p w14:paraId="130F8A45" w14:textId="6F751BD7" w:rsidR="3BB26015" w:rsidRPr="000B3BDE" w:rsidRDefault="3BB26015" w:rsidP="2058A923">
      <w:pPr>
        <w:rPr>
          <w:sz w:val="18"/>
          <w:szCs w:val="18"/>
        </w:rPr>
      </w:pPr>
      <w:r w:rsidRPr="000B3BDE">
        <w:rPr>
          <w:sz w:val="18"/>
          <w:szCs w:val="18"/>
        </w:rPr>
        <w:t>Note: This use case is going to serve as the use case for the functional requirement of the system displaying the meetings that the user is assigned to parti</w:t>
      </w:r>
      <w:r w:rsidR="16F56F7D" w:rsidRPr="000B3BDE">
        <w:rPr>
          <w:sz w:val="18"/>
          <w:szCs w:val="18"/>
        </w:rPr>
        <w:t xml:space="preserve">cipate in. This display will be shown after the client presses the “my meetings” button. </w:t>
      </w:r>
    </w:p>
    <w:p w14:paraId="7ABA09A1" w14:textId="4E104F83" w:rsidR="00B12634" w:rsidRDefault="00B12634" w:rsidP="2058A923"/>
    <w:p w14:paraId="62C72F54" w14:textId="310BA552" w:rsidR="00B12634" w:rsidRDefault="00B12634" w:rsidP="003B693B">
      <w:pPr>
        <w:widowControl/>
        <w:spacing w:line="240" w:lineRule="auto"/>
        <w:rPr>
          <w:iCs/>
        </w:rPr>
      </w:pPr>
      <w:r>
        <w:rPr>
          <w:iCs/>
        </w:rPr>
        <w:t xml:space="preserve">The figure above is the </w:t>
      </w:r>
      <w:r>
        <w:rPr>
          <w:iCs/>
        </w:rPr>
        <w:t>Display/Edit Created Meeting</w:t>
      </w:r>
      <w:r>
        <w:rPr>
          <w:iCs/>
        </w:rPr>
        <w:t xml:space="preserve"> Use Case which states in detail how the system </w:t>
      </w:r>
      <w:r>
        <w:rPr>
          <w:iCs/>
        </w:rPr>
        <w:t>displays and edits</w:t>
      </w:r>
      <w:r>
        <w:rPr>
          <w:iCs/>
        </w:rPr>
        <w:t xml:space="preserve"> a meeting in the Success Scenario, and how the system behaves in the E</w:t>
      </w:r>
      <w:r w:rsidRPr="002456CA">
        <w:rPr>
          <w:iCs/>
        </w:rPr>
        <w:t xml:space="preserve">xtension if the system encounters a problem. </w:t>
      </w:r>
      <w:r w:rsidR="00EB5094">
        <w:rPr>
          <w:rFonts w:eastAsia="Arial"/>
          <w:iCs/>
        </w:rPr>
        <w:t>T</w:t>
      </w:r>
      <w:r w:rsidRPr="002456CA">
        <w:rPr>
          <w:rFonts w:eastAsia="Arial"/>
          <w:iCs/>
        </w:rPr>
        <w:t>his use case indicate</w:t>
      </w:r>
      <w:r w:rsidR="00EB5094">
        <w:rPr>
          <w:rFonts w:eastAsia="Arial"/>
          <w:iCs/>
        </w:rPr>
        <w:t>s</w:t>
      </w:r>
      <w:r w:rsidRPr="002456CA">
        <w:rPr>
          <w:rFonts w:eastAsia="Arial"/>
          <w:iCs/>
        </w:rPr>
        <w:t xml:space="preserve"> who is the main actor, or the main user, pre and post conditions, minimal and success guarantee, fail case, consequence of failure as well as associated risks.</w:t>
      </w:r>
    </w:p>
    <w:p w14:paraId="75F11823" w14:textId="77777777" w:rsidR="00E465E4" w:rsidRPr="003B693B" w:rsidRDefault="00E465E4" w:rsidP="003B693B">
      <w:pPr>
        <w:widowControl/>
        <w:spacing w:line="240" w:lineRule="auto"/>
        <w:rPr>
          <w:iCs/>
        </w:rPr>
      </w:pPr>
    </w:p>
    <w:p w14:paraId="3F95083C" w14:textId="77777777" w:rsidR="00AC44F8" w:rsidRDefault="00AC44F8" w:rsidP="00AC44F8">
      <w:pPr>
        <w:keepNext/>
        <w:jc w:val="center"/>
      </w:pPr>
      <w:r>
        <w:rPr>
          <w:noProof/>
        </w:rPr>
        <w:drawing>
          <wp:inline distT="0" distB="0" distL="0" distR="0" wp14:anchorId="101FC4C1" wp14:editId="0D84D3F0">
            <wp:extent cx="3727963" cy="3228622"/>
            <wp:effectExtent l="0" t="0" r="635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741336" cy="3240204"/>
                    </a:xfrm>
                    <a:prstGeom prst="rect">
                      <a:avLst/>
                    </a:prstGeom>
                  </pic:spPr>
                </pic:pic>
              </a:graphicData>
            </a:graphic>
          </wp:inline>
        </w:drawing>
      </w:r>
    </w:p>
    <w:p w14:paraId="268BA176" w14:textId="2554AD7F" w:rsidR="00CB5A1B" w:rsidRDefault="00AC44F8" w:rsidP="00AC44F8">
      <w:pPr>
        <w:pStyle w:val="Caption"/>
        <w:jc w:val="center"/>
      </w:pPr>
      <w:r>
        <w:t>Figure 16 Display/Edit Created Meetings</w:t>
      </w:r>
    </w:p>
    <w:p w14:paraId="3C909763" w14:textId="245E6F1F" w:rsidR="00E465E4" w:rsidRDefault="00E416AE">
      <w:pPr>
        <w:widowControl/>
        <w:spacing w:line="240" w:lineRule="auto"/>
      </w:pPr>
      <w:r>
        <w:t xml:space="preserve">The diagram above shows the logic behind </w:t>
      </w:r>
      <w:r>
        <w:t>how the system displays and allows a user to edit a created meeting</w:t>
      </w:r>
      <w:r>
        <w:t>. The MeetingControl and LoginControl will check the user authentication. If the user has the authority, the system will provide service. Otherwise, the system will provide no service.</w:t>
      </w:r>
    </w:p>
    <w:p w14:paraId="45248065" w14:textId="3CA048EE" w:rsidR="00CB5A1B" w:rsidRPr="00E465E4" w:rsidRDefault="00E465E4">
      <w:pPr>
        <w:widowControl/>
        <w:spacing w:line="240" w:lineRule="auto"/>
      </w:pPr>
      <w:r>
        <w:br w:type="page"/>
      </w:r>
    </w:p>
    <w:p w14:paraId="21AC1895" w14:textId="71AEF84A" w:rsidR="6C821779" w:rsidRDefault="6C821779" w:rsidP="2058A923">
      <w:pPr>
        <w:pStyle w:val="Heading3"/>
        <w:rPr>
          <w:rFonts w:eastAsia="Arial" w:cs="Arial"/>
        </w:rPr>
      </w:pPr>
      <w:bookmarkStart w:id="105" w:name="_Toc80184646"/>
      <w:r>
        <w:lastRenderedPageBreak/>
        <w:t>Task Use Case: File Complaint</w:t>
      </w:r>
      <w:bookmarkEnd w:id="105"/>
    </w:p>
    <w:tbl>
      <w:tblPr>
        <w:tblW w:w="0" w:type="auto"/>
        <w:tblInd w:w="-8"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2159"/>
        <w:gridCol w:w="555"/>
        <w:gridCol w:w="6638"/>
      </w:tblGrid>
      <w:tr w:rsidR="0078441B" w14:paraId="489EDC97" w14:textId="77777777" w:rsidTr="51489C09">
        <w:trPr>
          <w:trHeight w:val="228"/>
        </w:trPr>
        <w:tc>
          <w:tcPr>
            <w:tcW w:w="2159" w:type="dxa"/>
            <w:tcBorders>
              <w:top w:val="single" w:sz="6" w:space="0" w:color="A9A9A9"/>
              <w:left w:val="single" w:sz="6" w:space="0" w:color="A9A9A9"/>
              <w:bottom w:val="single" w:sz="6" w:space="0" w:color="A9A9A9"/>
              <w:right w:val="single" w:sz="6" w:space="0" w:color="A9A9A9"/>
            </w:tcBorders>
            <w:shd w:val="clear" w:color="auto" w:fill="000000" w:themeFill="text1"/>
          </w:tcPr>
          <w:p w14:paraId="75663227" w14:textId="77777777" w:rsidR="2058A923" w:rsidRDefault="2058A923" w:rsidP="2058A923">
            <w:pPr>
              <w:spacing w:line="240" w:lineRule="auto"/>
              <w:ind w:left="45"/>
              <w:rPr>
                <w:sz w:val="18"/>
                <w:szCs w:val="18"/>
              </w:rPr>
            </w:pPr>
            <w:r w:rsidRPr="2058A923">
              <w:rPr>
                <w:b/>
                <w:bCs/>
                <w:color w:val="EFFFEF"/>
                <w:sz w:val="18"/>
                <w:szCs w:val="18"/>
              </w:rPr>
              <w:t>Project Name:</w:t>
            </w:r>
            <w:r w:rsidRPr="2058A923">
              <w:rPr>
                <w:color w:val="EFFFEF"/>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000000" w:themeFill="text1"/>
          </w:tcPr>
          <w:p w14:paraId="0A33F7F4" w14:textId="77777777" w:rsidR="2058A923" w:rsidRDefault="2058A923" w:rsidP="2058A923">
            <w:pPr>
              <w:spacing w:line="240" w:lineRule="auto"/>
              <w:ind w:left="105"/>
              <w:rPr>
                <w:sz w:val="18"/>
                <w:szCs w:val="18"/>
              </w:rPr>
            </w:pPr>
            <w:r w:rsidRPr="2058A923">
              <w:rPr>
                <w:color w:val="EFFFEF"/>
                <w:sz w:val="18"/>
                <w:szCs w:val="18"/>
              </w:rPr>
              <w:t>Meeting Schedule System </w:t>
            </w:r>
          </w:p>
        </w:tc>
      </w:tr>
      <w:tr w:rsidR="0078441B" w14:paraId="03BFE100" w14:textId="77777777" w:rsidTr="00E465E4">
        <w:trPr>
          <w:trHeight w:val="16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7DE69495" w14:textId="77777777" w:rsidR="2058A923" w:rsidRDefault="2058A923" w:rsidP="2058A923">
            <w:pPr>
              <w:spacing w:line="240" w:lineRule="auto"/>
              <w:ind w:left="45"/>
              <w:rPr>
                <w:sz w:val="18"/>
                <w:szCs w:val="18"/>
              </w:rPr>
            </w:pPr>
            <w:r w:rsidRPr="2058A923">
              <w:rPr>
                <w:b/>
                <w:bCs/>
                <w:color w:val="FFFFFF" w:themeColor="background1"/>
                <w:sz w:val="18"/>
                <w:szCs w:val="18"/>
              </w:rPr>
              <w:t>Use Case Name:</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3B7E6E77" w14:textId="5A882431" w:rsidR="0C2A18CD" w:rsidRDefault="0C2A18CD" w:rsidP="2058A923">
            <w:pPr>
              <w:spacing w:line="240" w:lineRule="auto"/>
              <w:ind w:left="60"/>
              <w:rPr>
                <w:sz w:val="18"/>
                <w:szCs w:val="18"/>
              </w:rPr>
            </w:pPr>
            <w:r w:rsidRPr="2058A923">
              <w:rPr>
                <w:sz w:val="18"/>
                <w:szCs w:val="18"/>
              </w:rPr>
              <w:t>File Complaint</w:t>
            </w:r>
          </w:p>
        </w:tc>
      </w:tr>
      <w:tr w:rsidR="0078441B" w14:paraId="06304A26" w14:textId="77777777" w:rsidTr="51489C09">
        <w:trPr>
          <w:trHeight w:val="192"/>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0C471B3D" w14:textId="77777777" w:rsidR="2058A923" w:rsidRDefault="2058A923" w:rsidP="2058A923">
            <w:pPr>
              <w:spacing w:line="240" w:lineRule="auto"/>
              <w:ind w:left="45"/>
              <w:rPr>
                <w:sz w:val="18"/>
                <w:szCs w:val="18"/>
              </w:rPr>
            </w:pPr>
            <w:r w:rsidRPr="2058A923">
              <w:rPr>
                <w:b/>
                <w:bCs/>
                <w:color w:val="FFFFFF" w:themeColor="background1"/>
                <w:sz w:val="18"/>
                <w:szCs w:val="18"/>
              </w:rPr>
              <w:t>User Goal:</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04103359" w14:textId="32D67990" w:rsidR="2058A923" w:rsidRDefault="2058A923" w:rsidP="2058A923">
            <w:pPr>
              <w:spacing w:line="240" w:lineRule="auto"/>
              <w:ind w:left="60"/>
              <w:rPr>
                <w:sz w:val="18"/>
                <w:szCs w:val="18"/>
              </w:rPr>
            </w:pPr>
            <w:r w:rsidRPr="2058A923">
              <w:rPr>
                <w:sz w:val="18"/>
                <w:szCs w:val="18"/>
              </w:rPr>
              <w:t xml:space="preserve">Client can </w:t>
            </w:r>
            <w:r w:rsidR="5A638C27" w:rsidRPr="2058A923">
              <w:rPr>
                <w:sz w:val="18"/>
                <w:szCs w:val="18"/>
              </w:rPr>
              <w:t>file a complaint to the system administrators</w:t>
            </w:r>
          </w:p>
        </w:tc>
      </w:tr>
      <w:tr w:rsidR="0078441B" w14:paraId="675B8405" w14:textId="77777777" w:rsidTr="51489C09">
        <w:trPr>
          <w:trHeight w:val="183"/>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1CCA07B3" w14:textId="77777777" w:rsidR="2058A923" w:rsidRDefault="2058A923" w:rsidP="2058A923">
            <w:pPr>
              <w:spacing w:line="240" w:lineRule="auto"/>
              <w:ind w:left="45"/>
              <w:rPr>
                <w:sz w:val="18"/>
                <w:szCs w:val="18"/>
              </w:rPr>
            </w:pPr>
            <w:r w:rsidRPr="2058A923">
              <w:rPr>
                <w:b/>
                <w:bCs/>
                <w:color w:val="FFFFFF" w:themeColor="background1"/>
                <w:sz w:val="18"/>
                <w:szCs w:val="18"/>
              </w:rPr>
              <w:t>Level:</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7069893C" w14:textId="6B16C946" w:rsidR="2058A923" w:rsidRDefault="2058A923" w:rsidP="2058A923">
            <w:pPr>
              <w:spacing w:line="240" w:lineRule="auto"/>
              <w:ind w:left="60"/>
              <w:rPr>
                <w:sz w:val="18"/>
                <w:szCs w:val="18"/>
              </w:rPr>
            </w:pPr>
            <w:r w:rsidRPr="2058A923">
              <w:rPr>
                <w:sz w:val="18"/>
                <w:szCs w:val="18"/>
              </w:rPr>
              <w:t>Task</w:t>
            </w:r>
          </w:p>
        </w:tc>
      </w:tr>
      <w:tr w:rsidR="0078441B" w14:paraId="1188B9AD" w14:textId="77777777" w:rsidTr="51489C09">
        <w:trPr>
          <w:trHeight w:val="237"/>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0F639447" w14:textId="77777777" w:rsidR="2058A923" w:rsidRDefault="2058A923" w:rsidP="2058A923">
            <w:pPr>
              <w:spacing w:line="240" w:lineRule="auto"/>
              <w:ind w:left="45"/>
              <w:rPr>
                <w:sz w:val="18"/>
                <w:szCs w:val="18"/>
              </w:rPr>
            </w:pPr>
            <w:r w:rsidRPr="2058A923">
              <w:rPr>
                <w:b/>
                <w:bCs/>
                <w:color w:val="FFFFFF" w:themeColor="background1"/>
                <w:sz w:val="18"/>
                <w:szCs w:val="18"/>
              </w:rPr>
              <w:t>Relevant User Reqs:</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5F623074" w14:textId="2ACC5C01" w:rsidR="2058A923" w:rsidRDefault="2058A923" w:rsidP="2058A923">
            <w:pPr>
              <w:spacing w:line="240" w:lineRule="auto"/>
              <w:rPr>
                <w:sz w:val="18"/>
                <w:szCs w:val="18"/>
              </w:rPr>
            </w:pPr>
            <w:r w:rsidRPr="2058A923">
              <w:rPr>
                <w:sz w:val="18"/>
                <w:szCs w:val="18"/>
              </w:rPr>
              <w:t> None</w:t>
            </w:r>
          </w:p>
        </w:tc>
      </w:tr>
      <w:tr w:rsidR="0078441B" w14:paraId="56579AF1" w14:textId="77777777" w:rsidTr="51489C09">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32BBCC67" w14:textId="77777777" w:rsidR="2058A923" w:rsidRDefault="2058A923" w:rsidP="2058A923">
            <w:pPr>
              <w:spacing w:line="240" w:lineRule="auto"/>
              <w:ind w:left="45"/>
              <w:rPr>
                <w:sz w:val="18"/>
                <w:szCs w:val="18"/>
              </w:rPr>
            </w:pPr>
            <w:r w:rsidRPr="2058A923">
              <w:rPr>
                <w:b/>
                <w:bCs/>
                <w:color w:val="FFFFFF" w:themeColor="background1"/>
                <w:sz w:val="18"/>
                <w:szCs w:val="18"/>
              </w:rPr>
              <w:t>Relevant System Reqs:</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55FFA02E" w14:textId="77777777" w:rsidR="2058A923" w:rsidRDefault="2058A923" w:rsidP="2058A923">
            <w:pPr>
              <w:spacing w:line="240" w:lineRule="auto"/>
              <w:ind w:left="60"/>
              <w:rPr>
                <w:sz w:val="18"/>
                <w:szCs w:val="18"/>
              </w:rPr>
            </w:pPr>
            <w:r w:rsidRPr="2058A923">
              <w:rPr>
                <w:sz w:val="18"/>
                <w:szCs w:val="18"/>
              </w:rPr>
              <w:t>None </w:t>
            </w:r>
          </w:p>
        </w:tc>
      </w:tr>
      <w:tr w:rsidR="0078441B" w14:paraId="14E8E5D9" w14:textId="77777777" w:rsidTr="51489C09">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7876565F" w14:textId="77777777" w:rsidR="2058A923" w:rsidRDefault="2058A923" w:rsidP="2058A923">
            <w:pPr>
              <w:spacing w:line="240" w:lineRule="auto"/>
              <w:ind w:left="45"/>
              <w:rPr>
                <w:sz w:val="18"/>
                <w:szCs w:val="18"/>
              </w:rPr>
            </w:pPr>
            <w:r w:rsidRPr="2058A923">
              <w:rPr>
                <w:b/>
                <w:bCs/>
                <w:color w:val="FFFFFF" w:themeColor="background1"/>
                <w:sz w:val="18"/>
                <w:szCs w:val="18"/>
              </w:rPr>
              <w:t>Primary Actor:</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7E1A23D9" w14:textId="7863ACB9" w:rsidR="2058A923" w:rsidRDefault="2058A923" w:rsidP="2058A923">
            <w:pPr>
              <w:spacing w:line="240" w:lineRule="auto"/>
              <w:ind w:left="60"/>
              <w:rPr>
                <w:sz w:val="18"/>
                <w:szCs w:val="18"/>
              </w:rPr>
            </w:pPr>
            <w:r w:rsidRPr="2058A923">
              <w:rPr>
                <w:sz w:val="18"/>
                <w:szCs w:val="18"/>
              </w:rPr>
              <w:t>The client</w:t>
            </w:r>
          </w:p>
        </w:tc>
      </w:tr>
      <w:tr w:rsidR="0078441B" w14:paraId="6189A502" w14:textId="77777777" w:rsidTr="51489C09">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3AA7A1DE" w14:textId="77777777" w:rsidR="2058A923" w:rsidRDefault="2058A923" w:rsidP="2058A923">
            <w:pPr>
              <w:spacing w:line="240" w:lineRule="auto"/>
              <w:ind w:left="45"/>
              <w:rPr>
                <w:sz w:val="18"/>
                <w:szCs w:val="18"/>
              </w:rPr>
            </w:pPr>
            <w:r w:rsidRPr="2058A923">
              <w:rPr>
                <w:b/>
                <w:bCs/>
                <w:color w:val="FFFFFF" w:themeColor="background1"/>
                <w:sz w:val="18"/>
                <w:szCs w:val="18"/>
              </w:rPr>
              <w:t>Precondition:</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0D780F94" w14:textId="076F564B" w:rsidR="2058A923" w:rsidRDefault="2058A923" w:rsidP="2058A923">
            <w:pPr>
              <w:spacing w:line="240" w:lineRule="auto"/>
              <w:ind w:left="60"/>
              <w:rPr>
                <w:sz w:val="18"/>
                <w:szCs w:val="18"/>
              </w:rPr>
            </w:pPr>
            <w:r w:rsidRPr="2058A923">
              <w:rPr>
                <w:sz w:val="18"/>
                <w:szCs w:val="18"/>
              </w:rPr>
              <w:t>Client must have an account</w:t>
            </w:r>
          </w:p>
        </w:tc>
      </w:tr>
      <w:tr w:rsidR="0010789B" w14:paraId="4D686DC3" w14:textId="77777777" w:rsidTr="51489C09">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03714C8B" w14:textId="77777777" w:rsidR="2058A923" w:rsidRDefault="2058A923" w:rsidP="2058A923">
            <w:pPr>
              <w:spacing w:line="240" w:lineRule="auto"/>
              <w:rPr>
                <w:sz w:val="18"/>
                <w:szCs w:val="18"/>
              </w:rPr>
            </w:pPr>
            <w:r w:rsidRPr="2058A923">
              <w:rPr>
                <w:sz w:val="19"/>
                <w:szCs w:val="19"/>
              </w:rPr>
              <w:t> </w:t>
            </w:r>
            <w:r w:rsidRPr="2058A923">
              <w:rPr>
                <w:b/>
                <w:bCs/>
                <w:color w:val="FFFFFF" w:themeColor="background1"/>
                <w:sz w:val="18"/>
                <w:szCs w:val="18"/>
              </w:rPr>
              <w:t>Minimal Guarantee:</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vAlign w:val="center"/>
          </w:tcPr>
          <w:p w14:paraId="05030EB5" w14:textId="2B6BF10E" w:rsidR="2058A923" w:rsidRDefault="2058A923" w:rsidP="2058A923">
            <w:pPr>
              <w:spacing w:line="240" w:lineRule="auto"/>
              <w:ind w:left="60"/>
              <w:rPr>
                <w:sz w:val="18"/>
                <w:szCs w:val="18"/>
              </w:rPr>
            </w:pPr>
            <w:r w:rsidRPr="2058A923">
              <w:rPr>
                <w:sz w:val="18"/>
                <w:szCs w:val="18"/>
              </w:rPr>
              <w:t>The system reloaded</w:t>
            </w:r>
          </w:p>
        </w:tc>
      </w:tr>
      <w:tr w:rsidR="0078441B" w14:paraId="7905C275" w14:textId="77777777" w:rsidTr="51489C09">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54017E7F" w14:textId="77777777" w:rsidR="2058A923" w:rsidRDefault="2058A923" w:rsidP="2058A923">
            <w:pPr>
              <w:spacing w:line="240" w:lineRule="auto"/>
              <w:ind w:left="45"/>
              <w:rPr>
                <w:sz w:val="18"/>
                <w:szCs w:val="18"/>
              </w:rPr>
            </w:pPr>
            <w:r w:rsidRPr="2058A923">
              <w:rPr>
                <w:b/>
                <w:bCs/>
                <w:color w:val="FFFFFF" w:themeColor="background1"/>
                <w:sz w:val="18"/>
                <w:szCs w:val="18"/>
              </w:rPr>
              <w:t>Success Guarantee:</w:t>
            </w:r>
            <w:r w:rsidRPr="2058A923">
              <w:rPr>
                <w:color w:val="FFFFFF" w:themeColor="background1"/>
                <w:sz w:val="18"/>
                <w:szCs w:val="18"/>
              </w:rPr>
              <w:t> </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20BA6EBE" w14:textId="0A482189" w:rsidR="2058A923" w:rsidRDefault="2058A923" w:rsidP="2058A923">
            <w:pPr>
              <w:spacing w:line="240" w:lineRule="auto"/>
              <w:ind w:left="60"/>
              <w:rPr>
                <w:sz w:val="18"/>
                <w:szCs w:val="18"/>
              </w:rPr>
            </w:pPr>
            <w:r w:rsidRPr="2058A923">
              <w:rPr>
                <w:sz w:val="18"/>
                <w:szCs w:val="18"/>
              </w:rPr>
              <w:t xml:space="preserve">The client can </w:t>
            </w:r>
            <w:r w:rsidR="29B3B75A" w:rsidRPr="2058A923">
              <w:rPr>
                <w:sz w:val="18"/>
                <w:szCs w:val="18"/>
              </w:rPr>
              <w:t>send a complaint that is received by an administrator</w:t>
            </w:r>
          </w:p>
        </w:tc>
      </w:tr>
      <w:tr w:rsidR="0078441B" w14:paraId="77978DFD" w14:textId="77777777" w:rsidTr="51489C09">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27CBA8D9" w14:textId="77777777" w:rsidR="2058A923" w:rsidRDefault="2058A923" w:rsidP="2058A923">
            <w:pPr>
              <w:spacing w:line="240" w:lineRule="auto"/>
              <w:ind w:left="45"/>
              <w:rPr>
                <w:b/>
                <w:bCs/>
                <w:color w:val="FFFFFF" w:themeColor="background1"/>
                <w:sz w:val="18"/>
                <w:szCs w:val="18"/>
              </w:rPr>
            </w:pPr>
            <w:r w:rsidRPr="2058A923">
              <w:rPr>
                <w:b/>
                <w:bCs/>
                <w:color w:val="FFFFFF" w:themeColor="background1"/>
                <w:sz w:val="18"/>
                <w:szCs w:val="18"/>
              </w:rPr>
              <w:t>Fail Case:</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4EF53C11" w14:textId="4CBC4F6D" w:rsidR="2058A923" w:rsidRDefault="2058A923" w:rsidP="2058A923">
            <w:pPr>
              <w:spacing w:line="240" w:lineRule="auto"/>
              <w:ind w:left="60"/>
              <w:rPr>
                <w:sz w:val="18"/>
                <w:szCs w:val="18"/>
              </w:rPr>
            </w:pPr>
            <w:r w:rsidRPr="2058A923">
              <w:rPr>
                <w:sz w:val="18"/>
                <w:szCs w:val="18"/>
              </w:rPr>
              <w:t xml:space="preserve">The client is unable to </w:t>
            </w:r>
            <w:r w:rsidR="14871737" w:rsidRPr="2058A923">
              <w:rPr>
                <w:sz w:val="18"/>
                <w:szCs w:val="18"/>
              </w:rPr>
              <w:t>file a complaint</w:t>
            </w:r>
          </w:p>
        </w:tc>
      </w:tr>
      <w:tr w:rsidR="0078441B" w14:paraId="265532C4" w14:textId="77777777" w:rsidTr="51489C09">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2546F150" w14:textId="77777777" w:rsidR="2058A923" w:rsidRDefault="2058A923" w:rsidP="2058A923">
            <w:pPr>
              <w:spacing w:line="240" w:lineRule="auto"/>
              <w:ind w:left="45"/>
              <w:rPr>
                <w:b/>
                <w:bCs/>
                <w:color w:val="FFFFFF" w:themeColor="background1"/>
                <w:sz w:val="18"/>
                <w:szCs w:val="18"/>
              </w:rPr>
            </w:pPr>
            <w:r w:rsidRPr="2058A923">
              <w:rPr>
                <w:b/>
                <w:bCs/>
                <w:color w:val="FFFFFF" w:themeColor="background1"/>
                <w:sz w:val="18"/>
                <w:szCs w:val="18"/>
              </w:rPr>
              <w:t>Consequence of Failure:</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4216A381" w14:textId="56899C42" w:rsidR="2058A923" w:rsidRDefault="2058A923" w:rsidP="2058A923">
            <w:pPr>
              <w:spacing w:line="240" w:lineRule="auto"/>
              <w:ind w:left="60"/>
              <w:rPr>
                <w:sz w:val="18"/>
                <w:szCs w:val="18"/>
              </w:rPr>
            </w:pPr>
            <w:r w:rsidRPr="2058A923">
              <w:rPr>
                <w:sz w:val="18"/>
                <w:szCs w:val="18"/>
              </w:rPr>
              <w:t xml:space="preserve">The client will be dissatisfied with </w:t>
            </w:r>
            <w:r w:rsidR="004F4C87">
              <w:rPr>
                <w:sz w:val="18"/>
                <w:szCs w:val="18"/>
              </w:rPr>
              <w:t xml:space="preserve">the </w:t>
            </w:r>
            <w:r w:rsidRPr="2058A923">
              <w:rPr>
                <w:sz w:val="18"/>
                <w:szCs w:val="18"/>
              </w:rPr>
              <w:t>software</w:t>
            </w:r>
          </w:p>
        </w:tc>
      </w:tr>
      <w:tr w:rsidR="0078441B" w14:paraId="239B574E" w14:textId="77777777" w:rsidTr="51489C09">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57698993" w14:textId="77777777" w:rsidR="2058A923" w:rsidRDefault="2058A923" w:rsidP="2058A923">
            <w:pPr>
              <w:spacing w:line="240" w:lineRule="auto"/>
              <w:ind w:left="45"/>
              <w:rPr>
                <w:b/>
                <w:bCs/>
                <w:color w:val="FFFFFF" w:themeColor="background1"/>
                <w:sz w:val="18"/>
                <w:szCs w:val="18"/>
              </w:rPr>
            </w:pPr>
            <w:r w:rsidRPr="2058A923">
              <w:rPr>
                <w:b/>
                <w:bCs/>
                <w:color w:val="FFFFFF" w:themeColor="background1"/>
                <w:sz w:val="18"/>
                <w:szCs w:val="18"/>
              </w:rPr>
              <w:t>Associated Risks:</w:t>
            </w: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7ECD54BE" w14:textId="31771EEB" w:rsidR="2058A923" w:rsidRDefault="2058A923" w:rsidP="2058A923">
            <w:pPr>
              <w:spacing w:line="240" w:lineRule="auto"/>
              <w:rPr>
                <w:sz w:val="18"/>
                <w:szCs w:val="18"/>
              </w:rPr>
            </w:pPr>
            <w:r w:rsidRPr="2058A923">
              <w:rPr>
                <w:sz w:val="18"/>
                <w:szCs w:val="18"/>
              </w:rPr>
              <w:t xml:space="preserve"> </w:t>
            </w:r>
            <w:r w:rsidR="00C56F12">
              <w:rPr>
                <w:sz w:val="18"/>
                <w:szCs w:val="18"/>
              </w:rPr>
              <w:t xml:space="preserve"> </w:t>
            </w:r>
            <w:r w:rsidR="00EB33EE">
              <w:rPr>
                <w:sz w:val="18"/>
                <w:szCs w:val="18"/>
              </w:rPr>
              <w:t xml:space="preserve">User experience </w:t>
            </w:r>
            <w:r w:rsidR="00D12508">
              <w:rPr>
                <w:sz w:val="18"/>
                <w:szCs w:val="18"/>
              </w:rPr>
              <w:t>ca</w:t>
            </w:r>
            <w:r w:rsidR="00D74DAA">
              <w:rPr>
                <w:sz w:val="18"/>
                <w:szCs w:val="18"/>
              </w:rPr>
              <w:t xml:space="preserve">nnot </w:t>
            </w:r>
            <w:r w:rsidR="00705F49">
              <w:rPr>
                <w:sz w:val="18"/>
                <w:szCs w:val="18"/>
              </w:rPr>
              <w:t>be improved</w:t>
            </w:r>
          </w:p>
        </w:tc>
      </w:tr>
      <w:tr w:rsidR="0010789B" w14:paraId="210A49F3" w14:textId="77777777" w:rsidTr="51489C09">
        <w:trPr>
          <w:trHeight w:val="255"/>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523AB728" w14:textId="77777777" w:rsidR="2058A923" w:rsidRDefault="2058A923" w:rsidP="2058A923">
            <w:pPr>
              <w:spacing w:line="240" w:lineRule="auto"/>
              <w:ind w:left="45"/>
              <w:rPr>
                <w:sz w:val="18"/>
                <w:szCs w:val="18"/>
              </w:rPr>
            </w:pPr>
            <w:r w:rsidRPr="2058A923">
              <w:rPr>
                <w:b/>
                <w:bCs/>
                <w:color w:val="FFFFFF" w:themeColor="background1"/>
                <w:sz w:val="18"/>
                <w:szCs w:val="18"/>
              </w:rPr>
              <w:t>Trigger:</w:t>
            </w:r>
            <w:r w:rsidRPr="2058A923">
              <w:rPr>
                <w:color w:val="FFFFFF" w:themeColor="background1"/>
                <w:sz w:val="18"/>
                <w:szCs w:val="18"/>
              </w:rPr>
              <w:t> </w:t>
            </w:r>
          </w:p>
        </w:tc>
        <w:tc>
          <w:tcPr>
            <w:tcW w:w="7193" w:type="dxa"/>
            <w:gridSpan w:val="2"/>
            <w:tcBorders>
              <w:top w:val="single" w:sz="6" w:space="0" w:color="A9A9A9"/>
              <w:left w:val="single" w:sz="6" w:space="0" w:color="A9A9A9"/>
              <w:bottom w:val="double" w:sz="6" w:space="0" w:color="A9A9A9"/>
              <w:right w:val="single" w:sz="6" w:space="0" w:color="A9A9A9"/>
            </w:tcBorders>
            <w:shd w:val="clear" w:color="auto" w:fill="FFF2CC" w:themeFill="accent4" w:themeFillTint="33"/>
          </w:tcPr>
          <w:p w14:paraId="14BE8E49" w14:textId="1E873558" w:rsidR="2058A923" w:rsidRDefault="2058A923" w:rsidP="2058A923">
            <w:pPr>
              <w:spacing w:line="240" w:lineRule="auto"/>
              <w:rPr>
                <w:sz w:val="18"/>
                <w:szCs w:val="18"/>
              </w:rPr>
            </w:pPr>
            <w:r w:rsidRPr="2058A923">
              <w:rPr>
                <w:sz w:val="18"/>
                <w:szCs w:val="18"/>
              </w:rPr>
              <w:t xml:space="preserve">  The client clicks the </w:t>
            </w:r>
            <w:r w:rsidR="466CB2A3" w:rsidRPr="2058A923">
              <w:rPr>
                <w:sz w:val="18"/>
                <w:szCs w:val="18"/>
              </w:rPr>
              <w:t>“file a complaint</w:t>
            </w:r>
            <w:r w:rsidRPr="2058A923">
              <w:rPr>
                <w:sz w:val="18"/>
                <w:szCs w:val="18"/>
              </w:rPr>
              <w:t>” button on the</w:t>
            </w:r>
            <w:r w:rsidR="79C59360" w:rsidRPr="2058A923">
              <w:rPr>
                <w:sz w:val="18"/>
                <w:szCs w:val="18"/>
              </w:rPr>
              <w:t xml:space="preserve"> main page</w:t>
            </w:r>
          </w:p>
        </w:tc>
      </w:tr>
      <w:tr w:rsidR="006D709F" w14:paraId="7B9073B1" w14:textId="77777777" w:rsidTr="00293415">
        <w:trPr>
          <w:trHeight w:val="225"/>
        </w:trPr>
        <w:tc>
          <w:tcPr>
            <w:tcW w:w="2159" w:type="dxa"/>
            <w:vMerge w:val="restart"/>
            <w:tcBorders>
              <w:top w:val="single" w:sz="6" w:space="0" w:color="A9A9A9"/>
              <w:left w:val="single" w:sz="6" w:space="0" w:color="A9A9A9"/>
              <w:right w:val="single" w:sz="6" w:space="0" w:color="A9A9A9"/>
            </w:tcBorders>
            <w:shd w:val="clear" w:color="auto" w:fill="686868"/>
          </w:tcPr>
          <w:p w14:paraId="093EBEF5" w14:textId="77777777" w:rsidR="00FB5A24" w:rsidRDefault="00FB5A24" w:rsidP="2058A923">
            <w:pPr>
              <w:spacing w:line="240" w:lineRule="auto"/>
              <w:rPr>
                <w:sz w:val="18"/>
                <w:szCs w:val="18"/>
              </w:rPr>
            </w:pPr>
            <w:r>
              <w:t> </w:t>
            </w:r>
          </w:p>
          <w:p w14:paraId="18E63D75" w14:textId="77777777" w:rsidR="00FB5A24" w:rsidRDefault="00FB5A24" w:rsidP="2058A923">
            <w:pPr>
              <w:spacing w:line="240" w:lineRule="auto"/>
              <w:rPr>
                <w:sz w:val="18"/>
                <w:szCs w:val="18"/>
              </w:rPr>
            </w:pPr>
            <w:r>
              <w:t> </w:t>
            </w:r>
          </w:p>
          <w:p w14:paraId="338BDAD6" w14:textId="2728FA97" w:rsidR="00FB5A24" w:rsidRDefault="00FB5A24" w:rsidP="2058A923">
            <w:pPr>
              <w:spacing w:line="240" w:lineRule="auto"/>
              <w:rPr>
                <w:sz w:val="18"/>
                <w:szCs w:val="18"/>
              </w:rPr>
            </w:pPr>
            <w:r w:rsidRPr="2058A923">
              <w:rPr>
                <w:sz w:val="22"/>
                <w:szCs w:val="22"/>
              </w:rPr>
              <w:t> </w:t>
            </w:r>
            <w:r w:rsidRPr="2058A923">
              <w:rPr>
                <w:b/>
                <w:bCs/>
                <w:color w:val="FFFFFF" w:themeColor="background1"/>
                <w:sz w:val="18"/>
                <w:szCs w:val="18"/>
              </w:rPr>
              <w:t>Success Scenario:</w:t>
            </w:r>
            <w:r w:rsidRPr="2058A923">
              <w:rPr>
                <w:color w:val="FFFFFF" w:themeColor="background1"/>
                <w:sz w:val="18"/>
                <w:szCs w:val="18"/>
              </w:rPr>
              <w:t> </w:t>
            </w:r>
          </w:p>
          <w:p w14:paraId="044A2A1B" w14:textId="5317F14F" w:rsidR="00FB5A24" w:rsidRDefault="00FB5A24" w:rsidP="2058A923">
            <w:pPr>
              <w:spacing w:line="240" w:lineRule="auto"/>
              <w:ind w:left="45"/>
              <w:rPr>
                <w:sz w:val="18"/>
                <w:szCs w:val="18"/>
              </w:rPr>
            </w:pPr>
          </w:p>
        </w:tc>
        <w:tc>
          <w:tcPr>
            <w:tcW w:w="7193" w:type="dxa"/>
            <w:gridSpan w:val="2"/>
            <w:tcBorders>
              <w:top w:val="double" w:sz="6" w:space="0" w:color="A9A9A9"/>
              <w:left w:val="single" w:sz="6" w:space="0" w:color="A9A9A9"/>
              <w:bottom w:val="single" w:sz="6" w:space="0" w:color="A9A9A9"/>
              <w:right w:val="double" w:sz="6" w:space="0" w:color="A9A9A9"/>
            </w:tcBorders>
            <w:shd w:val="clear" w:color="auto" w:fill="AFC3DD"/>
          </w:tcPr>
          <w:p w14:paraId="7475B4FB" w14:textId="77777777" w:rsidR="00FB5A24" w:rsidRDefault="00FB5A24" w:rsidP="2058A923">
            <w:pPr>
              <w:spacing w:line="240" w:lineRule="auto"/>
              <w:ind w:left="150"/>
              <w:rPr>
                <w:sz w:val="18"/>
                <w:szCs w:val="18"/>
              </w:rPr>
            </w:pPr>
            <w:r w:rsidRPr="2058A923">
              <w:rPr>
                <w:b/>
                <w:bCs/>
                <w:sz w:val="18"/>
                <w:szCs w:val="18"/>
              </w:rPr>
              <w:t>Step Actions</w:t>
            </w:r>
            <w:r w:rsidRPr="2058A923">
              <w:rPr>
                <w:sz w:val="18"/>
                <w:szCs w:val="18"/>
              </w:rPr>
              <w:t> </w:t>
            </w:r>
          </w:p>
        </w:tc>
      </w:tr>
      <w:tr w:rsidR="006D709F" w14:paraId="4613B4B3" w14:textId="77777777" w:rsidTr="00293415">
        <w:trPr>
          <w:trHeight w:val="255"/>
        </w:trPr>
        <w:tc>
          <w:tcPr>
            <w:tcW w:w="2159" w:type="dxa"/>
            <w:vMerge/>
            <w:tcBorders>
              <w:left w:val="single" w:sz="6" w:space="0" w:color="A9A9A9"/>
              <w:right w:val="single" w:sz="6" w:space="0" w:color="A9A9A9"/>
            </w:tcBorders>
          </w:tcPr>
          <w:p w14:paraId="201150AB" w14:textId="77777777" w:rsidR="00FB5A24" w:rsidRDefault="00FB5A24"/>
        </w:tc>
        <w:tc>
          <w:tcPr>
            <w:tcW w:w="555" w:type="dxa"/>
            <w:tcBorders>
              <w:top w:val="single" w:sz="6" w:space="0" w:color="A9A9A9"/>
              <w:left w:val="single" w:sz="6" w:space="0" w:color="A9A9A9"/>
              <w:bottom w:val="single" w:sz="6" w:space="0" w:color="A9A9A9"/>
              <w:right w:val="nil"/>
            </w:tcBorders>
            <w:shd w:val="clear" w:color="auto" w:fill="D2D2D2"/>
          </w:tcPr>
          <w:p w14:paraId="06CAA0FC" w14:textId="77777777" w:rsidR="00FB5A24" w:rsidRPr="00103C3E" w:rsidRDefault="00FB5A24" w:rsidP="2058A923">
            <w:pPr>
              <w:spacing w:line="240" w:lineRule="auto"/>
              <w:ind w:right="150"/>
              <w:jc w:val="right"/>
              <w:rPr>
                <w:sz w:val="18"/>
                <w:szCs w:val="18"/>
              </w:rPr>
            </w:pPr>
            <w:r w:rsidRPr="00103C3E">
              <w:rPr>
                <w:b/>
                <w:bCs/>
                <w:sz w:val="18"/>
                <w:szCs w:val="18"/>
              </w:rPr>
              <w:t>1</w:t>
            </w:r>
            <w:r w:rsidRPr="00103C3E">
              <w:rPr>
                <w:sz w:val="18"/>
                <w:szCs w:val="18"/>
              </w:rPr>
              <w:t> </w:t>
            </w:r>
          </w:p>
        </w:tc>
        <w:tc>
          <w:tcPr>
            <w:tcW w:w="6638" w:type="dxa"/>
            <w:tcBorders>
              <w:top w:val="single" w:sz="6" w:space="0" w:color="A9A9A9"/>
              <w:left w:val="nil"/>
              <w:bottom w:val="single" w:sz="6" w:space="0" w:color="A9A9A9"/>
              <w:right w:val="double" w:sz="6" w:space="0" w:color="A9A9A9"/>
            </w:tcBorders>
            <w:shd w:val="clear" w:color="auto" w:fill="D2D2D2"/>
          </w:tcPr>
          <w:p w14:paraId="33CC6994" w14:textId="40DC86CA" w:rsidR="00FB5A24" w:rsidRPr="00103C3E" w:rsidRDefault="00FB5A24">
            <w:pPr>
              <w:rPr>
                <w:sz w:val="18"/>
                <w:szCs w:val="18"/>
              </w:rPr>
            </w:pPr>
            <w:r w:rsidRPr="00103C3E">
              <w:rPr>
                <w:sz w:val="18"/>
                <w:szCs w:val="18"/>
              </w:rPr>
              <w:t xml:space="preserve">Use case begins when </w:t>
            </w:r>
            <w:r w:rsidR="004F4C87" w:rsidRPr="00103C3E">
              <w:rPr>
                <w:sz w:val="18"/>
                <w:szCs w:val="18"/>
              </w:rPr>
              <w:t xml:space="preserve">the </w:t>
            </w:r>
            <w:r w:rsidRPr="00103C3E">
              <w:rPr>
                <w:sz w:val="18"/>
                <w:szCs w:val="18"/>
              </w:rPr>
              <w:t xml:space="preserve">user clicks on </w:t>
            </w:r>
            <w:r w:rsidR="004F4C87" w:rsidRPr="00103C3E">
              <w:rPr>
                <w:sz w:val="18"/>
                <w:szCs w:val="18"/>
              </w:rPr>
              <w:t xml:space="preserve">the </w:t>
            </w:r>
            <w:r w:rsidRPr="00103C3E">
              <w:rPr>
                <w:sz w:val="18"/>
                <w:szCs w:val="18"/>
              </w:rPr>
              <w:t>“complaints” button on the menu</w:t>
            </w:r>
          </w:p>
        </w:tc>
      </w:tr>
      <w:tr w:rsidR="006D709F" w14:paraId="75E16C5B" w14:textId="77777777" w:rsidTr="00103C3E">
        <w:trPr>
          <w:trHeight w:val="237"/>
        </w:trPr>
        <w:tc>
          <w:tcPr>
            <w:tcW w:w="2159" w:type="dxa"/>
            <w:vMerge/>
            <w:tcBorders>
              <w:left w:val="single" w:sz="6" w:space="0" w:color="A9A9A9"/>
              <w:right w:val="single" w:sz="6" w:space="0" w:color="A9A9A9"/>
            </w:tcBorders>
          </w:tcPr>
          <w:p w14:paraId="784BB3E3" w14:textId="77777777" w:rsidR="00FB5A24" w:rsidRDefault="00FB5A24"/>
        </w:tc>
        <w:tc>
          <w:tcPr>
            <w:tcW w:w="555" w:type="dxa"/>
            <w:tcBorders>
              <w:top w:val="single" w:sz="6" w:space="0" w:color="A9A9A9"/>
              <w:left w:val="single" w:sz="6" w:space="0" w:color="A9A9A9"/>
              <w:bottom w:val="single" w:sz="6" w:space="0" w:color="A9A9A9"/>
              <w:right w:val="nil"/>
            </w:tcBorders>
            <w:shd w:val="clear" w:color="auto" w:fill="F7F7FF"/>
          </w:tcPr>
          <w:p w14:paraId="1F31AC26" w14:textId="228D98F8" w:rsidR="00FB5A24" w:rsidRPr="00103C3E" w:rsidRDefault="00FB5A24" w:rsidP="2058A923">
            <w:pPr>
              <w:spacing w:line="240" w:lineRule="auto"/>
              <w:ind w:right="150"/>
              <w:jc w:val="right"/>
              <w:rPr>
                <w:sz w:val="18"/>
                <w:szCs w:val="18"/>
              </w:rPr>
            </w:pPr>
            <w:r w:rsidRPr="00103C3E">
              <w:rPr>
                <w:b/>
                <w:bCs/>
                <w:sz w:val="18"/>
                <w:szCs w:val="18"/>
              </w:rPr>
              <w:t>2</w:t>
            </w:r>
            <w:r w:rsidRPr="00103C3E">
              <w:rPr>
                <w:sz w:val="18"/>
                <w:szCs w:val="18"/>
              </w:rPr>
              <w:t> </w:t>
            </w:r>
          </w:p>
        </w:tc>
        <w:tc>
          <w:tcPr>
            <w:tcW w:w="6638" w:type="dxa"/>
            <w:tcBorders>
              <w:top w:val="single" w:sz="6" w:space="0" w:color="A9A9A9"/>
              <w:left w:val="nil"/>
              <w:bottom w:val="single" w:sz="6" w:space="0" w:color="A9A9A9"/>
              <w:right w:val="double" w:sz="6" w:space="0" w:color="A9A9A9"/>
            </w:tcBorders>
            <w:shd w:val="clear" w:color="auto" w:fill="F7F7FF"/>
          </w:tcPr>
          <w:p w14:paraId="535B0D36" w14:textId="672BB970" w:rsidR="00FB5A24" w:rsidRPr="00103C3E" w:rsidRDefault="00FB5A24" w:rsidP="51489C09">
            <w:pPr>
              <w:spacing w:line="240" w:lineRule="auto"/>
              <w:rPr>
                <w:sz w:val="18"/>
                <w:szCs w:val="18"/>
              </w:rPr>
            </w:pPr>
            <w:r w:rsidRPr="00103C3E">
              <w:rPr>
                <w:sz w:val="18"/>
                <w:szCs w:val="18"/>
              </w:rPr>
              <w:t>The system shows the previous complaints and current complaints</w:t>
            </w:r>
          </w:p>
        </w:tc>
      </w:tr>
      <w:tr w:rsidR="006D709F" w14:paraId="0D405E07" w14:textId="77777777" w:rsidTr="00103C3E">
        <w:trPr>
          <w:trHeight w:val="147"/>
        </w:trPr>
        <w:tc>
          <w:tcPr>
            <w:tcW w:w="2159" w:type="dxa"/>
            <w:vMerge/>
            <w:tcBorders>
              <w:left w:val="single" w:sz="6" w:space="0" w:color="A9A9A9"/>
              <w:right w:val="single" w:sz="6" w:space="0" w:color="A9A9A9"/>
            </w:tcBorders>
          </w:tcPr>
          <w:p w14:paraId="44599263" w14:textId="77777777" w:rsidR="00FB5A24" w:rsidRDefault="00FB5A24"/>
        </w:tc>
        <w:tc>
          <w:tcPr>
            <w:tcW w:w="555" w:type="dxa"/>
            <w:tcBorders>
              <w:top w:val="single" w:sz="6" w:space="0" w:color="A9A9A9"/>
              <w:left w:val="single" w:sz="6" w:space="0" w:color="A9A9A9"/>
              <w:bottom w:val="single" w:sz="6" w:space="0" w:color="A9A9A9"/>
              <w:right w:val="nil"/>
            </w:tcBorders>
            <w:shd w:val="clear" w:color="auto" w:fill="F7F7FF"/>
          </w:tcPr>
          <w:p w14:paraId="53BB63CE" w14:textId="77777777" w:rsidR="00FB5A24" w:rsidRPr="00103C3E" w:rsidRDefault="00FB5A24" w:rsidP="2058A923">
            <w:pPr>
              <w:spacing w:line="240" w:lineRule="auto"/>
              <w:ind w:right="150"/>
              <w:jc w:val="right"/>
              <w:rPr>
                <w:sz w:val="18"/>
                <w:szCs w:val="18"/>
              </w:rPr>
            </w:pPr>
            <w:r w:rsidRPr="00103C3E">
              <w:rPr>
                <w:b/>
                <w:bCs/>
                <w:sz w:val="18"/>
                <w:szCs w:val="18"/>
              </w:rPr>
              <w:t>3</w:t>
            </w:r>
            <w:r w:rsidRPr="00103C3E">
              <w:rPr>
                <w:sz w:val="18"/>
                <w:szCs w:val="18"/>
              </w:rPr>
              <w:t> </w:t>
            </w:r>
          </w:p>
        </w:tc>
        <w:tc>
          <w:tcPr>
            <w:tcW w:w="6638" w:type="dxa"/>
            <w:tcBorders>
              <w:top w:val="single" w:sz="6" w:space="0" w:color="A9A9A9"/>
              <w:left w:val="nil"/>
              <w:bottom w:val="single" w:sz="6" w:space="0" w:color="A9A9A9"/>
              <w:right w:val="double" w:sz="6" w:space="0" w:color="A9A9A9"/>
            </w:tcBorders>
            <w:shd w:val="clear" w:color="auto" w:fill="F7F7FF"/>
          </w:tcPr>
          <w:p w14:paraId="78F16C37" w14:textId="1BA0DC05" w:rsidR="00FB5A24" w:rsidRPr="00103C3E" w:rsidRDefault="00FB5A24" w:rsidP="2058A923">
            <w:pPr>
              <w:spacing w:line="240" w:lineRule="auto"/>
              <w:rPr>
                <w:sz w:val="18"/>
                <w:szCs w:val="18"/>
              </w:rPr>
            </w:pPr>
            <w:r w:rsidRPr="00103C3E">
              <w:rPr>
                <w:sz w:val="18"/>
                <w:szCs w:val="18"/>
              </w:rPr>
              <w:t>The client clicks on the “new complaint” button.</w:t>
            </w:r>
          </w:p>
        </w:tc>
      </w:tr>
      <w:tr w:rsidR="006D709F" w14:paraId="35555D3F" w14:textId="77777777" w:rsidTr="00103C3E">
        <w:trPr>
          <w:trHeight w:val="147"/>
        </w:trPr>
        <w:tc>
          <w:tcPr>
            <w:tcW w:w="2159" w:type="dxa"/>
            <w:vMerge/>
            <w:tcBorders>
              <w:left w:val="single" w:sz="6" w:space="0" w:color="A9A9A9"/>
              <w:right w:val="single" w:sz="6" w:space="0" w:color="A9A9A9"/>
            </w:tcBorders>
          </w:tcPr>
          <w:p w14:paraId="7A612B2E" w14:textId="77777777" w:rsidR="00FB5A24" w:rsidRDefault="00FB5A24"/>
        </w:tc>
        <w:tc>
          <w:tcPr>
            <w:tcW w:w="555" w:type="dxa"/>
            <w:tcBorders>
              <w:top w:val="single" w:sz="6" w:space="0" w:color="A9A9A9"/>
              <w:left w:val="single" w:sz="6" w:space="0" w:color="A9A9A9"/>
              <w:bottom w:val="single" w:sz="6" w:space="0" w:color="A9A9A9"/>
              <w:right w:val="nil"/>
            </w:tcBorders>
            <w:shd w:val="clear" w:color="auto" w:fill="F7F7FF"/>
          </w:tcPr>
          <w:p w14:paraId="1730ADF5" w14:textId="30CAED2B" w:rsidR="00FB5A24" w:rsidRPr="00103C3E" w:rsidRDefault="00FB5A24" w:rsidP="00FB5A24">
            <w:pPr>
              <w:spacing w:line="240" w:lineRule="auto"/>
              <w:rPr>
                <w:b/>
                <w:bCs/>
                <w:sz w:val="18"/>
                <w:szCs w:val="18"/>
              </w:rPr>
            </w:pPr>
            <w:r w:rsidRPr="00103C3E">
              <w:rPr>
                <w:b/>
                <w:bCs/>
                <w:sz w:val="18"/>
                <w:szCs w:val="18"/>
              </w:rPr>
              <w:t xml:space="preserve"> 4 </w:t>
            </w:r>
          </w:p>
        </w:tc>
        <w:tc>
          <w:tcPr>
            <w:tcW w:w="6638" w:type="dxa"/>
            <w:tcBorders>
              <w:top w:val="single" w:sz="6" w:space="0" w:color="A9A9A9"/>
              <w:left w:val="nil"/>
              <w:bottom w:val="single" w:sz="6" w:space="0" w:color="A9A9A9"/>
              <w:right w:val="double" w:sz="6" w:space="0" w:color="A9A9A9"/>
            </w:tcBorders>
            <w:shd w:val="clear" w:color="auto" w:fill="F7F7FF"/>
          </w:tcPr>
          <w:p w14:paraId="3B9C318A" w14:textId="2FA5907E" w:rsidR="00FB5A24" w:rsidRPr="00103C3E" w:rsidRDefault="00FB5A24" w:rsidP="51489C09">
            <w:pPr>
              <w:spacing w:line="240" w:lineRule="auto"/>
              <w:rPr>
                <w:sz w:val="18"/>
                <w:szCs w:val="18"/>
              </w:rPr>
            </w:pPr>
            <w:r w:rsidRPr="00103C3E">
              <w:rPr>
                <w:sz w:val="18"/>
                <w:szCs w:val="18"/>
              </w:rPr>
              <w:t xml:space="preserve">The client fills out their complaint issue and can add 2 images up to 5 </w:t>
            </w:r>
            <w:r w:rsidR="004F4C87" w:rsidRPr="00103C3E">
              <w:rPr>
                <w:sz w:val="18"/>
                <w:szCs w:val="18"/>
              </w:rPr>
              <w:t>M</w:t>
            </w:r>
            <w:r w:rsidRPr="00103C3E">
              <w:rPr>
                <w:sz w:val="18"/>
                <w:szCs w:val="18"/>
              </w:rPr>
              <w:t>b each</w:t>
            </w:r>
          </w:p>
        </w:tc>
      </w:tr>
      <w:tr w:rsidR="006D709F" w14:paraId="6E2FC08E" w14:textId="77777777" w:rsidTr="00103C3E">
        <w:trPr>
          <w:trHeight w:val="237"/>
        </w:trPr>
        <w:tc>
          <w:tcPr>
            <w:tcW w:w="2159" w:type="dxa"/>
            <w:vMerge/>
            <w:tcBorders>
              <w:left w:val="single" w:sz="6" w:space="0" w:color="A9A9A9"/>
              <w:right w:val="single" w:sz="6" w:space="0" w:color="A9A9A9"/>
            </w:tcBorders>
          </w:tcPr>
          <w:p w14:paraId="39C92244" w14:textId="77777777" w:rsidR="00FB5A24" w:rsidRDefault="00FB5A24"/>
        </w:tc>
        <w:tc>
          <w:tcPr>
            <w:tcW w:w="555" w:type="dxa"/>
            <w:tcBorders>
              <w:top w:val="single" w:sz="6" w:space="0" w:color="A9A9A9"/>
              <w:left w:val="single" w:sz="6" w:space="0" w:color="A9A9A9"/>
              <w:bottom w:val="single" w:sz="6" w:space="0" w:color="A9A9A9"/>
              <w:right w:val="nil"/>
            </w:tcBorders>
            <w:shd w:val="clear" w:color="auto" w:fill="F7F7FF"/>
          </w:tcPr>
          <w:p w14:paraId="2544F1CE" w14:textId="1186DC97" w:rsidR="00FB5A24" w:rsidRPr="00103C3E" w:rsidRDefault="00FB5A24" w:rsidP="00D722BF">
            <w:pPr>
              <w:spacing w:line="240" w:lineRule="auto"/>
              <w:ind w:right="-72"/>
              <w:rPr>
                <w:b/>
                <w:bCs/>
                <w:sz w:val="18"/>
                <w:szCs w:val="18"/>
              </w:rPr>
            </w:pPr>
            <w:r w:rsidRPr="00103C3E">
              <w:rPr>
                <w:b/>
                <w:bCs/>
                <w:sz w:val="18"/>
                <w:szCs w:val="18"/>
              </w:rPr>
              <w:t xml:space="preserve"> 5</w:t>
            </w:r>
          </w:p>
        </w:tc>
        <w:tc>
          <w:tcPr>
            <w:tcW w:w="6638" w:type="dxa"/>
            <w:tcBorders>
              <w:top w:val="single" w:sz="6" w:space="0" w:color="A9A9A9"/>
              <w:left w:val="nil"/>
              <w:bottom w:val="single" w:sz="6" w:space="0" w:color="A9A9A9"/>
              <w:right w:val="double" w:sz="6" w:space="0" w:color="A9A9A9"/>
            </w:tcBorders>
            <w:shd w:val="clear" w:color="auto" w:fill="F7F7FF"/>
          </w:tcPr>
          <w:p w14:paraId="26EA148B" w14:textId="0B5CC844" w:rsidR="00FB5A24" w:rsidRPr="00103C3E" w:rsidRDefault="00FB5A24" w:rsidP="51489C09">
            <w:pPr>
              <w:rPr>
                <w:sz w:val="18"/>
                <w:szCs w:val="18"/>
              </w:rPr>
            </w:pPr>
            <w:r w:rsidRPr="00103C3E">
              <w:rPr>
                <w:sz w:val="18"/>
                <w:szCs w:val="18"/>
              </w:rPr>
              <w:t>The client clicks “save” to create the complaint</w:t>
            </w:r>
          </w:p>
        </w:tc>
      </w:tr>
      <w:tr w:rsidR="00034B61" w14:paraId="014E87CB" w14:textId="77777777" w:rsidTr="00103C3E">
        <w:trPr>
          <w:trHeight w:val="282"/>
        </w:trPr>
        <w:tc>
          <w:tcPr>
            <w:tcW w:w="2159" w:type="dxa"/>
            <w:vMerge/>
            <w:tcBorders>
              <w:left w:val="single" w:sz="6" w:space="0" w:color="A9A9A9"/>
              <w:bottom w:val="single" w:sz="6" w:space="0" w:color="A9A9A9"/>
              <w:right w:val="single" w:sz="6" w:space="0" w:color="A9A9A9"/>
            </w:tcBorders>
            <w:shd w:val="clear" w:color="auto" w:fill="686868"/>
          </w:tcPr>
          <w:p w14:paraId="616B9856" w14:textId="075237CF" w:rsidR="00FB5A24" w:rsidRDefault="00FB5A24" w:rsidP="51489C09">
            <w:pPr>
              <w:spacing w:line="240" w:lineRule="auto"/>
            </w:pPr>
          </w:p>
        </w:tc>
        <w:tc>
          <w:tcPr>
            <w:tcW w:w="555" w:type="dxa"/>
            <w:tcBorders>
              <w:top w:val="single" w:sz="6" w:space="0" w:color="A9A9A9"/>
              <w:left w:val="single" w:sz="6" w:space="0" w:color="A9A9A9"/>
              <w:bottom w:val="single" w:sz="6" w:space="0" w:color="A9A9A9"/>
              <w:right w:val="nil"/>
            </w:tcBorders>
            <w:shd w:val="clear" w:color="auto" w:fill="F7F7FF"/>
          </w:tcPr>
          <w:p w14:paraId="0C2FDEC2" w14:textId="73F952D9" w:rsidR="00FB5A24" w:rsidRPr="00103C3E" w:rsidRDefault="00FB5A24" w:rsidP="51489C09">
            <w:pPr>
              <w:spacing w:line="240" w:lineRule="auto"/>
              <w:rPr>
                <w:b/>
                <w:bCs/>
                <w:sz w:val="18"/>
                <w:szCs w:val="18"/>
              </w:rPr>
            </w:pPr>
            <w:r w:rsidRPr="00103C3E">
              <w:rPr>
                <w:b/>
                <w:bCs/>
                <w:sz w:val="18"/>
                <w:szCs w:val="18"/>
              </w:rPr>
              <w:t xml:space="preserve"> 6</w:t>
            </w:r>
          </w:p>
        </w:tc>
        <w:tc>
          <w:tcPr>
            <w:tcW w:w="6638" w:type="dxa"/>
            <w:tcBorders>
              <w:top w:val="single" w:sz="6" w:space="0" w:color="A9A9A9"/>
              <w:left w:val="nil"/>
              <w:bottom w:val="single" w:sz="6" w:space="0" w:color="A9A9A9"/>
              <w:right w:val="double" w:sz="6" w:space="0" w:color="A9A9A9"/>
            </w:tcBorders>
            <w:shd w:val="clear" w:color="auto" w:fill="F7F7FF"/>
          </w:tcPr>
          <w:p w14:paraId="7C1A9CB3" w14:textId="02161E26" w:rsidR="00FB5A24" w:rsidRPr="00103C3E" w:rsidRDefault="00FB5A24" w:rsidP="51489C09">
            <w:pPr>
              <w:rPr>
                <w:sz w:val="18"/>
                <w:szCs w:val="18"/>
              </w:rPr>
            </w:pPr>
            <w:r w:rsidRPr="00103C3E">
              <w:rPr>
                <w:sz w:val="18"/>
                <w:szCs w:val="18"/>
              </w:rPr>
              <w:t>The system shows a success message and updates the database</w:t>
            </w:r>
          </w:p>
        </w:tc>
      </w:tr>
      <w:tr w:rsidR="0010789B" w14:paraId="00AFD5C1" w14:textId="77777777" w:rsidTr="51489C09">
        <w:trPr>
          <w:trHeight w:val="279"/>
        </w:trPr>
        <w:tc>
          <w:tcPr>
            <w:tcW w:w="2159" w:type="dxa"/>
            <w:tcBorders>
              <w:top w:val="single" w:sz="6" w:space="0" w:color="A9A9A9"/>
              <w:left w:val="single" w:sz="6" w:space="0" w:color="A9A9A9"/>
              <w:bottom w:val="single" w:sz="6" w:space="0" w:color="A9A9A9"/>
              <w:right w:val="single" w:sz="6" w:space="0" w:color="A9A9A9"/>
            </w:tcBorders>
            <w:shd w:val="clear" w:color="auto" w:fill="686868"/>
          </w:tcPr>
          <w:p w14:paraId="379210A2" w14:textId="77777777" w:rsidR="2058A923" w:rsidRDefault="2058A923" w:rsidP="2058A923">
            <w:pPr>
              <w:spacing w:line="240" w:lineRule="auto"/>
              <w:ind w:left="45"/>
              <w:rPr>
                <w:sz w:val="18"/>
                <w:szCs w:val="18"/>
              </w:rPr>
            </w:pPr>
            <w:r w:rsidRPr="2058A923">
              <w:rPr>
                <w:b/>
                <w:bCs/>
                <w:color w:val="FFFFFF" w:themeColor="background1"/>
                <w:sz w:val="14"/>
                <w:szCs w:val="14"/>
              </w:rPr>
              <w:t>Extensions:</w:t>
            </w:r>
            <w:r w:rsidRPr="2058A923">
              <w:rPr>
                <w:color w:val="FFFFFF" w:themeColor="background1"/>
                <w:sz w:val="14"/>
                <w:szCs w:val="14"/>
              </w:rPr>
              <w:t> </w:t>
            </w:r>
          </w:p>
        </w:tc>
        <w:tc>
          <w:tcPr>
            <w:tcW w:w="7193" w:type="dxa"/>
            <w:gridSpan w:val="2"/>
            <w:tcBorders>
              <w:top w:val="double" w:sz="6" w:space="0" w:color="A9A9A9"/>
              <w:left w:val="single" w:sz="6" w:space="0" w:color="A9A9A9"/>
              <w:bottom w:val="single" w:sz="6" w:space="0" w:color="A9A9A9"/>
              <w:right w:val="single" w:sz="6" w:space="0" w:color="A9A9A9"/>
            </w:tcBorders>
            <w:shd w:val="clear" w:color="auto" w:fill="686868"/>
          </w:tcPr>
          <w:p w14:paraId="11625634" w14:textId="77777777" w:rsidR="2058A923" w:rsidRDefault="2058A923" w:rsidP="2058A923">
            <w:pPr>
              <w:spacing w:line="240" w:lineRule="auto"/>
              <w:ind w:left="105"/>
              <w:rPr>
                <w:sz w:val="18"/>
                <w:szCs w:val="18"/>
              </w:rPr>
            </w:pPr>
            <w:r w:rsidRPr="2058A923">
              <w:rPr>
                <w:b/>
                <w:bCs/>
                <w:color w:val="EFFFEF"/>
                <w:sz w:val="16"/>
                <w:szCs w:val="16"/>
              </w:rPr>
              <w:t>Branching Scenarios</w:t>
            </w:r>
            <w:r w:rsidRPr="2058A923">
              <w:rPr>
                <w:color w:val="EFFFEF"/>
                <w:sz w:val="16"/>
                <w:szCs w:val="16"/>
              </w:rPr>
              <w:t> </w:t>
            </w:r>
          </w:p>
        </w:tc>
      </w:tr>
      <w:tr w:rsidR="006D709F" w14:paraId="04401688" w14:textId="77777777" w:rsidTr="51489C09">
        <w:trPr>
          <w:trHeight w:val="183"/>
        </w:trPr>
        <w:tc>
          <w:tcPr>
            <w:tcW w:w="2159" w:type="dxa"/>
            <w:tcBorders>
              <w:top w:val="single" w:sz="6" w:space="0" w:color="A9A9A9"/>
              <w:left w:val="single" w:sz="6" w:space="0" w:color="A9A9A9"/>
              <w:right w:val="single" w:sz="6" w:space="0" w:color="A9A9A9"/>
            </w:tcBorders>
            <w:shd w:val="clear" w:color="auto" w:fill="686868"/>
          </w:tcPr>
          <w:p w14:paraId="3BB09027" w14:textId="5EFBE2C6" w:rsidR="2058A923" w:rsidRDefault="2058A923" w:rsidP="2058A923">
            <w:pPr>
              <w:spacing w:line="240" w:lineRule="auto"/>
              <w:ind w:right="195"/>
              <w:jc w:val="right"/>
              <w:rPr>
                <w:b/>
                <w:bCs/>
                <w:color w:val="FFFFFF" w:themeColor="background1"/>
                <w:sz w:val="16"/>
                <w:szCs w:val="16"/>
              </w:rPr>
            </w:pP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1C301896" w14:textId="532E45F7" w:rsidR="2058A923" w:rsidRDefault="2F6F2012" w:rsidP="2058A923">
            <w:pPr>
              <w:spacing w:line="240" w:lineRule="auto"/>
              <w:ind w:left="90"/>
              <w:rPr>
                <w:b/>
                <w:bCs/>
                <w:sz w:val="18"/>
                <w:szCs w:val="18"/>
              </w:rPr>
            </w:pPr>
            <w:r w:rsidRPr="51489C09">
              <w:rPr>
                <w:b/>
                <w:bCs/>
                <w:sz w:val="18"/>
                <w:szCs w:val="18"/>
              </w:rPr>
              <w:t>Condition:</w:t>
            </w:r>
            <w:r w:rsidR="08CA55AE" w:rsidRPr="51489C09">
              <w:rPr>
                <w:b/>
                <w:bCs/>
                <w:sz w:val="18"/>
                <w:szCs w:val="18"/>
              </w:rPr>
              <w:t xml:space="preserve"> the user edits an open or pending complaint</w:t>
            </w:r>
          </w:p>
        </w:tc>
      </w:tr>
      <w:tr w:rsidR="0010789B" w14:paraId="1D770EA4" w14:textId="77777777" w:rsidTr="51489C09">
        <w:trPr>
          <w:trHeight w:val="210"/>
        </w:trPr>
        <w:tc>
          <w:tcPr>
            <w:tcW w:w="2159" w:type="dxa"/>
            <w:tcBorders>
              <w:left w:val="single" w:sz="6" w:space="0" w:color="A9A9A9"/>
              <w:right w:val="single" w:sz="6" w:space="0" w:color="A9A9A9"/>
            </w:tcBorders>
            <w:shd w:val="clear" w:color="auto" w:fill="686868"/>
          </w:tcPr>
          <w:p w14:paraId="125358CC" w14:textId="43460731" w:rsidR="2058A923" w:rsidRDefault="2058A923" w:rsidP="2058A923">
            <w:pPr>
              <w:spacing w:line="240" w:lineRule="auto"/>
              <w:ind w:right="195"/>
              <w:jc w:val="right"/>
              <w:rPr>
                <w:b/>
                <w:bCs/>
                <w:color w:val="FFFFFF" w:themeColor="background1"/>
                <w:sz w:val="16"/>
                <w:szCs w:val="16"/>
              </w:rPr>
            </w:pP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67B3E295" w14:textId="483E8CD5" w:rsidR="2058A923" w:rsidRDefault="08CA55AE" w:rsidP="51489C09">
            <w:pPr>
              <w:spacing w:line="240" w:lineRule="auto"/>
              <w:rPr>
                <w:b/>
                <w:bCs/>
                <w:sz w:val="18"/>
                <w:szCs w:val="18"/>
              </w:rPr>
            </w:pPr>
            <w:r w:rsidRPr="51489C09">
              <w:rPr>
                <w:b/>
                <w:bCs/>
                <w:sz w:val="18"/>
                <w:szCs w:val="18"/>
              </w:rPr>
              <w:t xml:space="preserve">1 </w:t>
            </w:r>
            <w:r w:rsidRPr="51489C09">
              <w:rPr>
                <w:sz w:val="18"/>
                <w:szCs w:val="18"/>
              </w:rPr>
              <w:t xml:space="preserve">The </w:t>
            </w:r>
            <w:r w:rsidR="2C89CE89" w:rsidRPr="51489C09">
              <w:rPr>
                <w:sz w:val="18"/>
                <w:szCs w:val="18"/>
              </w:rPr>
              <w:t>cl</w:t>
            </w:r>
            <w:r w:rsidR="24FC8B3C" w:rsidRPr="51489C09">
              <w:rPr>
                <w:sz w:val="18"/>
                <w:szCs w:val="18"/>
              </w:rPr>
              <w:t xml:space="preserve">ient </w:t>
            </w:r>
            <w:r w:rsidRPr="51489C09">
              <w:rPr>
                <w:sz w:val="18"/>
                <w:szCs w:val="18"/>
              </w:rPr>
              <w:t>clicks on “edit” to open an existing complaint</w:t>
            </w:r>
          </w:p>
        </w:tc>
      </w:tr>
      <w:tr w:rsidR="0010789B" w14:paraId="039458DD" w14:textId="77777777" w:rsidTr="51489C09">
        <w:trPr>
          <w:trHeight w:val="210"/>
        </w:trPr>
        <w:tc>
          <w:tcPr>
            <w:tcW w:w="2159" w:type="dxa"/>
            <w:tcBorders>
              <w:left w:val="single" w:sz="6" w:space="0" w:color="A9A9A9"/>
              <w:right w:val="single" w:sz="6" w:space="0" w:color="A9A9A9"/>
            </w:tcBorders>
            <w:shd w:val="clear" w:color="auto" w:fill="686868"/>
          </w:tcPr>
          <w:p w14:paraId="2749F57D" w14:textId="10569569" w:rsidR="51489C09" w:rsidRDefault="51489C09" w:rsidP="51489C09">
            <w:pPr>
              <w:spacing w:line="240" w:lineRule="auto"/>
              <w:jc w:val="right"/>
              <w:rPr>
                <w:b/>
                <w:bCs/>
                <w:color w:val="FFFFFF" w:themeColor="background1"/>
                <w:sz w:val="16"/>
                <w:szCs w:val="16"/>
              </w:rPr>
            </w:pP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69952555" w14:textId="4AA0BC53" w:rsidR="08CA55AE" w:rsidRDefault="08CA55AE" w:rsidP="51489C09">
            <w:pPr>
              <w:spacing w:line="240" w:lineRule="auto"/>
              <w:rPr>
                <w:sz w:val="18"/>
                <w:szCs w:val="18"/>
              </w:rPr>
            </w:pPr>
            <w:r w:rsidRPr="51489C09">
              <w:rPr>
                <w:b/>
                <w:bCs/>
                <w:sz w:val="18"/>
                <w:szCs w:val="18"/>
              </w:rPr>
              <w:t xml:space="preserve">2 </w:t>
            </w:r>
            <w:r w:rsidRPr="51489C09">
              <w:rPr>
                <w:sz w:val="18"/>
                <w:szCs w:val="18"/>
              </w:rPr>
              <w:t xml:space="preserve">The </w:t>
            </w:r>
            <w:r w:rsidR="69C74C68" w:rsidRPr="51489C09">
              <w:rPr>
                <w:sz w:val="18"/>
                <w:szCs w:val="18"/>
              </w:rPr>
              <w:t>cl</w:t>
            </w:r>
            <w:r w:rsidR="36DE84CD" w:rsidRPr="51489C09">
              <w:rPr>
                <w:sz w:val="18"/>
                <w:szCs w:val="18"/>
              </w:rPr>
              <w:t>ient</w:t>
            </w:r>
            <w:r w:rsidR="1CE75D3E" w:rsidRPr="51489C09">
              <w:rPr>
                <w:sz w:val="18"/>
                <w:szCs w:val="18"/>
              </w:rPr>
              <w:t xml:space="preserve"> can delete the complaint or edit the complaint message and images</w:t>
            </w:r>
          </w:p>
        </w:tc>
      </w:tr>
      <w:tr w:rsidR="0010789B" w14:paraId="2370973E" w14:textId="77777777" w:rsidTr="51489C09">
        <w:trPr>
          <w:trHeight w:val="210"/>
        </w:trPr>
        <w:tc>
          <w:tcPr>
            <w:tcW w:w="2159" w:type="dxa"/>
            <w:tcBorders>
              <w:left w:val="single" w:sz="6" w:space="0" w:color="A9A9A9"/>
              <w:right w:val="single" w:sz="6" w:space="0" w:color="A9A9A9"/>
            </w:tcBorders>
            <w:shd w:val="clear" w:color="auto" w:fill="686868"/>
          </w:tcPr>
          <w:p w14:paraId="51C1ADC1" w14:textId="5824BC55" w:rsidR="51489C09" w:rsidRDefault="51489C09" w:rsidP="51489C09">
            <w:pPr>
              <w:spacing w:line="240" w:lineRule="auto"/>
              <w:jc w:val="right"/>
              <w:rPr>
                <w:b/>
                <w:bCs/>
                <w:color w:val="FFFFFF" w:themeColor="background1"/>
                <w:sz w:val="16"/>
                <w:szCs w:val="16"/>
              </w:rPr>
            </w:pP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485F3351" w14:textId="19DDCDF7" w:rsidR="1CE75D3E" w:rsidRDefault="1CE75D3E" w:rsidP="51489C09">
            <w:pPr>
              <w:spacing w:line="240" w:lineRule="auto"/>
              <w:rPr>
                <w:sz w:val="18"/>
                <w:szCs w:val="18"/>
              </w:rPr>
            </w:pPr>
            <w:r w:rsidRPr="51489C09">
              <w:rPr>
                <w:b/>
                <w:bCs/>
                <w:sz w:val="18"/>
                <w:szCs w:val="18"/>
              </w:rPr>
              <w:t xml:space="preserve">3 </w:t>
            </w:r>
            <w:r w:rsidRPr="51489C09">
              <w:rPr>
                <w:sz w:val="18"/>
                <w:szCs w:val="18"/>
              </w:rPr>
              <w:t>The client then clicks “save” to update their changes</w:t>
            </w:r>
          </w:p>
        </w:tc>
      </w:tr>
      <w:tr w:rsidR="0010789B" w14:paraId="1994300C" w14:textId="77777777" w:rsidTr="51489C09">
        <w:trPr>
          <w:trHeight w:val="210"/>
        </w:trPr>
        <w:tc>
          <w:tcPr>
            <w:tcW w:w="2159" w:type="dxa"/>
            <w:tcBorders>
              <w:left w:val="single" w:sz="6" w:space="0" w:color="A9A9A9"/>
              <w:right w:val="single" w:sz="6" w:space="0" w:color="A9A9A9"/>
            </w:tcBorders>
            <w:shd w:val="clear" w:color="auto" w:fill="686868"/>
          </w:tcPr>
          <w:p w14:paraId="3A62186E" w14:textId="41BAD9C5" w:rsidR="51489C09" w:rsidRDefault="51489C09" w:rsidP="51489C09">
            <w:pPr>
              <w:spacing w:line="240" w:lineRule="auto"/>
              <w:jc w:val="right"/>
              <w:rPr>
                <w:b/>
                <w:bCs/>
                <w:color w:val="FFFFFF" w:themeColor="background1"/>
                <w:sz w:val="16"/>
                <w:szCs w:val="16"/>
              </w:rPr>
            </w:pP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656EE151" w14:textId="18F688D8" w:rsidR="1CE75D3E" w:rsidRDefault="1CE75D3E" w:rsidP="51489C09">
            <w:pPr>
              <w:spacing w:line="240" w:lineRule="auto"/>
              <w:rPr>
                <w:b/>
                <w:bCs/>
                <w:sz w:val="18"/>
                <w:szCs w:val="18"/>
              </w:rPr>
            </w:pPr>
            <w:r w:rsidRPr="51489C09">
              <w:rPr>
                <w:b/>
                <w:bCs/>
                <w:sz w:val="18"/>
                <w:szCs w:val="18"/>
              </w:rPr>
              <w:t xml:space="preserve">4 </w:t>
            </w:r>
            <w:r w:rsidRPr="51489C09">
              <w:rPr>
                <w:sz w:val="18"/>
                <w:szCs w:val="18"/>
              </w:rPr>
              <w:t>The system shows a success message and updates the database</w:t>
            </w:r>
          </w:p>
        </w:tc>
      </w:tr>
      <w:tr w:rsidR="0010789B" w14:paraId="0919EB6E" w14:textId="77777777" w:rsidTr="51489C09">
        <w:trPr>
          <w:trHeight w:val="210"/>
        </w:trPr>
        <w:tc>
          <w:tcPr>
            <w:tcW w:w="2159" w:type="dxa"/>
            <w:tcBorders>
              <w:left w:val="single" w:sz="6" w:space="0" w:color="A9A9A9"/>
              <w:right w:val="single" w:sz="6" w:space="0" w:color="A9A9A9"/>
            </w:tcBorders>
            <w:shd w:val="clear" w:color="auto" w:fill="686868"/>
          </w:tcPr>
          <w:p w14:paraId="4283715C" w14:textId="6549B65D" w:rsidR="51489C09" w:rsidRDefault="51489C09" w:rsidP="51489C09">
            <w:pPr>
              <w:spacing w:line="240" w:lineRule="auto"/>
              <w:jc w:val="right"/>
              <w:rPr>
                <w:b/>
                <w:bCs/>
                <w:color w:val="FFFFFF" w:themeColor="background1"/>
                <w:sz w:val="16"/>
                <w:szCs w:val="16"/>
              </w:rPr>
            </w:pP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04850971" w14:textId="7A317E8E" w:rsidR="1CE75D3E" w:rsidRDefault="1CE75D3E" w:rsidP="51489C09">
            <w:pPr>
              <w:spacing w:line="240" w:lineRule="auto"/>
              <w:ind w:left="90"/>
              <w:rPr>
                <w:b/>
                <w:bCs/>
                <w:sz w:val="18"/>
                <w:szCs w:val="18"/>
              </w:rPr>
            </w:pPr>
            <w:r w:rsidRPr="51489C09">
              <w:rPr>
                <w:b/>
                <w:bCs/>
                <w:sz w:val="18"/>
                <w:szCs w:val="18"/>
              </w:rPr>
              <w:t>Condition: the user clicks on a closed complaint</w:t>
            </w:r>
          </w:p>
        </w:tc>
      </w:tr>
      <w:tr w:rsidR="0010789B" w14:paraId="00F36E73" w14:textId="77777777" w:rsidTr="51489C09">
        <w:trPr>
          <w:trHeight w:val="210"/>
        </w:trPr>
        <w:tc>
          <w:tcPr>
            <w:tcW w:w="2159" w:type="dxa"/>
            <w:tcBorders>
              <w:left w:val="single" w:sz="6" w:space="0" w:color="A9A9A9"/>
              <w:right w:val="single" w:sz="6" w:space="0" w:color="A9A9A9"/>
            </w:tcBorders>
            <w:shd w:val="clear" w:color="auto" w:fill="686868"/>
          </w:tcPr>
          <w:p w14:paraId="081521BC" w14:textId="7415E6F9" w:rsidR="51489C09" w:rsidRDefault="51489C09" w:rsidP="51489C09">
            <w:pPr>
              <w:spacing w:line="240" w:lineRule="auto"/>
              <w:jc w:val="right"/>
              <w:rPr>
                <w:b/>
                <w:bCs/>
                <w:color w:val="FFFFFF" w:themeColor="background1"/>
                <w:sz w:val="16"/>
                <w:szCs w:val="16"/>
              </w:rPr>
            </w:pPr>
          </w:p>
        </w:tc>
        <w:tc>
          <w:tcPr>
            <w:tcW w:w="7193"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69512A60" w14:textId="78106155" w:rsidR="1CE75D3E" w:rsidRDefault="1CE75D3E" w:rsidP="51489C09">
            <w:pPr>
              <w:spacing w:line="240" w:lineRule="auto"/>
              <w:rPr>
                <w:sz w:val="18"/>
                <w:szCs w:val="18"/>
              </w:rPr>
            </w:pPr>
            <w:r w:rsidRPr="51489C09">
              <w:rPr>
                <w:b/>
                <w:bCs/>
                <w:sz w:val="18"/>
                <w:szCs w:val="18"/>
              </w:rPr>
              <w:t xml:space="preserve">1 </w:t>
            </w:r>
            <w:r w:rsidRPr="51489C09">
              <w:rPr>
                <w:sz w:val="18"/>
                <w:szCs w:val="18"/>
              </w:rPr>
              <w:t>The system shows the complaint in preview mode. No edits can be made</w:t>
            </w:r>
          </w:p>
        </w:tc>
      </w:tr>
    </w:tbl>
    <w:p w14:paraId="4B6B5348" w14:textId="77777777" w:rsidR="00E465E4" w:rsidRDefault="00E465E4" w:rsidP="000B3BDE">
      <w:pPr>
        <w:widowControl/>
        <w:spacing w:line="240" w:lineRule="auto"/>
        <w:rPr>
          <w:iCs/>
        </w:rPr>
      </w:pPr>
    </w:p>
    <w:p w14:paraId="4C5BE678" w14:textId="61FF9099" w:rsidR="00AD36F3" w:rsidRDefault="000B3BDE" w:rsidP="000B3BDE">
      <w:pPr>
        <w:widowControl/>
        <w:spacing w:line="240" w:lineRule="auto"/>
        <w:rPr>
          <w:rFonts w:eastAsia="Arial"/>
          <w:iCs/>
        </w:rPr>
      </w:pPr>
      <w:r>
        <w:rPr>
          <w:iCs/>
        </w:rPr>
        <w:t xml:space="preserve">The figure above is the </w:t>
      </w:r>
      <w:r>
        <w:rPr>
          <w:iCs/>
        </w:rPr>
        <w:t>File Complaint</w:t>
      </w:r>
      <w:r>
        <w:rPr>
          <w:iCs/>
        </w:rPr>
        <w:t xml:space="preserve"> Use Case which states in detail how the system </w:t>
      </w:r>
      <w:r>
        <w:rPr>
          <w:iCs/>
        </w:rPr>
        <w:t xml:space="preserve">files a complaint </w:t>
      </w:r>
      <w:r>
        <w:rPr>
          <w:iCs/>
        </w:rPr>
        <w:t>in the Success Scenario, and how the system behaves in the E</w:t>
      </w:r>
      <w:r w:rsidRPr="002456CA">
        <w:rPr>
          <w:iCs/>
        </w:rPr>
        <w:t xml:space="preserve">xtension if the system encounters a problem. </w:t>
      </w:r>
      <w:r w:rsidR="009E41D7">
        <w:rPr>
          <w:rFonts w:eastAsia="Arial"/>
          <w:iCs/>
        </w:rPr>
        <w:t>T</w:t>
      </w:r>
      <w:r w:rsidRPr="002456CA">
        <w:rPr>
          <w:rFonts w:eastAsia="Arial"/>
          <w:iCs/>
        </w:rPr>
        <w:t>his use case indicate</w:t>
      </w:r>
      <w:r w:rsidR="009E41D7">
        <w:rPr>
          <w:rFonts w:eastAsia="Arial"/>
          <w:iCs/>
        </w:rPr>
        <w:t>s</w:t>
      </w:r>
      <w:r w:rsidRPr="002456CA">
        <w:rPr>
          <w:rFonts w:eastAsia="Arial"/>
          <w:iCs/>
        </w:rPr>
        <w:t xml:space="preserve"> who is the main actor, or the main user, pre and post conditions, minimal and success guarantee, fail case, consequence of failure as well as associated risks.</w:t>
      </w:r>
    </w:p>
    <w:p w14:paraId="245B29DB" w14:textId="77777777" w:rsidR="00AD36F3" w:rsidRDefault="00AD36F3">
      <w:pPr>
        <w:widowControl/>
        <w:spacing w:line="240" w:lineRule="auto"/>
        <w:rPr>
          <w:rFonts w:eastAsia="Arial"/>
          <w:iCs/>
        </w:rPr>
      </w:pPr>
      <w:r>
        <w:rPr>
          <w:rFonts w:eastAsia="Arial"/>
          <w:iCs/>
        </w:rPr>
        <w:br w:type="page"/>
      </w:r>
    </w:p>
    <w:p w14:paraId="6CAD5551" w14:textId="63ED390B" w:rsidR="00B272EC" w:rsidRDefault="00B272EC" w:rsidP="00AC44F8">
      <w:pPr>
        <w:jc w:val="center"/>
      </w:pPr>
      <w:r>
        <w:rPr>
          <w:noProof/>
        </w:rPr>
        <w:lastRenderedPageBreak/>
        <w:drawing>
          <wp:inline distT="0" distB="0" distL="0" distR="0" wp14:anchorId="1EB258CE" wp14:editId="00C6B830">
            <wp:extent cx="3693160" cy="2123802"/>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val="0"/>
                        </a:ext>
                      </a:extLst>
                    </a:blip>
                    <a:stretch>
                      <a:fillRect/>
                    </a:stretch>
                  </pic:blipFill>
                  <pic:spPr>
                    <a:xfrm>
                      <a:off x="0" y="0"/>
                      <a:ext cx="3737883" cy="2149520"/>
                    </a:xfrm>
                    <a:prstGeom prst="rect">
                      <a:avLst/>
                    </a:prstGeom>
                  </pic:spPr>
                </pic:pic>
              </a:graphicData>
            </a:graphic>
          </wp:inline>
        </w:drawing>
      </w:r>
    </w:p>
    <w:p w14:paraId="490C5BDE" w14:textId="493728A8" w:rsidR="007C4A6F" w:rsidRDefault="007C4A6F" w:rsidP="00CB5A1B">
      <w:pPr>
        <w:pStyle w:val="Caption"/>
        <w:jc w:val="center"/>
      </w:pPr>
      <w:r>
        <w:t>Figure 1</w:t>
      </w:r>
      <w:r w:rsidR="00AC44F8">
        <w:t>7</w:t>
      </w:r>
      <w:r>
        <w:t xml:space="preserve"> File Complaint Sequence Diagram</w:t>
      </w:r>
    </w:p>
    <w:p w14:paraId="3DABDF05" w14:textId="391C0FB0" w:rsidR="00E465E4" w:rsidRDefault="00856F1B">
      <w:pPr>
        <w:widowControl/>
        <w:spacing w:line="240" w:lineRule="auto"/>
        <w:rPr>
          <w:i/>
          <w:iCs/>
          <w:color w:val="44546A" w:themeColor="text2"/>
          <w:sz w:val="18"/>
          <w:szCs w:val="18"/>
        </w:rPr>
      </w:pPr>
      <w:r>
        <w:t xml:space="preserve">The diagram above shows the logic behind </w:t>
      </w:r>
      <w:r w:rsidR="000B3BDE">
        <w:t>how the system files a complaint</w:t>
      </w:r>
      <w:r>
        <w:t xml:space="preserve">. The </w:t>
      </w:r>
      <w:r w:rsidR="000B3BDE">
        <w:t>FileComplaint</w:t>
      </w:r>
      <w:r>
        <w:t>Control and LoginControl will check the user authentication. If the user has the authority, the system will provide service. Otherwise, the system will provide no service.</w:t>
      </w:r>
    </w:p>
    <w:p w14:paraId="5F246B59" w14:textId="1A18A19F" w:rsidR="3D1ED174" w:rsidRDefault="3D1ED174" w:rsidP="1A481D68">
      <w:pPr>
        <w:pStyle w:val="Heading3"/>
        <w:rPr>
          <w:rFonts w:eastAsia="Arial" w:cs="Arial"/>
        </w:rPr>
      </w:pPr>
      <w:bookmarkStart w:id="106" w:name="_Toc80184647"/>
      <w:r>
        <w:t>Task Use Case:</w:t>
      </w:r>
      <w:r w:rsidR="13FF4DA1">
        <w:t xml:space="preserve"> Administrator Add/Delete Rooms</w:t>
      </w:r>
      <w:bookmarkEnd w:id="106"/>
    </w:p>
    <w:tbl>
      <w:tblPr>
        <w:tblW w:w="0" w:type="auto"/>
        <w:tblInd w:w="-8"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2158"/>
        <w:gridCol w:w="555"/>
        <w:gridCol w:w="6631"/>
        <w:gridCol w:w="8"/>
      </w:tblGrid>
      <w:tr w:rsidR="0078441B" w14:paraId="65A13525" w14:textId="77777777" w:rsidTr="00047840">
        <w:trPr>
          <w:trHeight w:val="228"/>
        </w:trPr>
        <w:tc>
          <w:tcPr>
            <w:tcW w:w="2158" w:type="dxa"/>
            <w:tcBorders>
              <w:top w:val="single" w:sz="6" w:space="0" w:color="A9A9A9"/>
              <w:left w:val="single" w:sz="6" w:space="0" w:color="A9A9A9"/>
              <w:bottom w:val="single" w:sz="6" w:space="0" w:color="A9A9A9"/>
              <w:right w:val="single" w:sz="6" w:space="0" w:color="A9A9A9"/>
            </w:tcBorders>
            <w:shd w:val="clear" w:color="auto" w:fill="000000" w:themeFill="text1"/>
          </w:tcPr>
          <w:p w14:paraId="7707F903" w14:textId="77777777" w:rsidR="1A481D68" w:rsidRDefault="1A481D68" w:rsidP="1A481D68">
            <w:pPr>
              <w:spacing w:line="240" w:lineRule="auto"/>
              <w:ind w:left="45"/>
              <w:rPr>
                <w:sz w:val="18"/>
                <w:szCs w:val="18"/>
              </w:rPr>
            </w:pPr>
            <w:r w:rsidRPr="1A481D68">
              <w:rPr>
                <w:b/>
                <w:bCs/>
                <w:color w:val="EFFFEF"/>
                <w:sz w:val="18"/>
                <w:szCs w:val="18"/>
              </w:rPr>
              <w:t>Project Name:</w:t>
            </w:r>
            <w:r w:rsidRPr="1A481D68">
              <w:rPr>
                <w:color w:val="EFFFEF"/>
                <w:sz w:val="18"/>
                <w:szCs w:val="18"/>
              </w:rPr>
              <w:t> </w:t>
            </w:r>
          </w:p>
        </w:tc>
        <w:tc>
          <w:tcPr>
            <w:tcW w:w="7194" w:type="dxa"/>
            <w:gridSpan w:val="3"/>
            <w:tcBorders>
              <w:top w:val="single" w:sz="6" w:space="0" w:color="A9A9A9"/>
              <w:left w:val="single" w:sz="6" w:space="0" w:color="A9A9A9"/>
              <w:bottom w:val="single" w:sz="6" w:space="0" w:color="A9A9A9"/>
              <w:right w:val="single" w:sz="6" w:space="0" w:color="A9A9A9"/>
            </w:tcBorders>
            <w:shd w:val="clear" w:color="auto" w:fill="000000" w:themeFill="text1"/>
          </w:tcPr>
          <w:p w14:paraId="36393456" w14:textId="77777777" w:rsidR="1A481D68" w:rsidRDefault="1A481D68" w:rsidP="1A481D68">
            <w:pPr>
              <w:spacing w:line="240" w:lineRule="auto"/>
              <w:ind w:left="105"/>
              <w:rPr>
                <w:sz w:val="18"/>
                <w:szCs w:val="18"/>
              </w:rPr>
            </w:pPr>
            <w:r w:rsidRPr="1A481D68">
              <w:rPr>
                <w:color w:val="EFFFEF"/>
                <w:sz w:val="18"/>
                <w:szCs w:val="18"/>
              </w:rPr>
              <w:t>Meeting Schedule System </w:t>
            </w:r>
          </w:p>
        </w:tc>
      </w:tr>
      <w:tr w:rsidR="0078441B" w14:paraId="4568A62E" w14:textId="77777777" w:rsidTr="00047840">
        <w:trPr>
          <w:trHeight w:val="300"/>
        </w:trPr>
        <w:tc>
          <w:tcPr>
            <w:tcW w:w="2158" w:type="dxa"/>
            <w:tcBorders>
              <w:top w:val="single" w:sz="6" w:space="0" w:color="A9A9A9"/>
              <w:left w:val="single" w:sz="6" w:space="0" w:color="A9A9A9"/>
              <w:bottom w:val="single" w:sz="6" w:space="0" w:color="A9A9A9"/>
              <w:right w:val="single" w:sz="6" w:space="0" w:color="A9A9A9"/>
            </w:tcBorders>
            <w:shd w:val="clear" w:color="auto" w:fill="686868"/>
          </w:tcPr>
          <w:p w14:paraId="6828495C" w14:textId="77777777" w:rsidR="1A481D68" w:rsidRDefault="1A481D68" w:rsidP="1A481D68">
            <w:pPr>
              <w:spacing w:line="240" w:lineRule="auto"/>
              <w:ind w:left="45"/>
              <w:rPr>
                <w:sz w:val="18"/>
                <w:szCs w:val="18"/>
              </w:rPr>
            </w:pPr>
            <w:r w:rsidRPr="1A481D68">
              <w:rPr>
                <w:b/>
                <w:bCs/>
                <w:color w:val="FFFFFF" w:themeColor="background1"/>
                <w:sz w:val="18"/>
                <w:szCs w:val="18"/>
              </w:rPr>
              <w:t>Use Case Name:</w:t>
            </w:r>
            <w:r w:rsidRPr="1A481D68">
              <w:rPr>
                <w:color w:val="FFFFFF" w:themeColor="background1"/>
                <w:sz w:val="18"/>
                <w:szCs w:val="18"/>
              </w:rPr>
              <w:t> </w:t>
            </w:r>
          </w:p>
        </w:tc>
        <w:tc>
          <w:tcPr>
            <w:tcW w:w="7194" w:type="dxa"/>
            <w:gridSpan w:val="3"/>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57628B48" w14:textId="192C7F7A" w:rsidR="1A481D68" w:rsidRDefault="4EC279DC" w:rsidP="1A481D68">
            <w:pPr>
              <w:spacing w:line="240" w:lineRule="auto"/>
              <w:ind w:left="60"/>
              <w:rPr>
                <w:sz w:val="18"/>
                <w:szCs w:val="18"/>
              </w:rPr>
            </w:pPr>
            <w:r w:rsidRPr="38481BF3">
              <w:rPr>
                <w:sz w:val="18"/>
                <w:szCs w:val="18"/>
              </w:rPr>
              <w:t>Admin Add/Delete Rooms</w:t>
            </w:r>
          </w:p>
        </w:tc>
      </w:tr>
      <w:tr w:rsidR="0078441B" w14:paraId="49F2CA06" w14:textId="77777777" w:rsidTr="00047840">
        <w:trPr>
          <w:trHeight w:val="192"/>
        </w:trPr>
        <w:tc>
          <w:tcPr>
            <w:tcW w:w="2158" w:type="dxa"/>
            <w:tcBorders>
              <w:top w:val="single" w:sz="6" w:space="0" w:color="A9A9A9"/>
              <w:left w:val="single" w:sz="6" w:space="0" w:color="A9A9A9"/>
              <w:bottom w:val="single" w:sz="6" w:space="0" w:color="A9A9A9"/>
              <w:right w:val="single" w:sz="6" w:space="0" w:color="A9A9A9"/>
            </w:tcBorders>
            <w:shd w:val="clear" w:color="auto" w:fill="686868"/>
          </w:tcPr>
          <w:p w14:paraId="38428D95" w14:textId="77777777" w:rsidR="1A481D68" w:rsidRDefault="1A481D68" w:rsidP="1A481D68">
            <w:pPr>
              <w:spacing w:line="240" w:lineRule="auto"/>
              <w:ind w:left="45"/>
              <w:rPr>
                <w:sz w:val="18"/>
                <w:szCs w:val="18"/>
              </w:rPr>
            </w:pPr>
            <w:r w:rsidRPr="1A481D68">
              <w:rPr>
                <w:b/>
                <w:bCs/>
                <w:color w:val="FFFFFF" w:themeColor="background1"/>
                <w:sz w:val="18"/>
                <w:szCs w:val="18"/>
              </w:rPr>
              <w:t>User Goal:</w:t>
            </w:r>
            <w:r w:rsidRPr="1A481D68">
              <w:rPr>
                <w:color w:val="FFFFFF" w:themeColor="background1"/>
                <w:sz w:val="18"/>
                <w:szCs w:val="18"/>
              </w:rPr>
              <w:t> </w:t>
            </w:r>
          </w:p>
        </w:tc>
        <w:tc>
          <w:tcPr>
            <w:tcW w:w="7194" w:type="dxa"/>
            <w:gridSpan w:val="3"/>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0A124A2A" w14:textId="100D70EB" w:rsidR="1A481D68" w:rsidRDefault="2C30BFA0" w:rsidP="1A481D68">
            <w:pPr>
              <w:spacing w:line="240" w:lineRule="auto"/>
              <w:ind w:left="60"/>
              <w:rPr>
                <w:sz w:val="18"/>
                <w:szCs w:val="18"/>
              </w:rPr>
            </w:pPr>
            <w:r w:rsidRPr="38481BF3">
              <w:rPr>
                <w:sz w:val="18"/>
                <w:szCs w:val="18"/>
              </w:rPr>
              <w:t>The administrator can change the rooms that are available for reservations</w:t>
            </w:r>
          </w:p>
        </w:tc>
      </w:tr>
      <w:tr w:rsidR="0078441B" w14:paraId="21AEE80C" w14:textId="77777777" w:rsidTr="00047840">
        <w:trPr>
          <w:trHeight w:val="183"/>
        </w:trPr>
        <w:tc>
          <w:tcPr>
            <w:tcW w:w="2158" w:type="dxa"/>
            <w:tcBorders>
              <w:top w:val="single" w:sz="6" w:space="0" w:color="A9A9A9"/>
              <w:left w:val="single" w:sz="6" w:space="0" w:color="A9A9A9"/>
              <w:bottom w:val="single" w:sz="6" w:space="0" w:color="A9A9A9"/>
              <w:right w:val="single" w:sz="6" w:space="0" w:color="A9A9A9"/>
            </w:tcBorders>
            <w:shd w:val="clear" w:color="auto" w:fill="686868"/>
          </w:tcPr>
          <w:p w14:paraId="768E44EC" w14:textId="77777777" w:rsidR="1A481D68" w:rsidRDefault="1A481D68" w:rsidP="1A481D68">
            <w:pPr>
              <w:spacing w:line="240" w:lineRule="auto"/>
              <w:ind w:left="45"/>
              <w:rPr>
                <w:sz w:val="18"/>
                <w:szCs w:val="18"/>
              </w:rPr>
            </w:pPr>
            <w:r w:rsidRPr="1A481D68">
              <w:rPr>
                <w:b/>
                <w:bCs/>
                <w:color w:val="FFFFFF" w:themeColor="background1"/>
                <w:sz w:val="18"/>
                <w:szCs w:val="18"/>
              </w:rPr>
              <w:t>Level:</w:t>
            </w:r>
            <w:r w:rsidRPr="1A481D68">
              <w:rPr>
                <w:color w:val="FFFFFF" w:themeColor="background1"/>
                <w:sz w:val="18"/>
                <w:szCs w:val="18"/>
              </w:rPr>
              <w:t> </w:t>
            </w:r>
          </w:p>
        </w:tc>
        <w:tc>
          <w:tcPr>
            <w:tcW w:w="7194" w:type="dxa"/>
            <w:gridSpan w:val="3"/>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44C92659" w14:textId="6B16C946" w:rsidR="1A481D68" w:rsidRDefault="1A481D68" w:rsidP="1A481D68">
            <w:pPr>
              <w:spacing w:line="240" w:lineRule="auto"/>
              <w:ind w:left="60"/>
              <w:rPr>
                <w:sz w:val="18"/>
                <w:szCs w:val="18"/>
              </w:rPr>
            </w:pPr>
            <w:r w:rsidRPr="1A481D68">
              <w:rPr>
                <w:sz w:val="18"/>
                <w:szCs w:val="18"/>
              </w:rPr>
              <w:t>Task</w:t>
            </w:r>
          </w:p>
        </w:tc>
      </w:tr>
      <w:tr w:rsidR="0078441B" w14:paraId="7E5125DA" w14:textId="77777777" w:rsidTr="00047840">
        <w:trPr>
          <w:trHeight w:val="237"/>
        </w:trPr>
        <w:tc>
          <w:tcPr>
            <w:tcW w:w="2158" w:type="dxa"/>
            <w:tcBorders>
              <w:top w:val="single" w:sz="6" w:space="0" w:color="A9A9A9"/>
              <w:left w:val="single" w:sz="6" w:space="0" w:color="A9A9A9"/>
              <w:bottom w:val="single" w:sz="6" w:space="0" w:color="A9A9A9"/>
              <w:right w:val="single" w:sz="6" w:space="0" w:color="A9A9A9"/>
            </w:tcBorders>
            <w:shd w:val="clear" w:color="auto" w:fill="686868"/>
          </w:tcPr>
          <w:p w14:paraId="348F256C" w14:textId="77777777" w:rsidR="1A481D68" w:rsidRDefault="1A481D68" w:rsidP="1A481D68">
            <w:pPr>
              <w:spacing w:line="240" w:lineRule="auto"/>
              <w:ind w:left="45"/>
              <w:rPr>
                <w:sz w:val="18"/>
                <w:szCs w:val="18"/>
              </w:rPr>
            </w:pPr>
            <w:r w:rsidRPr="1A481D68">
              <w:rPr>
                <w:b/>
                <w:bCs/>
                <w:color w:val="FFFFFF" w:themeColor="background1"/>
                <w:sz w:val="18"/>
                <w:szCs w:val="18"/>
              </w:rPr>
              <w:t>Relevant User Reqs:</w:t>
            </w:r>
            <w:r w:rsidRPr="1A481D68">
              <w:rPr>
                <w:color w:val="FFFFFF" w:themeColor="background1"/>
                <w:sz w:val="18"/>
                <w:szCs w:val="18"/>
              </w:rPr>
              <w:t> </w:t>
            </w:r>
          </w:p>
        </w:tc>
        <w:tc>
          <w:tcPr>
            <w:tcW w:w="7194" w:type="dxa"/>
            <w:gridSpan w:val="3"/>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7664500B" w14:textId="2ACC5C01" w:rsidR="1A481D68" w:rsidRDefault="1A481D68" w:rsidP="1A481D68">
            <w:pPr>
              <w:spacing w:line="240" w:lineRule="auto"/>
              <w:rPr>
                <w:sz w:val="18"/>
                <w:szCs w:val="18"/>
              </w:rPr>
            </w:pPr>
            <w:r w:rsidRPr="1A481D68">
              <w:rPr>
                <w:sz w:val="18"/>
                <w:szCs w:val="18"/>
              </w:rPr>
              <w:t> None</w:t>
            </w:r>
          </w:p>
        </w:tc>
      </w:tr>
      <w:tr w:rsidR="0078441B" w14:paraId="06B948BA" w14:textId="77777777" w:rsidTr="00047840">
        <w:trPr>
          <w:trHeight w:val="255"/>
        </w:trPr>
        <w:tc>
          <w:tcPr>
            <w:tcW w:w="2158" w:type="dxa"/>
            <w:tcBorders>
              <w:top w:val="single" w:sz="6" w:space="0" w:color="A9A9A9"/>
              <w:left w:val="single" w:sz="6" w:space="0" w:color="A9A9A9"/>
              <w:bottom w:val="single" w:sz="6" w:space="0" w:color="A9A9A9"/>
              <w:right w:val="single" w:sz="6" w:space="0" w:color="A9A9A9"/>
            </w:tcBorders>
            <w:shd w:val="clear" w:color="auto" w:fill="686868"/>
          </w:tcPr>
          <w:p w14:paraId="5599CCC0" w14:textId="77777777" w:rsidR="1A481D68" w:rsidRDefault="1A481D68" w:rsidP="1A481D68">
            <w:pPr>
              <w:spacing w:line="240" w:lineRule="auto"/>
              <w:ind w:left="45"/>
              <w:rPr>
                <w:sz w:val="18"/>
                <w:szCs w:val="18"/>
              </w:rPr>
            </w:pPr>
            <w:r w:rsidRPr="1A481D68">
              <w:rPr>
                <w:b/>
                <w:bCs/>
                <w:color w:val="FFFFFF" w:themeColor="background1"/>
                <w:sz w:val="18"/>
                <w:szCs w:val="18"/>
              </w:rPr>
              <w:t>Relevant System Reqs:</w:t>
            </w:r>
            <w:r w:rsidRPr="1A481D68">
              <w:rPr>
                <w:color w:val="FFFFFF" w:themeColor="background1"/>
                <w:sz w:val="18"/>
                <w:szCs w:val="18"/>
              </w:rPr>
              <w:t> </w:t>
            </w:r>
          </w:p>
        </w:tc>
        <w:tc>
          <w:tcPr>
            <w:tcW w:w="7194" w:type="dxa"/>
            <w:gridSpan w:val="3"/>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0BC95589" w14:textId="77777777" w:rsidR="1A481D68" w:rsidRDefault="1A481D68" w:rsidP="1A481D68">
            <w:pPr>
              <w:spacing w:line="240" w:lineRule="auto"/>
              <w:ind w:left="60"/>
              <w:rPr>
                <w:sz w:val="18"/>
                <w:szCs w:val="18"/>
              </w:rPr>
            </w:pPr>
            <w:r w:rsidRPr="1A481D68">
              <w:rPr>
                <w:sz w:val="18"/>
                <w:szCs w:val="18"/>
              </w:rPr>
              <w:t>None </w:t>
            </w:r>
          </w:p>
        </w:tc>
      </w:tr>
      <w:tr w:rsidR="0078441B" w14:paraId="33EBD890" w14:textId="77777777" w:rsidTr="00047840">
        <w:trPr>
          <w:trHeight w:val="255"/>
        </w:trPr>
        <w:tc>
          <w:tcPr>
            <w:tcW w:w="2158" w:type="dxa"/>
            <w:tcBorders>
              <w:top w:val="single" w:sz="6" w:space="0" w:color="A9A9A9"/>
              <w:left w:val="single" w:sz="6" w:space="0" w:color="A9A9A9"/>
              <w:bottom w:val="single" w:sz="6" w:space="0" w:color="A9A9A9"/>
              <w:right w:val="single" w:sz="6" w:space="0" w:color="A9A9A9"/>
            </w:tcBorders>
            <w:shd w:val="clear" w:color="auto" w:fill="686868"/>
          </w:tcPr>
          <w:p w14:paraId="39719D3C" w14:textId="77777777" w:rsidR="1A481D68" w:rsidRDefault="1A481D68" w:rsidP="1A481D68">
            <w:pPr>
              <w:spacing w:line="240" w:lineRule="auto"/>
              <w:ind w:left="45"/>
              <w:rPr>
                <w:sz w:val="18"/>
                <w:szCs w:val="18"/>
              </w:rPr>
            </w:pPr>
            <w:r w:rsidRPr="1A481D68">
              <w:rPr>
                <w:b/>
                <w:bCs/>
                <w:color w:val="FFFFFF" w:themeColor="background1"/>
                <w:sz w:val="18"/>
                <w:szCs w:val="18"/>
              </w:rPr>
              <w:t>Primary Actor:</w:t>
            </w:r>
            <w:r w:rsidRPr="1A481D68">
              <w:rPr>
                <w:color w:val="FFFFFF" w:themeColor="background1"/>
                <w:sz w:val="18"/>
                <w:szCs w:val="18"/>
              </w:rPr>
              <w:t> </w:t>
            </w:r>
          </w:p>
        </w:tc>
        <w:tc>
          <w:tcPr>
            <w:tcW w:w="7194" w:type="dxa"/>
            <w:gridSpan w:val="3"/>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7217F008" w14:textId="7803759B" w:rsidR="1A481D68" w:rsidRDefault="33518063" w:rsidP="1A481D68">
            <w:pPr>
              <w:spacing w:line="240" w:lineRule="auto"/>
              <w:ind w:left="60"/>
              <w:rPr>
                <w:sz w:val="18"/>
                <w:szCs w:val="18"/>
              </w:rPr>
            </w:pPr>
            <w:r w:rsidRPr="0BF6999C">
              <w:rPr>
                <w:sz w:val="18"/>
                <w:szCs w:val="18"/>
              </w:rPr>
              <w:t xml:space="preserve">The </w:t>
            </w:r>
            <w:r w:rsidR="026B2661" w:rsidRPr="0BF6999C">
              <w:rPr>
                <w:sz w:val="18"/>
                <w:szCs w:val="18"/>
              </w:rPr>
              <w:t>administrator</w:t>
            </w:r>
          </w:p>
        </w:tc>
      </w:tr>
      <w:tr w:rsidR="0078441B" w14:paraId="5D78692A" w14:textId="77777777" w:rsidTr="00047840">
        <w:trPr>
          <w:trHeight w:val="255"/>
        </w:trPr>
        <w:tc>
          <w:tcPr>
            <w:tcW w:w="2158" w:type="dxa"/>
            <w:tcBorders>
              <w:top w:val="single" w:sz="6" w:space="0" w:color="A9A9A9"/>
              <w:left w:val="single" w:sz="6" w:space="0" w:color="A9A9A9"/>
              <w:bottom w:val="single" w:sz="6" w:space="0" w:color="A9A9A9"/>
              <w:right w:val="single" w:sz="6" w:space="0" w:color="A9A9A9"/>
            </w:tcBorders>
            <w:shd w:val="clear" w:color="auto" w:fill="686868"/>
          </w:tcPr>
          <w:p w14:paraId="26E29498" w14:textId="77777777" w:rsidR="1A481D68" w:rsidRDefault="1A481D68" w:rsidP="1A481D68">
            <w:pPr>
              <w:spacing w:line="240" w:lineRule="auto"/>
              <w:ind w:left="45"/>
              <w:rPr>
                <w:sz w:val="18"/>
                <w:szCs w:val="18"/>
              </w:rPr>
            </w:pPr>
            <w:r w:rsidRPr="1A481D68">
              <w:rPr>
                <w:b/>
                <w:bCs/>
                <w:color w:val="FFFFFF" w:themeColor="background1"/>
                <w:sz w:val="18"/>
                <w:szCs w:val="18"/>
              </w:rPr>
              <w:t>Precondition:</w:t>
            </w:r>
            <w:r w:rsidRPr="1A481D68">
              <w:rPr>
                <w:color w:val="FFFFFF" w:themeColor="background1"/>
                <w:sz w:val="18"/>
                <w:szCs w:val="18"/>
              </w:rPr>
              <w:t> </w:t>
            </w:r>
          </w:p>
        </w:tc>
        <w:tc>
          <w:tcPr>
            <w:tcW w:w="7194" w:type="dxa"/>
            <w:gridSpan w:val="3"/>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252868A6" w14:textId="48322790" w:rsidR="1A481D68" w:rsidRDefault="2003A57A" w:rsidP="1A481D68">
            <w:pPr>
              <w:spacing w:line="240" w:lineRule="auto"/>
              <w:ind w:left="60"/>
              <w:rPr>
                <w:sz w:val="18"/>
                <w:szCs w:val="18"/>
              </w:rPr>
            </w:pPr>
            <w:r w:rsidRPr="0835A274">
              <w:rPr>
                <w:sz w:val="18"/>
                <w:szCs w:val="18"/>
              </w:rPr>
              <w:t>Administrator</w:t>
            </w:r>
            <w:r w:rsidR="1A481D68" w:rsidRPr="1A481D68">
              <w:rPr>
                <w:sz w:val="18"/>
                <w:szCs w:val="18"/>
              </w:rPr>
              <w:t xml:space="preserve"> must have an account</w:t>
            </w:r>
          </w:p>
        </w:tc>
      </w:tr>
      <w:tr w:rsidR="0010789B" w14:paraId="7BF72E2E" w14:textId="77777777" w:rsidTr="00047840">
        <w:trPr>
          <w:trHeight w:val="255"/>
        </w:trPr>
        <w:tc>
          <w:tcPr>
            <w:tcW w:w="2158" w:type="dxa"/>
            <w:tcBorders>
              <w:top w:val="single" w:sz="6" w:space="0" w:color="A9A9A9"/>
              <w:left w:val="single" w:sz="6" w:space="0" w:color="A9A9A9"/>
              <w:bottom w:val="single" w:sz="6" w:space="0" w:color="A9A9A9"/>
              <w:right w:val="single" w:sz="6" w:space="0" w:color="A9A9A9"/>
            </w:tcBorders>
            <w:shd w:val="clear" w:color="auto" w:fill="686868"/>
          </w:tcPr>
          <w:p w14:paraId="44C2CCE4" w14:textId="77777777" w:rsidR="1A481D68" w:rsidRDefault="1A481D68" w:rsidP="1A481D68">
            <w:pPr>
              <w:spacing w:line="240" w:lineRule="auto"/>
              <w:rPr>
                <w:sz w:val="18"/>
                <w:szCs w:val="18"/>
              </w:rPr>
            </w:pPr>
            <w:r w:rsidRPr="1A481D68">
              <w:rPr>
                <w:sz w:val="19"/>
                <w:szCs w:val="19"/>
              </w:rPr>
              <w:t> </w:t>
            </w:r>
            <w:r w:rsidRPr="1A481D68">
              <w:rPr>
                <w:b/>
                <w:bCs/>
                <w:color w:val="FFFFFF" w:themeColor="background1"/>
                <w:sz w:val="18"/>
                <w:szCs w:val="18"/>
              </w:rPr>
              <w:t>Minimal Guarantee:</w:t>
            </w:r>
            <w:r w:rsidRPr="1A481D68">
              <w:rPr>
                <w:color w:val="FFFFFF" w:themeColor="background1"/>
                <w:sz w:val="18"/>
                <w:szCs w:val="18"/>
              </w:rPr>
              <w:t> </w:t>
            </w:r>
          </w:p>
        </w:tc>
        <w:tc>
          <w:tcPr>
            <w:tcW w:w="7194" w:type="dxa"/>
            <w:gridSpan w:val="3"/>
            <w:tcBorders>
              <w:top w:val="single" w:sz="6" w:space="0" w:color="A9A9A9"/>
              <w:left w:val="single" w:sz="6" w:space="0" w:color="A9A9A9"/>
              <w:bottom w:val="single" w:sz="6" w:space="0" w:color="A9A9A9"/>
              <w:right w:val="single" w:sz="6" w:space="0" w:color="A9A9A9"/>
            </w:tcBorders>
            <w:shd w:val="clear" w:color="auto" w:fill="FFF2CC" w:themeFill="accent4" w:themeFillTint="33"/>
            <w:vAlign w:val="center"/>
          </w:tcPr>
          <w:p w14:paraId="13820325" w14:textId="2B6BF10E" w:rsidR="1A481D68" w:rsidRDefault="1A481D68" w:rsidP="1A481D68">
            <w:pPr>
              <w:spacing w:line="240" w:lineRule="auto"/>
              <w:ind w:left="60"/>
              <w:rPr>
                <w:sz w:val="18"/>
                <w:szCs w:val="18"/>
              </w:rPr>
            </w:pPr>
            <w:r w:rsidRPr="1A481D68">
              <w:rPr>
                <w:sz w:val="18"/>
                <w:szCs w:val="18"/>
              </w:rPr>
              <w:t>The system reloaded</w:t>
            </w:r>
          </w:p>
        </w:tc>
      </w:tr>
      <w:tr w:rsidR="0078441B" w14:paraId="23880CE6" w14:textId="77777777" w:rsidTr="00047840">
        <w:trPr>
          <w:trHeight w:val="255"/>
        </w:trPr>
        <w:tc>
          <w:tcPr>
            <w:tcW w:w="2158" w:type="dxa"/>
            <w:tcBorders>
              <w:top w:val="single" w:sz="6" w:space="0" w:color="A9A9A9"/>
              <w:left w:val="single" w:sz="6" w:space="0" w:color="A9A9A9"/>
              <w:bottom w:val="single" w:sz="6" w:space="0" w:color="A9A9A9"/>
              <w:right w:val="single" w:sz="6" w:space="0" w:color="A9A9A9"/>
            </w:tcBorders>
            <w:shd w:val="clear" w:color="auto" w:fill="686868"/>
          </w:tcPr>
          <w:p w14:paraId="1EE320F4" w14:textId="77777777" w:rsidR="1A481D68" w:rsidRDefault="1A481D68" w:rsidP="1A481D68">
            <w:pPr>
              <w:spacing w:line="240" w:lineRule="auto"/>
              <w:ind w:left="45"/>
              <w:rPr>
                <w:sz w:val="18"/>
                <w:szCs w:val="18"/>
              </w:rPr>
            </w:pPr>
            <w:r w:rsidRPr="1A481D68">
              <w:rPr>
                <w:b/>
                <w:bCs/>
                <w:color w:val="FFFFFF" w:themeColor="background1"/>
                <w:sz w:val="18"/>
                <w:szCs w:val="18"/>
              </w:rPr>
              <w:t>Success Guarantee:</w:t>
            </w:r>
            <w:r w:rsidRPr="1A481D68">
              <w:rPr>
                <w:color w:val="FFFFFF" w:themeColor="background1"/>
                <w:sz w:val="18"/>
                <w:szCs w:val="18"/>
              </w:rPr>
              <w:t> </w:t>
            </w:r>
          </w:p>
        </w:tc>
        <w:tc>
          <w:tcPr>
            <w:tcW w:w="7194" w:type="dxa"/>
            <w:gridSpan w:val="3"/>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64F98D63" w14:textId="6948E3CB" w:rsidR="1A481D68" w:rsidRDefault="4BC9786C" w:rsidP="1A481D68">
            <w:pPr>
              <w:spacing w:line="240" w:lineRule="auto"/>
              <w:ind w:left="60"/>
              <w:rPr>
                <w:sz w:val="18"/>
                <w:szCs w:val="18"/>
              </w:rPr>
            </w:pPr>
            <w:r w:rsidRPr="7F20031E">
              <w:rPr>
                <w:sz w:val="18"/>
                <w:szCs w:val="18"/>
              </w:rPr>
              <w:t xml:space="preserve">The </w:t>
            </w:r>
            <w:r w:rsidR="2AA908D3" w:rsidRPr="7F20031E">
              <w:rPr>
                <w:sz w:val="18"/>
                <w:szCs w:val="18"/>
              </w:rPr>
              <w:t xml:space="preserve">admin adds and deletes </w:t>
            </w:r>
            <w:r w:rsidR="2AA908D3" w:rsidRPr="26057B54">
              <w:rPr>
                <w:sz w:val="18"/>
                <w:szCs w:val="18"/>
              </w:rPr>
              <w:t>rooms as desired</w:t>
            </w:r>
          </w:p>
        </w:tc>
      </w:tr>
      <w:tr w:rsidR="0078441B" w14:paraId="2E1B832C" w14:textId="77777777" w:rsidTr="00047840">
        <w:trPr>
          <w:trHeight w:val="255"/>
        </w:trPr>
        <w:tc>
          <w:tcPr>
            <w:tcW w:w="2158" w:type="dxa"/>
            <w:tcBorders>
              <w:top w:val="single" w:sz="6" w:space="0" w:color="A9A9A9"/>
              <w:left w:val="single" w:sz="6" w:space="0" w:color="A9A9A9"/>
              <w:bottom w:val="single" w:sz="6" w:space="0" w:color="A9A9A9"/>
              <w:right w:val="single" w:sz="6" w:space="0" w:color="A9A9A9"/>
            </w:tcBorders>
            <w:shd w:val="clear" w:color="auto" w:fill="686868"/>
          </w:tcPr>
          <w:p w14:paraId="68D1C2A3" w14:textId="77777777" w:rsidR="1A481D68" w:rsidRDefault="1A481D68" w:rsidP="1A481D68">
            <w:pPr>
              <w:spacing w:line="240" w:lineRule="auto"/>
              <w:ind w:left="45"/>
              <w:rPr>
                <w:b/>
                <w:bCs/>
                <w:color w:val="FFFFFF" w:themeColor="background1"/>
                <w:sz w:val="18"/>
                <w:szCs w:val="18"/>
              </w:rPr>
            </w:pPr>
            <w:r w:rsidRPr="1A481D68">
              <w:rPr>
                <w:b/>
                <w:bCs/>
                <w:color w:val="FFFFFF" w:themeColor="background1"/>
                <w:sz w:val="18"/>
                <w:szCs w:val="18"/>
              </w:rPr>
              <w:t>Fail Case:</w:t>
            </w:r>
          </w:p>
        </w:tc>
        <w:tc>
          <w:tcPr>
            <w:tcW w:w="7194" w:type="dxa"/>
            <w:gridSpan w:val="3"/>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0BC965B7" w14:textId="20BA6D8F" w:rsidR="1A481D68" w:rsidRDefault="1A481D68" w:rsidP="1A481D68">
            <w:pPr>
              <w:spacing w:line="240" w:lineRule="auto"/>
              <w:ind w:left="60"/>
              <w:rPr>
                <w:sz w:val="18"/>
                <w:szCs w:val="18"/>
              </w:rPr>
            </w:pPr>
            <w:r w:rsidRPr="1A481D68">
              <w:rPr>
                <w:sz w:val="18"/>
                <w:szCs w:val="18"/>
              </w:rPr>
              <w:t xml:space="preserve">The </w:t>
            </w:r>
            <w:r w:rsidR="7C413622" w:rsidRPr="26057B54">
              <w:rPr>
                <w:sz w:val="18"/>
                <w:szCs w:val="18"/>
              </w:rPr>
              <w:t>admin</w:t>
            </w:r>
            <w:r w:rsidRPr="1A481D68">
              <w:rPr>
                <w:sz w:val="18"/>
                <w:szCs w:val="18"/>
              </w:rPr>
              <w:t xml:space="preserve"> is unable to </w:t>
            </w:r>
            <w:r w:rsidR="7C413622" w:rsidRPr="64E552D4">
              <w:rPr>
                <w:sz w:val="18"/>
                <w:szCs w:val="18"/>
              </w:rPr>
              <w:t>edit the list of rooms</w:t>
            </w:r>
          </w:p>
        </w:tc>
      </w:tr>
      <w:tr w:rsidR="0078441B" w14:paraId="20C61209" w14:textId="77777777" w:rsidTr="00047840">
        <w:trPr>
          <w:trHeight w:val="255"/>
        </w:trPr>
        <w:tc>
          <w:tcPr>
            <w:tcW w:w="2158" w:type="dxa"/>
            <w:tcBorders>
              <w:top w:val="single" w:sz="6" w:space="0" w:color="A9A9A9"/>
              <w:left w:val="single" w:sz="6" w:space="0" w:color="A9A9A9"/>
              <w:bottom w:val="single" w:sz="6" w:space="0" w:color="A9A9A9"/>
              <w:right w:val="single" w:sz="6" w:space="0" w:color="A9A9A9"/>
            </w:tcBorders>
            <w:shd w:val="clear" w:color="auto" w:fill="686868"/>
          </w:tcPr>
          <w:p w14:paraId="5ABE0E3C" w14:textId="77777777" w:rsidR="1A481D68" w:rsidRDefault="1A481D68" w:rsidP="1A481D68">
            <w:pPr>
              <w:spacing w:line="240" w:lineRule="auto"/>
              <w:ind w:left="45"/>
              <w:rPr>
                <w:b/>
                <w:bCs/>
                <w:color w:val="FFFFFF" w:themeColor="background1"/>
                <w:sz w:val="18"/>
                <w:szCs w:val="18"/>
              </w:rPr>
            </w:pPr>
            <w:r w:rsidRPr="1A481D68">
              <w:rPr>
                <w:b/>
                <w:bCs/>
                <w:color w:val="FFFFFF" w:themeColor="background1"/>
                <w:sz w:val="18"/>
                <w:szCs w:val="18"/>
              </w:rPr>
              <w:t>Consequence of Failure:</w:t>
            </w:r>
          </w:p>
        </w:tc>
        <w:tc>
          <w:tcPr>
            <w:tcW w:w="7194" w:type="dxa"/>
            <w:gridSpan w:val="3"/>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50673846" w14:textId="4F3408C3" w:rsidR="1A481D68" w:rsidRDefault="1A481D68" w:rsidP="1A481D68">
            <w:pPr>
              <w:spacing w:line="240" w:lineRule="auto"/>
              <w:ind w:left="60"/>
              <w:rPr>
                <w:sz w:val="18"/>
                <w:szCs w:val="18"/>
              </w:rPr>
            </w:pPr>
            <w:r w:rsidRPr="184A974E">
              <w:rPr>
                <w:sz w:val="18"/>
                <w:szCs w:val="18"/>
              </w:rPr>
              <w:t xml:space="preserve">The </w:t>
            </w:r>
            <w:r w:rsidR="17D8C4D8" w:rsidRPr="184A974E">
              <w:rPr>
                <w:sz w:val="18"/>
                <w:szCs w:val="18"/>
              </w:rPr>
              <w:t xml:space="preserve">software will not accurately reflect the rooms that </w:t>
            </w:r>
            <w:r w:rsidR="002955D5">
              <w:rPr>
                <w:sz w:val="18"/>
                <w:szCs w:val="18"/>
              </w:rPr>
              <w:t>can</w:t>
            </w:r>
            <w:r w:rsidR="17D8C4D8" w:rsidRPr="184A974E">
              <w:rPr>
                <w:sz w:val="18"/>
                <w:szCs w:val="18"/>
              </w:rPr>
              <w:t xml:space="preserve"> be </w:t>
            </w:r>
            <w:r w:rsidR="17D8C4D8" w:rsidRPr="1A246E32">
              <w:rPr>
                <w:sz w:val="18"/>
                <w:szCs w:val="18"/>
              </w:rPr>
              <w:t xml:space="preserve">reserved </w:t>
            </w:r>
          </w:p>
        </w:tc>
      </w:tr>
      <w:tr w:rsidR="0078441B" w14:paraId="0A3F11A7" w14:textId="77777777" w:rsidTr="00047840">
        <w:trPr>
          <w:trHeight w:val="255"/>
        </w:trPr>
        <w:tc>
          <w:tcPr>
            <w:tcW w:w="2158" w:type="dxa"/>
            <w:tcBorders>
              <w:top w:val="single" w:sz="6" w:space="0" w:color="A9A9A9"/>
              <w:left w:val="single" w:sz="6" w:space="0" w:color="A9A9A9"/>
              <w:bottom w:val="single" w:sz="6" w:space="0" w:color="A9A9A9"/>
              <w:right w:val="single" w:sz="6" w:space="0" w:color="A9A9A9"/>
            </w:tcBorders>
            <w:shd w:val="clear" w:color="auto" w:fill="686868"/>
          </w:tcPr>
          <w:p w14:paraId="0A2B9093" w14:textId="77777777" w:rsidR="1A481D68" w:rsidRDefault="1A481D68" w:rsidP="1A481D68">
            <w:pPr>
              <w:spacing w:line="240" w:lineRule="auto"/>
              <w:ind w:left="45"/>
              <w:rPr>
                <w:b/>
                <w:bCs/>
                <w:color w:val="FFFFFF" w:themeColor="background1"/>
                <w:sz w:val="18"/>
                <w:szCs w:val="18"/>
              </w:rPr>
            </w:pPr>
            <w:r w:rsidRPr="1A481D68">
              <w:rPr>
                <w:b/>
                <w:bCs/>
                <w:color w:val="FFFFFF" w:themeColor="background1"/>
                <w:sz w:val="18"/>
                <w:szCs w:val="18"/>
              </w:rPr>
              <w:t>Associated Risks:</w:t>
            </w:r>
          </w:p>
        </w:tc>
        <w:tc>
          <w:tcPr>
            <w:tcW w:w="7194" w:type="dxa"/>
            <w:gridSpan w:val="3"/>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7311A4D8" w14:textId="6518652F" w:rsidR="1A481D68" w:rsidRDefault="1A481D68" w:rsidP="1A481D68">
            <w:pPr>
              <w:spacing w:line="240" w:lineRule="auto"/>
              <w:rPr>
                <w:sz w:val="18"/>
                <w:szCs w:val="18"/>
              </w:rPr>
            </w:pPr>
            <w:r w:rsidRPr="1A481D68">
              <w:rPr>
                <w:sz w:val="18"/>
                <w:szCs w:val="18"/>
              </w:rPr>
              <w:t xml:space="preserve"> </w:t>
            </w:r>
            <w:r w:rsidR="00245DB2">
              <w:rPr>
                <w:sz w:val="18"/>
                <w:szCs w:val="18"/>
              </w:rPr>
              <w:t xml:space="preserve"> Meeting room conflict </w:t>
            </w:r>
            <w:r w:rsidR="009F10E0">
              <w:rPr>
                <w:sz w:val="18"/>
                <w:szCs w:val="18"/>
              </w:rPr>
              <w:t>may arise, so the company</w:t>
            </w:r>
            <w:r w:rsidR="00FD6097">
              <w:rPr>
                <w:sz w:val="18"/>
                <w:szCs w:val="18"/>
              </w:rPr>
              <w:t xml:space="preserve"> may</w:t>
            </w:r>
            <w:r w:rsidR="009F10E0">
              <w:rPr>
                <w:sz w:val="18"/>
                <w:szCs w:val="18"/>
              </w:rPr>
              <w:t xml:space="preserve"> stop </w:t>
            </w:r>
            <w:r w:rsidR="00FD6097">
              <w:rPr>
                <w:sz w:val="18"/>
                <w:szCs w:val="18"/>
              </w:rPr>
              <w:t>using the product</w:t>
            </w:r>
          </w:p>
        </w:tc>
      </w:tr>
      <w:tr w:rsidR="006D709F" w14:paraId="4F7C1368" w14:textId="77777777" w:rsidTr="00047840">
        <w:trPr>
          <w:trHeight w:val="255"/>
        </w:trPr>
        <w:tc>
          <w:tcPr>
            <w:tcW w:w="2158" w:type="dxa"/>
            <w:tcBorders>
              <w:top w:val="single" w:sz="6" w:space="0" w:color="A9A9A9"/>
              <w:left w:val="single" w:sz="6" w:space="0" w:color="A9A9A9"/>
              <w:bottom w:val="single" w:sz="6" w:space="0" w:color="A9A9A9"/>
              <w:right w:val="single" w:sz="6" w:space="0" w:color="A9A9A9"/>
            </w:tcBorders>
            <w:shd w:val="clear" w:color="auto" w:fill="686868"/>
          </w:tcPr>
          <w:p w14:paraId="34787810" w14:textId="77777777" w:rsidR="1A481D68" w:rsidRDefault="1A481D68" w:rsidP="1A481D68">
            <w:pPr>
              <w:spacing w:line="240" w:lineRule="auto"/>
              <w:ind w:left="45"/>
              <w:rPr>
                <w:sz w:val="18"/>
                <w:szCs w:val="18"/>
              </w:rPr>
            </w:pPr>
            <w:r w:rsidRPr="1A481D68">
              <w:rPr>
                <w:b/>
                <w:bCs/>
                <w:color w:val="FFFFFF" w:themeColor="background1"/>
                <w:sz w:val="18"/>
                <w:szCs w:val="18"/>
              </w:rPr>
              <w:t>Trigger:</w:t>
            </w:r>
            <w:r w:rsidRPr="1A481D68">
              <w:rPr>
                <w:color w:val="FFFFFF" w:themeColor="background1"/>
                <w:sz w:val="18"/>
                <w:szCs w:val="18"/>
              </w:rPr>
              <w:t> </w:t>
            </w:r>
          </w:p>
        </w:tc>
        <w:tc>
          <w:tcPr>
            <w:tcW w:w="7194" w:type="dxa"/>
            <w:gridSpan w:val="3"/>
            <w:tcBorders>
              <w:top w:val="single" w:sz="6" w:space="0" w:color="A9A9A9"/>
              <w:left w:val="single" w:sz="6" w:space="0" w:color="A9A9A9"/>
              <w:bottom w:val="double" w:sz="6" w:space="0" w:color="A9A9A9"/>
              <w:right w:val="single" w:sz="6" w:space="0" w:color="A9A9A9"/>
            </w:tcBorders>
            <w:shd w:val="clear" w:color="auto" w:fill="FFF2CC" w:themeFill="accent4" w:themeFillTint="33"/>
          </w:tcPr>
          <w:p w14:paraId="1BDF2C3C" w14:textId="5EEEC96B" w:rsidR="1A481D68" w:rsidRDefault="1A481D68" w:rsidP="1A481D68">
            <w:pPr>
              <w:spacing w:line="240" w:lineRule="auto"/>
              <w:rPr>
                <w:sz w:val="18"/>
                <w:szCs w:val="18"/>
              </w:rPr>
            </w:pPr>
            <w:r w:rsidRPr="1A246E32">
              <w:rPr>
                <w:sz w:val="18"/>
                <w:szCs w:val="18"/>
              </w:rPr>
              <w:t> </w:t>
            </w:r>
            <w:r w:rsidR="1AE29BF5" w:rsidRPr="1A246E32">
              <w:rPr>
                <w:sz w:val="18"/>
                <w:szCs w:val="18"/>
              </w:rPr>
              <w:t xml:space="preserve">The admin </w:t>
            </w:r>
            <w:r w:rsidR="46276B0C" w:rsidRPr="46C95FC8">
              <w:rPr>
                <w:sz w:val="18"/>
                <w:szCs w:val="18"/>
              </w:rPr>
              <w:t>selects</w:t>
            </w:r>
            <w:r w:rsidR="46276B0C" w:rsidRPr="76B2A408">
              <w:rPr>
                <w:sz w:val="18"/>
                <w:szCs w:val="18"/>
              </w:rPr>
              <w:t xml:space="preserve"> the “</w:t>
            </w:r>
            <w:r w:rsidR="46276B0C" w:rsidRPr="62E56EDA">
              <w:rPr>
                <w:sz w:val="18"/>
                <w:szCs w:val="18"/>
              </w:rPr>
              <w:t>edit rooms” button</w:t>
            </w:r>
          </w:p>
        </w:tc>
      </w:tr>
      <w:tr w:rsidR="006D709F" w14:paraId="652795F6" w14:textId="77777777" w:rsidTr="00047840">
        <w:trPr>
          <w:trHeight w:val="225"/>
        </w:trPr>
        <w:tc>
          <w:tcPr>
            <w:tcW w:w="2158" w:type="dxa"/>
            <w:vMerge w:val="restart"/>
            <w:tcBorders>
              <w:top w:val="single" w:sz="6" w:space="0" w:color="A9A9A9"/>
              <w:left w:val="single" w:sz="6" w:space="0" w:color="A9A9A9"/>
              <w:bottom w:val="single" w:sz="6" w:space="0" w:color="A9A9A9"/>
              <w:right w:val="single" w:sz="6" w:space="0" w:color="A9A9A9"/>
            </w:tcBorders>
            <w:shd w:val="clear" w:color="auto" w:fill="686868"/>
          </w:tcPr>
          <w:p w14:paraId="0B00F4D6" w14:textId="77777777" w:rsidR="1A481D68" w:rsidRDefault="1A481D68" w:rsidP="1A481D68">
            <w:pPr>
              <w:spacing w:line="240" w:lineRule="auto"/>
              <w:rPr>
                <w:sz w:val="18"/>
                <w:szCs w:val="18"/>
              </w:rPr>
            </w:pPr>
            <w:r>
              <w:t> </w:t>
            </w:r>
          </w:p>
          <w:p w14:paraId="76B3CDCB" w14:textId="77777777" w:rsidR="1A481D68" w:rsidRDefault="1A481D68" w:rsidP="1A481D68">
            <w:pPr>
              <w:spacing w:line="240" w:lineRule="auto"/>
              <w:rPr>
                <w:sz w:val="18"/>
                <w:szCs w:val="18"/>
              </w:rPr>
            </w:pPr>
            <w:r>
              <w:t> </w:t>
            </w:r>
          </w:p>
          <w:p w14:paraId="0E6DC7DE" w14:textId="2728FA97" w:rsidR="1A481D68" w:rsidRDefault="1A481D68" w:rsidP="1A481D68">
            <w:pPr>
              <w:spacing w:line="240" w:lineRule="auto"/>
              <w:rPr>
                <w:sz w:val="18"/>
                <w:szCs w:val="18"/>
              </w:rPr>
            </w:pPr>
            <w:r w:rsidRPr="1A481D68">
              <w:rPr>
                <w:sz w:val="22"/>
                <w:szCs w:val="22"/>
              </w:rPr>
              <w:t> </w:t>
            </w:r>
            <w:r w:rsidRPr="1A481D68">
              <w:rPr>
                <w:b/>
                <w:bCs/>
                <w:color w:val="FFFFFF" w:themeColor="background1"/>
                <w:sz w:val="18"/>
                <w:szCs w:val="18"/>
              </w:rPr>
              <w:t>Success Scenario:</w:t>
            </w:r>
            <w:r w:rsidRPr="1A481D68">
              <w:rPr>
                <w:color w:val="FFFFFF" w:themeColor="background1"/>
                <w:sz w:val="18"/>
                <w:szCs w:val="18"/>
              </w:rPr>
              <w:t> </w:t>
            </w:r>
          </w:p>
          <w:p w14:paraId="08A2D2CC" w14:textId="5317F14F" w:rsidR="1A481D68" w:rsidRDefault="1A481D68" w:rsidP="1A481D68">
            <w:pPr>
              <w:spacing w:line="240" w:lineRule="auto"/>
              <w:ind w:left="45"/>
              <w:rPr>
                <w:sz w:val="18"/>
                <w:szCs w:val="18"/>
              </w:rPr>
            </w:pPr>
          </w:p>
        </w:tc>
        <w:tc>
          <w:tcPr>
            <w:tcW w:w="7194" w:type="dxa"/>
            <w:gridSpan w:val="3"/>
            <w:tcBorders>
              <w:top w:val="double" w:sz="6" w:space="0" w:color="A9A9A9"/>
              <w:left w:val="single" w:sz="6" w:space="0" w:color="A9A9A9"/>
              <w:bottom w:val="single" w:sz="6" w:space="0" w:color="A9A9A9"/>
              <w:right w:val="double" w:sz="6" w:space="0" w:color="A9A9A9"/>
            </w:tcBorders>
            <w:shd w:val="clear" w:color="auto" w:fill="AFC3DD"/>
          </w:tcPr>
          <w:p w14:paraId="6EC498A2" w14:textId="77777777" w:rsidR="1A481D68" w:rsidRDefault="1A481D68" w:rsidP="1A481D68">
            <w:pPr>
              <w:spacing w:line="240" w:lineRule="auto"/>
              <w:ind w:left="150"/>
              <w:rPr>
                <w:sz w:val="18"/>
                <w:szCs w:val="18"/>
              </w:rPr>
            </w:pPr>
            <w:r w:rsidRPr="1A481D68">
              <w:rPr>
                <w:b/>
                <w:bCs/>
                <w:sz w:val="18"/>
                <w:szCs w:val="18"/>
              </w:rPr>
              <w:t>Step Actions</w:t>
            </w:r>
            <w:r w:rsidRPr="1A481D68">
              <w:rPr>
                <w:sz w:val="18"/>
                <w:szCs w:val="18"/>
              </w:rPr>
              <w:t> </w:t>
            </w:r>
          </w:p>
        </w:tc>
      </w:tr>
      <w:tr w:rsidR="0016264F" w14:paraId="2CDDFB49" w14:textId="77777777" w:rsidTr="00047840">
        <w:trPr>
          <w:trHeight w:val="255"/>
        </w:trPr>
        <w:tc>
          <w:tcPr>
            <w:tcW w:w="2158" w:type="dxa"/>
            <w:vMerge/>
          </w:tcPr>
          <w:p w14:paraId="3EBA69BD" w14:textId="77777777" w:rsidR="000B08F8" w:rsidRDefault="000B08F8"/>
        </w:tc>
        <w:tc>
          <w:tcPr>
            <w:tcW w:w="555" w:type="dxa"/>
            <w:tcBorders>
              <w:top w:val="single" w:sz="6" w:space="0" w:color="A9A9A9"/>
              <w:left w:val="single" w:sz="6" w:space="0" w:color="A9A9A9"/>
              <w:bottom w:val="single" w:sz="6" w:space="0" w:color="A9A9A9"/>
              <w:right w:val="nil"/>
            </w:tcBorders>
            <w:shd w:val="clear" w:color="auto" w:fill="D2D2D2"/>
          </w:tcPr>
          <w:p w14:paraId="366FF8C0" w14:textId="77777777" w:rsidR="1A481D68" w:rsidRDefault="1A481D68" w:rsidP="1A481D68">
            <w:pPr>
              <w:spacing w:line="240" w:lineRule="auto"/>
              <w:ind w:right="150"/>
              <w:jc w:val="right"/>
              <w:rPr>
                <w:sz w:val="18"/>
                <w:szCs w:val="18"/>
              </w:rPr>
            </w:pPr>
            <w:r w:rsidRPr="1A481D68">
              <w:rPr>
                <w:b/>
                <w:bCs/>
                <w:sz w:val="18"/>
                <w:szCs w:val="18"/>
              </w:rPr>
              <w:t>1</w:t>
            </w:r>
            <w:r w:rsidRPr="1A481D68">
              <w:rPr>
                <w:sz w:val="18"/>
                <w:szCs w:val="18"/>
              </w:rPr>
              <w:t> </w:t>
            </w:r>
          </w:p>
        </w:tc>
        <w:tc>
          <w:tcPr>
            <w:tcW w:w="6639" w:type="dxa"/>
            <w:gridSpan w:val="2"/>
            <w:tcBorders>
              <w:top w:val="single" w:sz="6" w:space="0" w:color="A9A9A9"/>
              <w:left w:val="nil"/>
              <w:bottom w:val="single" w:sz="6" w:space="0" w:color="A9A9A9"/>
              <w:right w:val="double" w:sz="6" w:space="0" w:color="A9A9A9"/>
            </w:tcBorders>
            <w:shd w:val="clear" w:color="auto" w:fill="D2D2D2"/>
          </w:tcPr>
          <w:p w14:paraId="65B28FD6" w14:textId="1A40ED6B" w:rsidR="1A481D68" w:rsidRDefault="1A481D68">
            <w:r>
              <w:t xml:space="preserve">Use case begins when </w:t>
            </w:r>
            <w:r w:rsidR="002955D5">
              <w:t xml:space="preserve">the </w:t>
            </w:r>
            <w:r>
              <w:t xml:space="preserve">user clicks </w:t>
            </w:r>
            <w:r w:rsidR="20A54542">
              <w:t>on the “edit rooms” button</w:t>
            </w:r>
          </w:p>
        </w:tc>
      </w:tr>
      <w:tr w:rsidR="0016264F" w14:paraId="5185AABB" w14:textId="77777777" w:rsidTr="00047840">
        <w:trPr>
          <w:trHeight w:val="255"/>
        </w:trPr>
        <w:tc>
          <w:tcPr>
            <w:tcW w:w="2158" w:type="dxa"/>
            <w:vMerge/>
          </w:tcPr>
          <w:p w14:paraId="429482F1" w14:textId="77777777" w:rsidR="000B08F8" w:rsidRDefault="000B08F8"/>
        </w:tc>
        <w:tc>
          <w:tcPr>
            <w:tcW w:w="555" w:type="dxa"/>
            <w:tcBorders>
              <w:top w:val="single" w:sz="6" w:space="0" w:color="A9A9A9"/>
              <w:left w:val="single" w:sz="6" w:space="0" w:color="A9A9A9"/>
              <w:bottom w:val="single" w:sz="6" w:space="0" w:color="A9A9A9"/>
              <w:right w:val="nil"/>
            </w:tcBorders>
            <w:shd w:val="clear" w:color="auto" w:fill="F7F7FF"/>
          </w:tcPr>
          <w:p w14:paraId="559B7233" w14:textId="228D98F8" w:rsidR="1A481D68" w:rsidRDefault="1A481D68" w:rsidP="1A481D68">
            <w:pPr>
              <w:spacing w:line="240" w:lineRule="auto"/>
              <w:ind w:right="150"/>
              <w:jc w:val="right"/>
              <w:rPr>
                <w:sz w:val="18"/>
                <w:szCs w:val="18"/>
              </w:rPr>
            </w:pPr>
            <w:r w:rsidRPr="1A481D68">
              <w:rPr>
                <w:b/>
                <w:bCs/>
                <w:sz w:val="18"/>
                <w:szCs w:val="18"/>
              </w:rPr>
              <w:t>2</w:t>
            </w:r>
            <w:r w:rsidRPr="1A481D68">
              <w:rPr>
                <w:sz w:val="18"/>
                <w:szCs w:val="18"/>
              </w:rPr>
              <w:t> </w:t>
            </w:r>
          </w:p>
        </w:tc>
        <w:tc>
          <w:tcPr>
            <w:tcW w:w="6639" w:type="dxa"/>
            <w:gridSpan w:val="2"/>
            <w:tcBorders>
              <w:top w:val="single" w:sz="6" w:space="0" w:color="A9A9A9"/>
              <w:left w:val="nil"/>
              <w:bottom w:val="single" w:sz="6" w:space="0" w:color="A9A9A9"/>
              <w:right w:val="double" w:sz="6" w:space="0" w:color="A9A9A9"/>
            </w:tcBorders>
            <w:shd w:val="clear" w:color="auto" w:fill="F7F7FF"/>
          </w:tcPr>
          <w:p w14:paraId="29FD006B" w14:textId="1E47C3FA" w:rsidR="1A481D68" w:rsidRDefault="1A481D68" w:rsidP="1A481D68">
            <w:pPr>
              <w:spacing w:line="240" w:lineRule="auto"/>
              <w:rPr>
                <w:sz w:val="18"/>
                <w:szCs w:val="18"/>
              </w:rPr>
            </w:pPr>
            <w:r w:rsidRPr="1A481D68">
              <w:rPr>
                <w:sz w:val="18"/>
                <w:szCs w:val="18"/>
              </w:rPr>
              <w:t xml:space="preserve">The system pops up </w:t>
            </w:r>
            <w:r w:rsidR="298456F4" w:rsidRPr="1F6B675D">
              <w:rPr>
                <w:sz w:val="18"/>
                <w:szCs w:val="18"/>
              </w:rPr>
              <w:t xml:space="preserve">the list </w:t>
            </w:r>
            <w:r w:rsidR="298456F4" w:rsidRPr="4997C2ED">
              <w:rPr>
                <w:sz w:val="18"/>
                <w:szCs w:val="18"/>
              </w:rPr>
              <w:t xml:space="preserve">of rooms available to clients </w:t>
            </w:r>
            <w:r w:rsidR="298456F4" w:rsidRPr="4837FFD6">
              <w:rPr>
                <w:sz w:val="18"/>
                <w:szCs w:val="18"/>
              </w:rPr>
              <w:t xml:space="preserve">and the option to add another one or delete an existing </w:t>
            </w:r>
            <w:r w:rsidR="298456F4" w:rsidRPr="27305363">
              <w:rPr>
                <w:sz w:val="18"/>
                <w:szCs w:val="18"/>
              </w:rPr>
              <w:t xml:space="preserve">one </w:t>
            </w:r>
          </w:p>
        </w:tc>
      </w:tr>
      <w:tr w:rsidR="0016264F" w14:paraId="1CF323C2" w14:textId="77777777" w:rsidTr="00CB5A1B">
        <w:trPr>
          <w:trHeight w:val="27"/>
        </w:trPr>
        <w:tc>
          <w:tcPr>
            <w:tcW w:w="2158" w:type="dxa"/>
            <w:vMerge/>
          </w:tcPr>
          <w:p w14:paraId="460B3D44" w14:textId="77777777" w:rsidR="000B08F8" w:rsidRDefault="000B08F8"/>
        </w:tc>
        <w:tc>
          <w:tcPr>
            <w:tcW w:w="555" w:type="dxa"/>
            <w:tcBorders>
              <w:top w:val="single" w:sz="6" w:space="0" w:color="A9A9A9"/>
              <w:left w:val="single" w:sz="6" w:space="0" w:color="A9A9A9"/>
              <w:bottom w:val="single" w:sz="6" w:space="0" w:color="A9A9A9"/>
              <w:right w:val="nil"/>
            </w:tcBorders>
            <w:shd w:val="clear" w:color="auto" w:fill="F7F7FF"/>
          </w:tcPr>
          <w:p w14:paraId="008BEB72" w14:textId="77777777" w:rsidR="1A481D68" w:rsidRDefault="1A481D68" w:rsidP="1A481D68">
            <w:pPr>
              <w:spacing w:line="240" w:lineRule="auto"/>
              <w:ind w:right="150"/>
              <w:jc w:val="right"/>
              <w:rPr>
                <w:sz w:val="18"/>
                <w:szCs w:val="18"/>
              </w:rPr>
            </w:pPr>
            <w:r w:rsidRPr="1A481D68">
              <w:rPr>
                <w:b/>
                <w:bCs/>
                <w:sz w:val="18"/>
                <w:szCs w:val="18"/>
              </w:rPr>
              <w:t>3</w:t>
            </w:r>
            <w:r w:rsidRPr="1A481D68">
              <w:rPr>
                <w:sz w:val="18"/>
                <w:szCs w:val="18"/>
              </w:rPr>
              <w:t> </w:t>
            </w:r>
          </w:p>
        </w:tc>
        <w:tc>
          <w:tcPr>
            <w:tcW w:w="6639" w:type="dxa"/>
            <w:gridSpan w:val="2"/>
            <w:tcBorders>
              <w:top w:val="single" w:sz="6" w:space="0" w:color="A9A9A9"/>
              <w:left w:val="nil"/>
              <w:bottom w:val="single" w:sz="6" w:space="0" w:color="A9A9A9"/>
              <w:right w:val="double" w:sz="6" w:space="0" w:color="A9A9A9"/>
            </w:tcBorders>
            <w:shd w:val="clear" w:color="auto" w:fill="F7F7FF"/>
          </w:tcPr>
          <w:p w14:paraId="6E30A7B9" w14:textId="515A28BE" w:rsidR="1A481D68" w:rsidRDefault="1A481D68" w:rsidP="1A481D68">
            <w:pPr>
              <w:spacing w:line="240" w:lineRule="auto"/>
              <w:rPr>
                <w:sz w:val="18"/>
                <w:szCs w:val="18"/>
              </w:rPr>
            </w:pPr>
            <w:r w:rsidRPr="27305363">
              <w:rPr>
                <w:sz w:val="18"/>
                <w:szCs w:val="18"/>
              </w:rPr>
              <w:t xml:space="preserve">The </w:t>
            </w:r>
            <w:r w:rsidR="245E3BEB" w:rsidRPr="27305363">
              <w:rPr>
                <w:sz w:val="18"/>
                <w:szCs w:val="18"/>
              </w:rPr>
              <w:t>admin makes the desired changes and hits “save”</w:t>
            </w:r>
          </w:p>
        </w:tc>
      </w:tr>
      <w:tr w:rsidR="0016264F" w14:paraId="386825CE" w14:textId="77777777" w:rsidTr="00CB5A1B">
        <w:trPr>
          <w:trHeight w:val="75"/>
        </w:trPr>
        <w:tc>
          <w:tcPr>
            <w:tcW w:w="2158" w:type="dxa"/>
            <w:vMerge/>
          </w:tcPr>
          <w:p w14:paraId="2807C0E3" w14:textId="77777777" w:rsidR="000B08F8" w:rsidRDefault="000B08F8"/>
        </w:tc>
        <w:tc>
          <w:tcPr>
            <w:tcW w:w="555" w:type="dxa"/>
            <w:tcBorders>
              <w:top w:val="single" w:sz="6" w:space="0" w:color="A9A9A9"/>
              <w:left w:val="single" w:sz="6" w:space="0" w:color="A9A9A9"/>
              <w:bottom w:val="single" w:sz="6" w:space="0" w:color="A9A9A9"/>
              <w:right w:val="nil"/>
            </w:tcBorders>
            <w:shd w:val="clear" w:color="auto" w:fill="F7F7FF"/>
          </w:tcPr>
          <w:p w14:paraId="01D57DEC" w14:textId="5D037279" w:rsidR="1A481D68" w:rsidRDefault="00D722BF" w:rsidP="00D722BF">
            <w:pPr>
              <w:spacing w:line="240" w:lineRule="auto"/>
              <w:ind w:right="-72"/>
              <w:rPr>
                <w:b/>
                <w:bCs/>
                <w:sz w:val="18"/>
                <w:szCs w:val="18"/>
              </w:rPr>
            </w:pPr>
            <w:r>
              <w:rPr>
                <w:b/>
                <w:bCs/>
                <w:sz w:val="18"/>
                <w:szCs w:val="18"/>
              </w:rPr>
              <w:t xml:space="preserve"> </w:t>
            </w:r>
            <w:r w:rsidR="1A481D68" w:rsidRPr="1A481D68">
              <w:rPr>
                <w:b/>
                <w:bCs/>
                <w:sz w:val="18"/>
                <w:szCs w:val="18"/>
              </w:rPr>
              <w:t>4</w:t>
            </w:r>
          </w:p>
        </w:tc>
        <w:tc>
          <w:tcPr>
            <w:tcW w:w="6639" w:type="dxa"/>
            <w:gridSpan w:val="2"/>
            <w:tcBorders>
              <w:top w:val="single" w:sz="6" w:space="0" w:color="A9A9A9"/>
              <w:left w:val="nil"/>
              <w:bottom w:val="single" w:sz="6" w:space="0" w:color="A9A9A9"/>
              <w:right w:val="double" w:sz="6" w:space="0" w:color="A9A9A9"/>
            </w:tcBorders>
            <w:shd w:val="clear" w:color="auto" w:fill="F7F7FF"/>
          </w:tcPr>
          <w:p w14:paraId="743979DF" w14:textId="73F8C22A" w:rsidR="1A481D68" w:rsidRPr="00CB5A1B" w:rsidRDefault="1A481D68" w:rsidP="1A481D68">
            <w:pPr>
              <w:rPr>
                <w:sz w:val="18"/>
                <w:szCs w:val="18"/>
              </w:rPr>
            </w:pPr>
            <w:r w:rsidRPr="00CB5A1B">
              <w:rPr>
                <w:sz w:val="18"/>
                <w:szCs w:val="18"/>
              </w:rPr>
              <w:t xml:space="preserve">The system shows a success message and </w:t>
            </w:r>
            <w:r w:rsidR="099CB815" w:rsidRPr="00CB5A1B">
              <w:rPr>
                <w:sz w:val="18"/>
                <w:szCs w:val="18"/>
              </w:rPr>
              <w:t>saves the changes</w:t>
            </w:r>
          </w:p>
        </w:tc>
      </w:tr>
      <w:tr w:rsidR="006D709F" w14:paraId="72DDA88C" w14:textId="77777777" w:rsidTr="00047840">
        <w:trPr>
          <w:trHeight w:val="279"/>
        </w:trPr>
        <w:tc>
          <w:tcPr>
            <w:tcW w:w="2158" w:type="dxa"/>
            <w:tcBorders>
              <w:top w:val="single" w:sz="6" w:space="0" w:color="A9A9A9"/>
              <w:left w:val="single" w:sz="6" w:space="0" w:color="A9A9A9"/>
              <w:bottom w:val="single" w:sz="6" w:space="0" w:color="A9A9A9"/>
              <w:right w:val="single" w:sz="6" w:space="0" w:color="A9A9A9"/>
            </w:tcBorders>
            <w:shd w:val="clear" w:color="auto" w:fill="686868"/>
          </w:tcPr>
          <w:p w14:paraId="6C18C8F7" w14:textId="77777777" w:rsidR="1A481D68" w:rsidRDefault="1A481D68" w:rsidP="1A481D68">
            <w:pPr>
              <w:spacing w:line="240" w:lineRule="auto"/>
              <w:ind w:left="45"/>
              <w:rPr>
                <w:sz w:val="18"/>
                <w:szCs w:val="18"/>
              </w:rPr>
            </w:pPr>
            <w:r w:rsidRPr="1A481D68">
              <w:rPr>
                <w:b/>
                <w:bCs/>
                <w:color w:val="FFFFFF" w:themeColor="background1"/>
                <w:sz w:val="14"/>
                <w:szCs w:val="14"/>
              </w:rPr>
              <w:t>Extensions:</w:t>
            </w:r>
            <w:r w:rsidRPr="1A481D68">
              <w:rPr>
                <w:color w:val="FFFFFF" w:themeColor="background1"/>
                <w:sz w:val="14"/>
                <w:szCs w:val="14"/>
              </w:rPr>
              <w:t> </w:t>
            </w:r>
          </w:p>
        </w:tc>
        <w:tc>
          <w:tcPr>
            <w:tcW w:w="7194" w:type="dxa"/>
            <w:gridSpan w:val="3"/>
            <w:tcBorders>
              <w:top w:val="double" w:sz="6" w:space="0" w:color="A9A9A9"/>
              <w:left w:val="single" w:sz="6" w:space="0" w:color="A9A9A9"/>
              <w:bottom w:val="single" w:sz="6" w:space="0" w:color="A9A9A9"/>
              <w:right w:val="single" w:sz="6" w:space="0" w:color="A9A9A9"/>
            </w:tcBorders>
            <w:shd w:val="clear" w:color="auto" w:fill="686868"/>
          </w:tcPr>
          <w:p w14:paraId="2EC17CF3" w14:textId="77777777" w:rsidR="1A481D68" w:rsidRDefault="1A481D68" w:rsidP="1A481D68">
            <w:pPr>
              <w:spacing w:line="240" w:lineRule="auto"/>
              <w:ind w:left="105"/>
              <w:rPr>
                <w:sz w:val="18"/>
                <w:szCs w:val="18"/>
              </w:rPr>
            </w:pPr>
            <w:r w:rsidRPr="1A481D68">
              <w:rPr>
                <w:b/>
                <w:bCs/>
                <w:color w:val="EFFFEF"/>
                <w:sz w:val="16"/>
                <w:szCs w:val="16"/>
              </w:rPr>
              <w:t>Branching Scenarios</w:t>
            </w:r>
            <w:r w:rsidRPr="1A481D68">
              <w:rPr>
                <w:color w:val="EFFFEF"/>
                <w:sz w:val="16"/>
                <w:szCs w:val="16"/>
              </w:rPr>
              <w:t> </w:t>
            </w:r>
          </w:p>
        </w:tc>
      </w:tr>
      <w:tr w:rsidR="0078441B" w14:paraId="41AC265A" w14:textId="77777777" w:rsidTr="00047840">
        <w:trPr>
          <w:trHeight w:val="183"/>
        </w:trPr>
        <w:tc>
          <w:tcPr>
            <w:tcW w:w="2158" w:type="dxa"/>
            <w:vMerge w:val="restart"/>
            <w:tcBorders>
              <w:top w:val="single" w:sz="6" w:space="0" w:color="A9A9A9"/>
              <w:left w:val="single" w:sz="6" w:space="0" w:color="A9A9A9"/>
              <w:right w:val="single" w:sz="6" w:space="0" w:color="A9A9A9"/>
            </w:tcBorders>
            <w:shd w:val="clear" w:color="auto" w:fill="686868"/>
          </w:tcPr>
          <w:p w14:paraId="5C3BB7A3" w14:textId="77777777" w:rsidR="00E24588" w:rsidRDefault="00E24588" w:rsidP="1A481D68">
            <w:pPr>
              <w:spacing w:line="240" w:lineRule="auto"/>
              <w:ind w:right="195"/>
              <w:jc w:val="right"/>
              <w:rPr>
                <w:b/>
                <w:bCs/>
                <w:color w:val="FFFFFF" w:themeColor="background1"/>
                <w:sz w:val="16"/>
                <w:szCs w:val="16"/>
              </w:rPr>
            </w:pPr>
            <w:r>
              <w:rPr>
                <w:b/>
                <w:bCs/>
                <w:color w:val="FFFFFF" w:themeColor="background1"/>
                <w:sz w:val="16"/>
                <w:szCs w:val="16"/>
              </w:rPr>
              <w:t>3</w:t>
            </w:r>
          </w:p>
          <w:p w14:paraId="0D857DB4" w14:textId="77777777" w:rsidR="00AB0578" w:rsidRPr="00AB0578" w:rsidRDefault="00AB0578" w:rsidP="00AB0578">
            <w:pPr>
              <w:rPr>
                <w:sz w:val="16"/>
                <w:szCs w:val="16"/>
              </w:rPr>
            </w:pPr>
          </w:p>
          <w:p w14:paraId="6529B94E" w14:textId="291DB67E" w:rsidR="00AB0578" w:rsidRPr="00AB0578" w:rsidRDefault="00AB0578" w:rsidP="00AB0578">
            <w:pPr>
              <w:rPr>
                <w:sz w:val="16"/>
                <w:szCs w:val="16"/>
              </w:rPr>
            </w:pPr>
          </w:p>
        </w:tc>
        <w:tc>
          <w:tcPr>
            <w:tcW w:w="7194" w:type="dxa"/>
            <w:gridSpan w:val="3"/>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788AEEB8" w14:textId="1B0E9ED9" w:rsidR="00E24588" w:rsidRDefault="00E24588" w:rsidP="1A481D68">
            <w:pPr>
              <w:spacing w:line="240" w:lineRule="auto"/>
              <w:ind w:left="90"/>
              <w:rPr>
                <w:b/>
                <w:bCs/>
                <w:sz w:val="18"/>
                <w:szCs w:val="18"/>
              </w:rPr>
            </w:pPr>
            <w:r>
              <w:rPr>
                <w:b/>
                <w:bCs/>
                <w:sz w:val="18"/>
                <w:szCs w:val="18"/>
              </w:rPr>
              <w:t xml:space="preserve">Condition: A room that </w:t>
            </w:r>
            <w:r w:rsidR="002955D5">
              <w:rPr>
                <w:b/>
                <w:bCs/>
                <w:sz w:val="18"/>
                <w:szCs w:val="18"/>
              </w:rPr>
              <w:t xml:space="preserve">the </w:t>
            </w:r>
            <w:r>
              <w:rPr>
                <w:b/>
                <w:bCs/>
                <w:sz w:val="18"/>
                <w:szCs w:val="18"/>
              </w:rPr>
              <w:t>administrator want</w:t>
            </w:r>
            <w:r w:rsidR="002955D5">
              <w:rPr>
                <w:b/>
                <w:bCs/>
                <w:sz w:val="18"/>
                <w:szCs w:val="18"/>
              </w:rPr>
              <w:t>s</w:t>
            </w:r>
            <w:r>
              <w:rPr>
                <w:b/>
                <w:bCs/>
                <w:sz w:val="18"/>
                <w:szCs w:val="18"/>
              </w:rPr>
              <w:t xml:space="preserve"> to delete will be used</w:t>
            </w:r>
          </w:p>
        </w:tc>
      </w:tr>
      <w:tr w:rsidR="006D709F" w14:paraId="1ACDE58E" w14:textId="77777777" w:rsidTr="00AB0578">
        <w:trPr>
          <w:gridAfter w:val="1"/>
          <w:wAfter w:w="8" w:type="dxa"/>
          <w:trHeight w:val="183"/>
        </w:trPr>
        <w:tc>
          <w:tcPr>
            <w:tcW w:w="2158" w:type="dxa"/>
            <w:vMerge/>
            <w:tcBorders>
              <w:left w:val="single" w:sz="6" w:space="0" w:color="A9A9A9"/>
              <w:right w:val="single" w:sz="6" w:space="0" w:color="A9A9A9"/>
            </w:tcBorders>
            <w:shd w:val="clear" w:color="auto" w:fill="686868"/>
          </w:tcPr>
          <w:p w14:paraId="51013484" w14:textId="77777777" w:rsidR="00E24588" w:rsidRDefault="00E24588" w:rsidP="1A481D68">
            <w:pPr>
              <w:spacing w:line="240" w:lineRule="auto"/>
              <w:ind w:right="195"/>
              <w:jc w:val="right"/>
              <w:rPr>
                <w:b/>
                <w:bCs/>
                <w:color w:val="FFFFFF" w:themeColor="background1"/>
                <w:sz w:val="16"/>
                <w:szCs w:val="16"/>
              </w:rPr>
            </w:pPr>
          </w:p>
        </w:tc>
        <w:tc>
          <w:tcPr>
            <w:tcW w:w="7186"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18B4823D" w14:textId="77777777" w:rsidR="00AB0578" w:rsidRDefault="00E24588" w:rsidP="1A481D68">
            <w:pPr>
              <w:spacing w:line="240" w:lineRule="auto"/>
              <w:ind w:left="90"/>
              <w:rPr>
                <w:b/>
                <w:bCs/>
                <w:sz w:val="18"/>
                <w:szCs w:val="18"/>
              </w:rPr>
            </w:pPr>
            <w:r>
              <w:rPr>
                <w:b/>
                <w:bCs/>
                <w:sz w:val="18"/>
                <w:szCs w:val="18"/>
              </w:rPr>
              <w:t xml:space="preserve">Step Action: The system pops up the error message telling: “The room has been reserved! </w:t>
            </w:r>
          </w:p>
          <w:p w14:paraId="36489D78" w14:textId="6E5046AE" w:rsidR="00E24588" w:rsidRDefault="00E24588" w:rsidP="1A481D68">
            <w:pPr>
              <w:spacing w:line="240" w:lineRule="auto"/>
              <w:ind w:left="90"/>
              <w:rPr>
                <w:b/>
                <w:bCs/>
                <w:sz w:val="18"/>
                <w:szCs w:val="18"/>
              </w:rPr>
            </w:pPr>
            <w:r>
              <w:rPr>
                <w:b/>
                <w:bCs/>
                <w:sz w:val="18"/>
                <w:szCs w:val="18"/>
              </w:rPr>
              <w:t>Please come</w:t>
            </w:r>
            <w:r w:rsidR="002955D5">
              <w:rPr>
                <w:b/>
                <w:bCs/>
                <w:sz w:val="18"/>
                <w:szCs w:val="18"/>
              </w:rPr>
              <w:t xml:space="preserve"> </w:t>
            </w:r>
            <w:r>
              <w:rPr>
                <w:b/>
                <w:bCs/>
                <w:sz w:val="18"/>
                <w:szCs w:val="18"/>
              </w:rPr>
              <w:t>back when the meeting ends.”</w:t>
            </w:r>
          </w:p>
        </w:tc>
      </w:tr>
    </w:tbl>
    <w:p w14:paraId="3B4608C9" w14:textId="7A85921C" w:rsidR="006254C9" w:rsidRDefault="006254C9" w:rsidP="006254C9">
      <w:pPr>
        <w:widowControl/>
        <w:spacing w:line="240" w:lineRule="auto"/>
      </w:pPr>
      <w:r>
        <w:br/>
      </w:r>
      <w:r>
        <w:rPr>
          <w:iCs/>
        </w:rPr>
        <w:t xml:space="preserve">The figure above is the </w:t>
      </w:r>
      <w:r>
        <w:rPr>
          <w:iCs/>
        </w:rPr>
        <w:t>Add/Remove a Room</w:t>
      </w:r>
      <w:r>
        <w:rPr>
          <w:iCs/>
        </w:rPr>
        <w:t xml:space="preserve"> Use Case which states in detail how the system </w:t>
      </w:r>
      <w:r>
        <w:rPr>
          <w:iCs/>
        </w:rPr>
        <w:t>allows an administrator to add/remove a room</w:t>
      </w:r>
      <w:r>
        <w:rPr>
          <w:iCs/>
        </w:rPr>
        <w:t xml:space="preserve"> in the Success Scenario, and how the system behaves in the E</w:t>
      </w:r>
      <w:r w:rsidRPr="002456CA">
        <w:rPr>
          <w:iCs/>
        </w:rPr>
        <w:t xml:space="preserve">xtension if the system encounters a problem. </w:t>
      </w:r>
      <w:r w:rsidR="00AB3366">
        <w:rPr>
          <w:rFonts w:eastAsia="Arial"/>
          <w:iCs/>
        </w:rPr>
        <w:t>T</w:t>
      </w:r>
      <w:r w:rsidRPr="002456CA">
        <w:rPr>
          <w:rFonts w:eastAsia="Arial"/>
          <w:iCs/>
        </w:rPr>
        <w:t>his use case indicate</w:t>
      </w:r>
      <w:r w:rsidR="00AB3366">
        <w:rPr>
          <w:rFonts w:eastAsia="Arial"/>
          <w:iCs/>
        </w:rPr>
        <w:t>s</w:t>
      </w:r>
      <w:r w:rsidRPr="002456CA">
        <w:rPr>
          <w:rFonts w:eastAsia="Arial"/>
          <w:iCs/>
        </w:rPr>
        <w:t xml:space="preserve"> who is the main actor, or the main user, pre and post conditions, minimal and success guarantee, fail case, consequence of failure as well as associated risks.</w:t>
      </w:r>
    </w:p>
    <w:p w14:paraId="12051802" w14:textId="77777777" w:rsidR="006254C9" w:rsidRDefault="006254C9" w:rsidP="00AC44F8">
      <w:pPr>
        <w:jc w:val="center"/>
      </w:pPr>
    </w:p>
    <w:p w14:paraId="4FFE8E85" w14:textId="08CBEB0D" w:rsidR="00896575" w:rsidRDefault="00896575" w:rsidP="00AC44F8">
      <w:pPr>
        <w:jc w:val="center"/>
      </w:pPr>
      <w:r>
        <w:rPr>
          <w:noProof/>
        </w:rPr>
        <w:lastRenderedPageBreak/>
        <w:drawing>
          <wp:inline distT="0" distB="0" distL="0" distR="0" wp14:anchorId="021D04B1" wp14:editId="2C3BD88C">
            <wp:extent cx="4235864" cy="36660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9">
                      <a:extLst>
                        <a:ext uri="{28A0092B-C50C-407E-A947-70E740481C1C}">
                          <a14:useLocalDpi xmlns:a14="http://schemas.microsoft.com/office/drawing/2010/main" val="0"/>
                        </a:ext>
                      </a:extLst>
                    </a:blip>
                    <a:stretch>
                      <a:fillRect/>
                    </a:stretch>
                  </pic:blipFill>
                  <pic:spPr>
                    <a:xfrm>
                      <a:off x="0" y="0"/>
                      <a:ext cx="4252697" cy="3680635"/>
                    </a:xfrm>
                    <a:prstGeom prst="rect">
                      <a:avLst/>
                    </a:prstGeom>
                  </pic:spPr>
                </pic:pic>
              </a:graphicData>
            </a:graphic>
          </wp:inline>
        </w:drawing>
      </w:r>
    </w:p>
    <w:p w14:paraId="7BDE4B5F" w14:textId="1A2B438A" w:rsidR="0082616C" w:rsidRDefault="00D605DF" w:rsidP="00D605DF">
      <w:pPr>
        <w:pStyle w:val="Caption"/>
        <w:jc w:val="center"/>
      </w:pPr>
      <w:r>
        <w:t>Figure 1</w:t>
      </w:r>
      <w:r w:rsidR="00AC44F8">
        <w:t>8</w:t>
      </w:r>
      <w:r>
        <w:t xml:space="preserve"> Admin Add/Delete Rooms Sequence Diagram</w:t>
      </w:r>
    </w:p>
    <w:p w14:paraId="08CACAF8" w14:textId="1F6748D4" w:rsidR="006254C9" w:rsidRPr="00103C3E" w:rsidRDefault="006254C9" w:rsidP="00103C3E">
      <w:pPr>
        <w:widowControl/>
        <w:spacing w:line="240" w:lineRule="auto"/>
        <w:rPr>
          <w:i/>
          <w:iCs/>
          <w:color w:val="44546A" w:themeColor="text2"/>
          <w:sz w:val="18"/>
          <w:szCs w:val="18"/>
        </w:rPr>
      </w:pPr>
      <w:r>
        <w:t xml:space="preserve">The diagram above shows the logic behind how the system </w:t>
      </w:r>
      <w:r>
        <w:t>adds/removes a room</w:t>
      </w:r>
      <w:r>
        <w:t xml:space="preserve">. The </w:t>
      </w:r>
      <w:r>
        <w:t>Room</w:t>
      </w:r>
      <w:r>
        <w:t>Control and LoginControl will check the user authentication. If the user has the authority, the system will provide service. Otherwise, the system will provide no service.</w:t>
      </w:r>
    </w:p>
    <w:p w14:paraId="44491FBF" w14:textId="74FD84EE" w:rsidR="2053EA3E" w:rsidRDefault="2053EA3E" w:rsidP="54957EA5">
      <w:pPr>
        <w:pStyle w:val="Heading3"/>
        <w:rPr>
          <w:rFonts w:eastAsia="Arial" w:cs="Arial"/>
        </w:rPr>
      </w:pPr>
      <w:bookmarkStart w:id="107" w:name="_Toc80184648"/>
      <w:r>
        <w:t xml:space="preserve">Task Use Case: Administrator </w:t>
      </w:r>
      <w:r w:rsidR="446401C6">
        <w:t>Update Clients Billing Information</w:t>
      </w:r>
      <w:bookmarkEnd w:id="107"/>
    </w:p>
    <w:tbl>
      <w:tblPr>
        <w:tblW w:w="9360" w:type="dxa"/>
        <w:tblInd w:w="-8"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2161"/>
        <w:gridCol w:w="555"/>
        <w:gridCol w:w="6644"/>
      </w:tblGrid>
      <w:tr w:rsidR="0078441B" w14:paraId="4C0CDF86" w14:textId="77777777" w:rsidTr="51489C09">
        <w:trPr>
          <w:trHeight w:val="228"/>
        </w:trPr>
        <w:tc>
          <w:tcPr>
            <w:tcW w:w="2161" w:type="dxa"/>
            <w:tcBorders>
              <w:top w:val="single" w:sz="6" w:space="0" w:color="A9A9A9"/>
              <w:left w:val="single" w:sz="6" w:space="0" w:color="A9A9A9"/>
              <w:bottom w:val="single" w:sz="6" w:space="0" w:color="A9A9A9"/>
              <w:right w:val="single" w:sz="6" w:space="0" w:color="A9A9A9"/>
            </w:tcBorders>
            <w:shd w:val="clear" w:color="auto" w:fill="000000" w:themeFill="text1"/>
          </w:tcPr>
          <w:p w14:paraId="164B93BA" w14:textId="77777777" w:rsidR="54957EA5" w:rsidRDefault="54957EA5" w:rsidP="54957EA5">
            <w:pPr>
              <w:spacing w:line="240" w:lineRule="auto"/>
              <w:ind w:left="45"/>
              <w:rPr>
                <w:sz w:val="18"/>
                <w:szCs w:val="18"/>
              </w:rPr>
            </w:pPr>
            <w:r w:rsidRPr="54957EA5">
              <w:rPr>
                <w:b/>
                <w:bCs/>
                <w:color w:val="EFFFEF"/>
                <w:sz w:val="18"/>
                <w:szCs w:val="18"/>
              </w:rPr>
              <w:t>Project Name:</w:t>
            </w:r>
            <w:r w:rsidRPr="54957EA5">
              <w:rPr>
                <w:color w:val="EFFFEF"/>
                <w:sz w:val="18"/>
                <w:szCs w:val="18"/>
              </w:rPr>
              <w:t> </w:t>
            </w:r>
          </w:p>
        </w:tc>
        <w:tc>
          <w:tcPr>
            <w:tcW w:w="7199" w:type="dxa"/>
            <w:gridSpan w:val="2"/>
            <w:tcBorders>
              <w:top w:val="single" w:sz="6" w:space="0" w:color="A9A9A9"/>
              <w:left w:val="single" w:sz="6" w:space="0" w:color="A9A9A9"/>
              <w:bottom w:val="single" w:sz="6" w:space="0" w:color="A9A9A9"/>
              <w:right w:val="single" w:sz="6" w:space="0" w:color="A9A9A9"/>
            </w:tcBorders>
            <w:shd w:val="clear" w:color="auto" w:fill="000000" w:themeFill="text1"/>
          </w:tcPr>
          <w:p w14:paraId="02C5C592" w14:textId="77777777" w:rsidR="54957EA5" w:rsidRDefault="54957EA5" w:rsidP="54957EA5">
            <w:pPr>
              <w:spacing w:line="240" w:lineRule="auto"/>
              <w:ind w:left="105"/>
              <w:rPr>
                <w:sz w:val="18"/>
                <w:szCs w:val="18"/>
              </w:rPr>
            </w:pPr>
            <w:r w:rsidRPr="54957EA5">
              <w:rPr>
                <w:color w:val="EFFFEF"/>
                <w:sz w:val="18"/>
                <w:szCs w:val="18"/>
              </w:rPr>
              <w:t>Meeting Schedule System </w:t>
            </w:r>
          </w:p>
        </w:tc>
      </w:tr>
      <w:tr w:rsidR="0078441B" w14:paraId="1D9F13F6" w14:textId="77777777" w:rsidTr="0082616C">
        <w:trPr>
          <w:trHeight w:val="255"/>
        </w:trPr>
        <w:tc>
          <w:tcPr>
            <w:tcW w:w="2161" w:type="dxa"/>
            <w:tcBorders>
              <w:top w:val="single" w:sz="6" w:space="0" w:color="A9A9A9"/>
              <w:left w:val="single" w:sz="6" w:space="0" w:color="A9A9A9"/>
              <w:bottom w:val="single" w:sz="6" w:space="0" w:color="A9A9A9"/>
              <w:right w:val="single" w:sz="6" w:space="0" w:color="A9A9A9"/>
            </w:tcBorders>
            <w:shd w:val="clear" w:color="auto" w:fill="686868"/>
          </w:tcPr>
          <w:p w14:paraId="1BFDD5CE" w14:textId="77777777" w:rsidR="54957EA5" w:rsidRDefault="54957EA5" w:rsidP="54957EA5">
            <w:pPr>
              <w:spacing w:line="240" w:lineRule="auto"/>
              <w:ind w:left="45"/>
              <w:rPr>
                <w:sz w:val="18"/>
                <w:szCs w:val="18"/>
              </w:rPr>
            </w:pPr>
            <w:r w:rsidRPr="54957EA5">
              <w:rPr>
                <w:b/>
                <w:bCs/>
                <w:color w:val="FFFFFF" w:themeColor="background1"/>
                <w:sz w:val="18"/>
                <w:szCs w:val="18"/>
              </w:rPr>
              <w:t>Use Case Name:</w:t>
            </w:r>
            <w:r w:rsidRPr="54957EA5">
              <w:rPr>
                <w:color w:val="FFFFFF" w:themeColor="background1"/>
                <w:sz w:val="18"/>
                <w:szCs w:val="18"/>
              </w:rPr>
              <w:t> </w:t>
            </w:r>
          </w:p>
        </w:tc>
        <w:tc>
          <w:tcPr>
            <w:tcW w:w="7199"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4F1197AF" w14:textId="26009F8F" w:rsidR="54957EA5" w:rsidRDefault="54957EA5" w:rsidP="54957EA5">
            <w:pPr>
              <w:spacing w:line="240" w:lineRule="auto"/>
              <w:ind w:left="60"/>
              <w:rPr>
                <w:sz w:val="18"/>
                <w:szCs w:val="18"/>
              </w:rPr>
            </w:pPr>
            <w:r w:rsidRPr="3ED1B3C9">
              <w:rPr>
                <w:sz w:val="18"/>
                <w:szCs w:val="18"/>
              </w:rPr>
              <w:t xml:space="preserve">Admin </w:t>
            </w:r>
            <w:r w:rsidR="7945914C" w:rsidRPr="3ED1B3C9">
              <w:rPr>
                <w:sz w:val="18"/>
                <w:szCs w:val="18"/>
              </w:rPr>
              <w:t>Update Clients Billing Information</w:t>
            </w:r>
          </w:p>
        </w:tc>
      </w:tr>
      <w:tr w:rsidR="0078441B" w14:paraId="29B54216" w14:textId="77777777" w:rsidTr="51489C09">
        <w:trPr>
          <w:trHeight w:val="192"/>
        </w:trPr>
        <w:tc>
          <w:tcPr>
            <w:tcW w:w="2161" w:type="dxa"/>
            <w:tcBorders>
              <w:top w:val="single" w:sz="6" w:space="0" w:color="A9A9A9"/>
              <w:left w:val="single" w:sz="6" w:space="0" w:color="A9A9A9"/>
              <w:bottom w:val="single" w:sz="6" w:space="0" w:color="A9A9A9"/>
              <w:right w:val="single" w:sz="6" w:space="0" w:color="A9A9A9"/>
            </w:tcBorders>
            <w:shd w:val="clear" w:color="auto" w:fill="686868"/>
          </w:tcPr>
          <w:p w14:paraId="04A4947F" w14:textId="77777777" w:rsidR="54957EA5" w:rsidRDefault="54957EA5" w:rsidP="54957EA5">
            <w:pPr>
              <w:spacing w:line="240" w:lineRule="auto"/>
              <w:ind w:left="45"/>
              <w:rPr>
                <w:sz w:val="18"/>
                <w:szCs w:val="18"/>
              </w:rPr>
            </w:pPr>
            <w:r w:rsidRPr="54957EA5">
              <w:rPr>
                <w:b/>
                <w:bCs/>
                <w:color w:val="FFFFFF" w:themeColor="background1"/>
                <w:sz w:val="18"/>
                <w:szCs w:val="18"/>
              </w:rPr>
              <w:t>User Goal:</w:t>
            </w:r>
            <w:r w:rsidRPr="54957EA5">
              <w:rPr>
                <w:color w:val="FFFFFF" w:themeColor="background1"/>
                <w:sz w:val="18"/>
                <w:szCs w:val="18"/>
              </w:rPr>
              <w:t> </w:t>
            </w:r>
          </w:p>
        </w:tc>
        <w:tc>
          <w:tcPr>
            <w:tcW w:w="7199"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7ED9944D" w14:textId="7EFAFB62" w:rsidR="54957EA5" w:rsidRDefault="54957EA5" w:rsidP="54957EA5">
            <w:pPr>
              <w:spacing w:line="240" w:lineRule="auto"/>
              <w:ind w:left="60"/>
              <w:rPr>
                <w:sz w:val="18"/>
                <w:szCs w:val="18"/>
              </w:rPr>
            </w:pPr>
            <w:r w:rsidRPr="54957EA5">
              <w:rPr>
                <w:sz w:val="18"/>
                <w:szCs w:val="18"/>
              </w:rPr>
              <w:t xml:space="preserve">The administrator can change the </w:t>
            </w:r>
            <w:r w:rsidR="123DB961" w:rsidRPr="456DF2CF">
              <w:rPr>
                <w:sz w:val="18"/>
                <w:szCs w:val="18"/>
              </w:rPr>
              <w:t xml:space="preserve">billing information for a client </w:t>
            </w:r>
          </w:p>
        </w:tc>
      </w:tr>
      <w:tr w:rsidR="0078441B" w14:paraId="4CADE920" w14:textId="77777777" w:rsidTr="51489C09">
        <w:trPr>
          <w:trHeight w:val="183"/>
        </w:trPr>
        <w:tc>
          <w:tcPr>
            <w:tcW w:w="2161" w:type="dxa"/>
            <w:tcBorders>
              <w:top w:val="single" w:sz="6" w:space="0" w:color="A9A9A9"/>
              <w:left w:val="single" w:sz="6" w:space="0" w:color="A9A9A9"/>
              <w:bottom w:val="single" w:sz="6" w:space="0" w:color="A9A9A9"/>
              <w:right w:val="single" w:sz="6" w:space="0" w:color="A9A9A9"/>
            </w:tcBorders>
            <w:shd w:val="clear" w:color="auto" w:fill="686868"/>
          </w:tcPr>
          <w:p w14:paraId="46948071" w14:textId="77777777" w:rsidR="54957EA5" w:rsidRDefault="54957EA5" w:rsidP="54957EA5">
            <w:pPr>
              <w:spacing w:line="240" w:lineRule="auto"/>
              <w:ind w:left="45"/>
              <w:rPr>
                <w:sz w:val="18"/>
                <w:szCs w:val="18"/>
              </w:rPr>
            </w:pPr>
            <w:r w:rsidRPr="54957EA5">
              <w:rPr>
                <w:b/>
                <w:bCs/>
                <w:color w:val="FFFFFF" w:themeColor="background1"/>
                <w:sz w:val="18"/>
                <w:szCs w:val="18"/>
              </w:rPr>
              <w:t>Level:</w:t>
            </w:r>
            <w:r w:rsidRPr="54957EA5">
              <w:rPr>
                <w:color w:val="FFFFFF" w:themeColor="background1"/>
                <w:sz w:val="18"/>
                <w:szCs w:val="18"/>
              </w:rPr>
              <w:t> </w:t>
            </w:r>
          </w:p>
        </w:tc>
        <w:tc>
          <w:tcPr>
            <w:tcW w:w="7199"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40275E99" w14:textId="6B16C946" w:rsidR="54957EA5" w:rsidRDefault="54957EA5" w:rsidP="54957EA5">
            <w:pPr>
              <w:spacing w:line="240" w:lineRule="auto"/>
              <w:ind w:left="60"/>
              <w:rPr>
                <w:sz w:val="18"/>
                <w:szCs w:val="18"/>
              </w:rPr>
            </w:pPr>
            <w:r w:rsidRPr="54957EA5">
              <w:rPr>
                <w:sz w:val="18"/>
                <w:szCs w:val="18"/>
              </w:rPr>
              <w:t>Task</w:t>
            </w:r>
          </w:p>
        </w:tc>
      </w:tr>
      <w:tr w:rsidR="0078441B" w14:paraId="1ADA3984" w14:textId="77777777" w:rsidTr="51489C09">
        <w:trPr>
          <w:trHeight w:val="237"/>
        </w:trPr>
        <w:tc>
          <w:tcPr>
            <w:tcW w:w="2161" w:type="dxa"/>
            <w:tcBorders>
              <w:top w:val="single" w:sz="6" w:space="0" w:color="A9A9A9"/>
              <w:left w:val="single" w:sz="6" w:space="0" w:color="A9A9A9"/>
              <w:bottom w:val="single" w:sz="6" w:space="0" w:color="A9A9A9"/>
              <w:right w:val="single" w:sz="6" w:space="0" w:color="A9A9A9"/>
            </w:tcBorders>
            <w:shd w:val="clear" w:color="auto" w:fill="686868"/>
          </w:tcPr>
          <w:p w14:paraId="086CAB79" w14:textId="77777777" w:rsidR="54957EA5" w:rsidRDefault="54957EA5" w:rsidP="54957EA5">
            <w:pPr>
              <w:spacing w:line="240" w:lineRule="auto"/>
              <w:ind w:left="45"/>
              <w:rPr>
                <w:sz w:val="18"/>
                <w:szCs w:val="18"/>
              </w:rPr>
            </w:pPr>
            <w:r w:rsidRPr="54957EA5">
              <w:rPr>
                <w:b/>
                <w:bCs/>
                <w:color w:val="FFFFFF" w:themeColor="background1"/>
                <w:sz w:val="18"/>
                <w:szCs w:val="18"/>
              </w:rPr>
              <w:t>Relevant User Reqs:</w:t>
            </w:r>
            <w:r w:rsidRPr="54957EA5">
              <w:rPr>
                <w:color w:val="FFFFFF" w:themeColor="background1"/>
                <w:sz w:val="18"/>
                <w:szCs w:val="18"/>
              </w:rPr>
              <w:t> </w:t>
            </w:r>
          </w:p>
        </w:tc>
        <w:tc>
          <w:tcPr>
            <w:tcW w:w="7199"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4AE217E1" w14:textId="40C3B58A" w:rsidR="54957EA5" w:rsidRDefault="54957EA5" w:rsidP="54957EA5">
            <w:pPr>
              <w:spacing w:line="240" w:lineRule="auto"/>
              <w:rPr>
                <w:sz w:val="18"/>
                <w:szCs w:val="18"/>
              </w:rPr>
            </w:pPr>
            <w:r w:rsidRPr="54957EA5">
              <w:rPr>
                <w:sz w:val="18"/>
                <w:szCs w:val="18"/>
              </w:rPr>
              <w:t> None</w:t>
            </w:r>
          </w:p>
        </w:tc>
      </w:tr>
      <w:tr w:rsidR="0078441B" w14:paraId="62677190" w14:textId="77777777" w:rsidTr="51489C09">
        <w:trPr>
          <w:trHeight w:val="255"/>
        </w:trPr>
        <w:tc>
          <w:tcPr>
            <w:tcW w:w="2161" w:type="dxa"/>
            <w:tcBorders>
              <w:top w:val="single" w:sz="6" w:space="0" w:color="A9A9A9"/>
              <w:left w:val="single" w:sz="6" w:space="0" w:color="A9A9A9"/>
              <w:bottom w:val="single" w:sz="6" w:space="0" w:color="A9A9A9"/>
              <w:right w:val="single" w:sz="6" w:space="0" w:color="A9A9A9"/>
            </w:tcBorders>
            <w:shd w:val="clear" w:color="auto" w:fill="686868"/>
          </w:tcPr>
          <w:p w14:paraId="6A5FD301" w14:textId="77777777" w:rsidR="54957EA5" w:rsidRDefault="54957EA5" w:rsidP="54957EA5">
            <w:pPr>
              <w:spacing w:line="240" w:lineRule="auto"/>
              <w:ind w:left="45"/>
              <w:rPr>
                <w:sz w:val="18"/>
                <w:szCs w:val="18"/>
              </w:rPr>
            </w:pPr>
            <w:r w:rsidRPr="54957EA5">
              <w:rPr>
                <w:b/>
                <w:bCs/>
                <w:color w:val="FFFFFF" w:themeColor="background1"/>
                <w:sz w:val="18"/>
                <w:szCs w:val="18"/>
              </w:rPr>
              <w:t>Relevant System Reqs:</w:t>
            </w:r>
            <w:r w:rsidRPr="54957EA5">
              <w:rPr>
                <w:color w:val="FFFFFF" w:themeColor="background1"/>
                <w:sz w:val="18"/>
                <w:szCs w:val="18"/>
              </w:rPr>
              <w:t> </w:t>
            </w:r>
          </w:p>
        </w:tc>
        <w:tc>
          <w:tcPr>
            <w:tcW w:w="7199"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0FF420D7" w14:textId="77777777" w:rsidR="54957EA5" w:rsidRDefault="54957EA5" w:rsidP="54957EA5">
            <w:pPr>
              <w:spacing w:line="240" w:lineRule="auto"/>
              <w:ind w:left="60"/>
              <w:rPr>
                <w:sz w:val="18"/>
                <w:szCs w:val="18"/>
              </w:rPr>
            </w:pPr>
            <w:r w:rsidRPr="54957EA5">
              <w:rPr>
                <w:sz w:val="18"/>
                <w:szCs w:val="18"/>
              </w:rPr>
              <w:t>None </w:t>
            </w:r>
          </w:p>
        </w:tc>
      </w:tr>
      <w:tr w:rsidR="0078441B" w14:paraId="0807E99F" w14:textId="77777777" w:rsidTr="51489C09">
        <w:trPr>
          <w:trHeight w:val="255"/>
        </w:trPr>
        <w:tc>
          <w:tcPr>
            <w:tcW w:w="2161" w:type="dxa"/>
            <w:tcBorders>
              <w:top w:val="single" w:sz="6" w:space="0" w:color="A9A9A9"/>
              <w:left w:val="single" w:sz="6" w:space="0" w:color="A9A9A9"/>
              <w:bottom w:val="single" w:sz="6" w:space="0" w:color="A9A9A9"/>
              <w:right w:val="single" w:sz="6" w:space="0" w:color="A9A9A9"/>
            </w:tcBorders>
            <w:shd w:val="clear" w:color="auto" w:fill="686868"/>
          </w:tcPr>
          <w:p w14:paraId="0215F8AA" w14:textId="77777777" w:rsidR="54957EA5" w:rsidRDefault="54957EA5" w:rsidP="54957EA5">
            <w:pPr>
              <w:spacing w:line="240" w:lineRule="auto"/>
              <w:ind w:left="45"/>
              <w:rPr>
                <w:sz w:val="18"/>
                <w:szCs w:val="18"/>
              </w:rPr>
            </w:pPr>
            <w:r w:rsidRPr="54957EA5">
              <w:rPr>
                <w:b/>
                <w:bCs/>
                <w:color w:val="FFFFFF" w:themeColor="background1"/>
                <w:sz w:val="18"/>
                <w:szCs w:val="18"/>
              </w:rPr>
              <w:t>Primary Actor:</w:t>
            </w:r>
            <w:r w:rsidRPr="54957EA5">
              <w:rPr>
                <w:color w:val="FFFFFF" w:themeColor="background1"/>
                <w:sz w:val="18"/>
                <w:szCs w:val="18"/>
              </w:rPr>
              <w:t> </w:t>
            </w:r>
          </w:p>
        </w:tc>
        <w:tc>
          <w:tcPr>
            <w:tcW w:w="7199"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5C2138FB" w14:textId="7803759B" w:rsidR="54957EA5" w:rsidRDefault="54957EA5" w:rsidP="54957EA5">
            <w:pPr>
              <w:spacing w:line="240" w:lineRule="auto"/>
              <w:ind w:left="60"/>
              <w:rPr>
                <w:sz w:val="18"/>
                <w:szCs w:val="18"/>
              </w:rPr>
            </w:pPr>
            <w:r w:rsidRPr="54957EA5">
              <w:rPr>
                <w:sz w:val="18"/>
                <w:szCs w:val="18"/>
              </w:rPr>
              <w:t>The administrator</w:t>
            </w:r>
          </w:p>
        </w:tc>
      </w:tr>
      <w:tr w:rsidR="0078441B" w14:paraId="278431C7" w14:textId="77777777" w:rsidTr="51489C09">
        <w:trPr>
          <w:trHeight w:val="255"/>
        </w:trPr>
        <w:tc>
          <w:tcPr>
            <w:tcW w:w="2161" w:type="dxa"/>
            <w:tcBorders>
              <w:top w:val="single" w:sz="6" w:space="0" w:color="A9A9A9"/>
              <w:left w:val="single" w:sz="6" w:space="0" w:color="A9A9A9"/>
              <w:bottom w:val="single" w:sz="6" w:space="0" w:color="A9A9A9"/>
              <w:right w:val="single" w:sz="6" w:space="0" w:color="A9A9A9"/>
            </w:tcBorders>
            <w:shd w:val="clear" w:color="auto" w:fill="686868"/>
          </w:tcPr>
          <w:p w14:paraId="53B33610" w14:textId="77777777" w:rsidR="54957EA5" w:rsidRDefault="54957EA5" w:rsidP="54957EA5">
            <w:pPr>
              <w:spacing w:line="240" w:lineRule="auto"/>
              <w:ind w:left="45"/>
              <w:rPr>
                <w:sz w:val="18"/>
                <w:szCs w:val="18"/>
              </w:rPr>
            </w:pPr>
            <w:r w:rsidRPr="54957EA5">
              <w:rPr>
                <w:b/>
                <w:bCs/>
                <w:color w:val="FFFFFF" w:themeColor="background1"/>
                <w:sz w:val="18"/>
                <w:szCs w:val="18"/>
              </w:rPr>
              <w:t>Precondition:</w:t>
            </w:r>
            <w:r w:rsidRPr="54957EA5">
              <w:rPr>
                <w:color w:val="FFFFFF" w:themeColor="background1"/>
                <w:sz w:val="18"/>
                <w:szCs w:val="18"/>
              </w:rPr>
              <w:t> </w:t>
            </w:r>
          </w:p>
        </w:tc>
        <w:tc>
          <w:tcPr>
            <w:tcW w:w="7199"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7396E3E4" w14:textId="48322790" w:rsidR="54957EA5" w:rsidRDefault="54957EA5" w:rsidP="54957EA5">
            <w:pPr>
              <w:spacing w:line="240" w:lineRule="auto"/>
              <w:ind w:left="60"/>
              <w:rPr>
                <w:sz w:val="18"/>
                <w:szCs w:val="18"/>
              </w:rPr>
            </w:pPr>
            <w:r w:rsidRPr="54957EA5">
              <w:rPr>
                <w:sz w:val="18"/>
                <w:szCs w:val="18"/>
              </w:rPr>
              <w:t>Administrator must have an account</w:t>
            </w:r>
          </w:p>
        </w:tc>
      </w:tr>
      <w:tr w:rsidR="0010789B" w14:paraId="479591FF" w14:textId="77777777" w:rsidTr="51489C09">
        <w:trPr>
          <w:trHeight w:val="255"/>
        </w:trPr>
        <w:tc>
          <w:tcPr>
            <w:tcW w:w="2161" w:type="dxa"/>
            <w:tcBorders>
              <w:top w:val="single" w:sz="6" w:space="0" w:color="A9A9A9"/>
              <w:left w:val="single" w:sz="6" w:space="0" w:color="A9A9A9"/>
              <w:bottom w:val="single" w:sz="6" w:space="0" w:color="A9A9A9"/>
              <w:right w:val="single" w:sz="6" w:space="0" w:color="A9A9A9"/>
            </w:tcBorders>
            <w:shd w:val="clear" w:color="auto" w:fill="686868"/>
          </w:tcPr>
          <w:p w14:paraId="3B459034" w14:textId="77777777" w:rsidR="54957EA5" w:rsidRDefault="54957EA5" w:rsidP="54957EA5">
            <w:pPr>
              <w:spacing w:line="240" w:lineRule="auto"/>
              <w:rPr>
                <w:sz w:val="18"/>
                <w:szCs w:val="18"/>
              </w:rPr>
            </w:pPr>
            <w:r w:rsidRPr="54957EA5">
              <w:rPr>
                <w:sz w:val="19"/>
                <w:szCs w:val="19"/>
              </w:rPr>
              <w:t> </w:t>
            </w:r>
            <w:r w:rsidRPr="54957EA5">
              <w:rPr>
                <w:b/>
                <w:bCs/>
                <w:color w:val="FFFFFF" w:themeColor="background1"/>
                <w:sz w:val="18"/>
                <w:szCs w:val="18"/>
              </w:rPr>
              <w:t>Minimal Guarantee:</w:t>
            </w:r>
            <w:r w:rsidRPr="54957EA5">
              <w:rPr>
                <w:color w:val="FFFFFF" w:themeColor="background1"/>
                <w:sz w:val="18"/>
                <w:szCs w:val="18"/>
              </w:rPr>
              <w:t> </w:t>
            </w:r>
          </w:p>
        </w:tc>
        <w:tc>
          <w:tcPr>
            <w:tcW w:w="7199"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vAlign w:val="center"/>
          </w:tcPr>
          <w:p w14:paraId="5156B85A" w14:textId="2B6BF10E" w:rsidR="54957EA5" w:rsidRDefault="54957EA5" w:rsidP="54957EA5">
            <w:pPr>
              <w:spacing w:line="240" w:lineRule="auto"/>
              <w:ind w:left="60"/>
              <w:rPr>
                <w:sz w:val="18"/>
                <w:szCs w:val="18"/>
              </w:rPr>
            </w:pPr>
            <w:r w:rsidRPr="54957EA5">
              <w:rPr>
                <w:sz w:val="18"/>
                <w:szCs w:val="18"/>
              </w:rPr>
              <w:t>The system reloaded</w:t>
            </w:r>
          </w:p>
        </w:tc>
      </w:tr>
      <w:tr w:rsidR="0078441B" w14:paraId="1676E2BE" w14:textId="77777777" w:rsidTr="51489C09">
        <w:trPr>
          <w:trHeight w:val="255"/>
        </w:trPr>
        <w:tc>
          <w:tcPr>
            <w:tcW w:w="2161" w:type="dxa"/>
            <w:tcBorders>
              <w:top w:val="single" w:sz="6" w:space="0" w:color="A9A9A9"/>
              <w:left w:val="single" w:sz="6" w:space="0" w:color="A9A9A9"/>
              <w:bottom w:val="single" w:sz="6" w:space="0" w:color="A9A9A9"/>
              <w:right w:val="single" w:sz="6" w:space="0" w:color="A9A9A9"/>
            </w:tcBorders>
            <w:shd w:val="clear" w:color="auto" w:fill="686868"/>
          </w:tcPr>
          <w:p w14:paraId="7228557B" w14:textId="77777777" w:rsidR="54957EA5" w:rsidRDefault="54957EA5" w:rsidP="54957EA5">
            <w:pPr>
              <w:spacing w:line="240" w:lineRule="auto"/>
              <w:ind w:left="45"/>
              <w:rPr>
                <w:sz w:val="18"/>
                <w:szCs w:val="18"/>
              </w:rPr>
            </w:pPr>
            <w:r w:rsidRPr="54957EA5">
              <w:rPr>
                <w:b/>
                <w:bCs/>
                <w:color w:val="FFFFFF" w:themeColor="background1"/>
                <w:sz w:val="18"/>
                <w:szCs w:val="18"/>
              </w:rPr>
              <w:t>Success Guarantee:</w:t>
            </w:r>
            <w:r w:rsidRPr="54957EA5">
              <w:rPr>
                <w:color w:val="FFFFFF" w:themeColor="background1"/>
                <w:sz w:val="18"/>
                <w:szCs w:val="18"/>
              </w:rPr>
              <w:t> </w:t>
            </w:r>
          </w:p>
        </w:tc>
        <w:tc>
          <w:tcPr>
            <w:tcW w:w="7199"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392EC225" w14:textId="50335868" w:rsidR="54957EA5" w:rsidRDefault="54957EA5" w:rsidP="54957EA5">
            <w:pPr>
              <w:spacing w:line="240" w:lineRule="auto"/>
              <w:ind w:left="60"/>
              <w:rPr>
                <w:sz w:val="18"/>
                <w:szCs w:val="18"/>
              </w:rPr>
            </w:pPr>
            <w:r w:rsidRPr="683F9C15">
              <w:rPr>
                <w:sz w:val="18"/>
                <w:szCs w:val="18"/>
              </w:rPr>
              <w:t xml:space="preserve">The admin </w:t>
            </w:r>
            <w:r w:rsidR="10D0EB18" w:rsidRPr="30312079">
              <w:rPr>
                <w:sz w:val="18"/>
                <w:szCs w:val="18"/>
              </w:rPr>
              <w:t>can</w:t>
            </w:r>
            <w:r w:rsidR="10D0EB18" w:rsidRPr="683F9C15">
              <w:rPr>
                <w:sz w:val="18"/>
                <w:szCs w:val="18"/>
              </w:rPr>
              <w:t xml:space="preserve"> update a client</w:t>
            </w:r>
            <w:r w:rsidR="004F25F2">
              <w:rPr>
                <w:sz w:val="18"/>
                <w:szCs w:val="18"/>
              </w:rPr>
              <w:t>’</w:t>
            </w:r>
            <w:r w:rsidR="10D0EB18" w:rsidRPr="683F9C15">
              <w:rPr>
                <w:sz w:val="18"/>
                <w:szCs w:val="18"/>
              </w:rPr>
              <w:t xml:space="preserve">s billing </w:t>
            </w:r>
            <w:r w:rsidR="10D0EB18" w:rsidRPr="30312079">
              <w:rPr>
                <w:sz w:val="18"/>
                <w:szCs w:val="18"/>
              </w:rPr>
              <w:t>information</w:t>
            </w:r>
          </w:p>
        </w:tc>
      </w:tr>
      <w:tr w:rsidR="0078441B" w14:paraId="21E60F3E" w14:textId="77777777" w:rsidTr="51489C09">
        <w:trPr>
          <w:trHeight w:val="255"/>
        </w:trPr>
        <w:tc>
          <w:tcPr>
            <w:tcW w:w="2161" w:type="dxa"/>
            <w:tcBorders>
              <w:top w:val="single" w:sz="6" w:space="0" w:color="A9A9A9"/>
              <w:left w:val="single" w:sz="6" w:space="0" w:color="A9A9A9"/>
              <w:bottom w:val="single" w:sz="6" w:space="0" w:color="A9A9A9"/>
              <w:right w:val="single" w:sz="6" w:space="0" w:color="A9A9A9"/>
            </w:tcBorders>
            <w:shd w:val="clear" w:color="auto" w:fill="686868"/>
          </w:tcPr>
          <w:p w14:paraId="389B336F" w14:textId="77777777" w:rsidR="54957EA5" w:rsidRDefault="54957EA5" w:rsidP="54957EA5">
            <w:pPr>
              <w:spacing w:line="240" w:lineRule="auto"/>
              <w:ind w:left="45"/>
              <w:rPr>
                <w:b/>
                <w:bCs/>
                <w:color w:val="FFFFFF" w:themeColor="background1"/>
                <w:sz w:val="18"/>
                <w:szCs w:val="18"/>
              </w:rPr>
            </w:pPr>
            <w:r w:rsidRPr="54957EA5">
              <w:rPr>
                <w:b/>
                <w:bCs/>
                <w:color w:val="FFFFFF" w:themeColor="background1"/>
                <w:sz w:val="18"/>
                <w:szCs w:val="18"/>
              </w:rPr>
              <w:t>Fail Case:</w:t>
            </w:r>
          </w:p>
        </w:tc>
        <w:tc>
          <w:tcPr>
            <w:tcW w:w="7199"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3F16EFD4" w14:textId="36D4974A" w:rsidR="54957EA5" w:rsidRDefault="54957EA5" w:rsidP="54957EA5">
            <w:pPr>
              <w:spacing w:line="240" w:lineRule="auto"/>
              <w:ind w:left="60"/>
              <w:rPr>
                <w:sz w:val="18"/>
                <w:szCs w:val="18"/>
              </w:rPr>
            </w:pPr>
            <w:r w:rsidRPr="30312079">
              <w:rPr>
                <w:sz w:val="18"/>
                <w:szCs w:val="18"/>
              </w:rPr>
              <w:t xml:space="preserve">The </w:t>
            </w:r>
            <w:r w:rsidR="478F20FE" w:rsidRPr="30312079">
              <w:rPr>
                <w:sz w:val="18"/>
                <w:szCs w:val="18"/>
              </w:rPr>
              <w:t>client is stuck with old billing information</w:t>
            </w:r>
          </w:p>
        </w:tc>
      </w:tr>
      <w:tr w:rsidR="0078441B" w14:paraId="5C425D80" w14:textId="77777777" w:rsidTr="51489C09">
        <w:trPr>
          <w:trHeight w:val="255"/>
        </w:trPr>
        <w:tc>
          <w:tcPr>
            <w:tcW w:w="2161" w:type="dxa"/>
            <w:tcBorders>
              <w:top w:val="single" w:sz="6" w:space="0" w:color="A9A9A9"/>
              <w:left w:val="single" w:sz="6" w:space="0" w:color="A9A9A9"/>
              <w:bottom w:val="single" w:sz="6" w:space="0" w:color="A9A9A9"/>
              <w:right w:val="single" w:sz="6" w:space="0" w:color="A9A9A9"/>
            </w:tcBorders>
            <w:shd w:val="clear" w:color="auto" w:fill="686868"/>
          </w:tcPr>
          <w:p w14:paraId="40614733" w14:textId="77777777" w:rsidR="54957EA5" w:rsidRDefault="54957EA5" w:rsidP="54957EA5">
            <w:pPr>
              <w:spacing w:line="240" w:lineRule="auto"/>
              <w:ind w:left="45"/>
              <w:rPr>
                <w:b/>
                <w:bCs/>
                <w:color w:val="FFFFFF" w:themeColor="background1"/>
                <w:sz w:val="18"/>
                <w:szCs w:val="18"/>
              </w:rPr>
            </w:pPr>
            <w:r w:rsidRPr="54957EA5">
              <w:rPr>
                <w:b/>
                <w:bCs/>
                <w:color w:val="FFFFFF" w:themeColor="background1"/>
                <w:sz w:val="18"/>
                <w:szCs w:val="18"/>
              </w:rPr>
              <w:t>Consequence of Failure:</w:t>
            </w:r>
          </w:p>
        </w:tc>
        <w:tc>
          <w:tcPr>
            <w:tcW w:w="7199"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2E4E7965" w14:textId="50BA1B12" w:rsidR="54957EA5" w:rsidRDefault="54957EA5" w:rsidP="54957EA5">
            <w:pPr>
              <w:spacing w:line="240" w:lineRule="auto"/>
              <w:ind w:left="60"/>
              <w:rPr>
                <w:sz w:val="18"/>
                <w:szCs w:val="18"/>
              </w:rPr>
            </w:pPr>
            <w:r w:rsidRPr="27F9A88A">
              <w:rPr>
                <w:sz w:val="18"/>
                <w:szCs w:val="18"/>
              </w:rPr>
              <w:t>Th</w:t>
            </w:r>
            <w:r w:rsidR="043D9E2A" w:rsidRPr="27F9A88A">
              <w:rPr>
                <w:sz w:val="18"/>
                <w:szCs w:val="18"/>
              </w:rPr>
              <w:t xml:space="preserve">is could interfere with payments </w:t>
            </w:r>
          </w:p>
        </w:tc>
      </w:tr>
      <w:tr w:rsidR="0078441B" w14:paraId="65D16D5E" w14:textId="77777777" w:rsidTr="51489C09">
        <w:trPr>
          <w:trHeight w:val="255"/>
        </w:trPr>
        <w:tc>
          <w:tcPr>
            <w:tcW w:w="2161" w:type="dxa"/>
            <w:tcBorders>
              <w:top w:val="single" w:sz="6" w:space="0" w:color="A9A9A9"/>
              <w:left w:val="single" w:sz="6" w:space="0" w:color="A9A9A9"/>
              <w:bottom w:val="single" w:sz="6" w:space="0" w:color="A9A9A9"/>
              <w:right w:val="single" w:sz="6" w:space="0" w:color="A9A9A9"/>
            </w:tcBorders>
            <w:shd w:val="clear" w:color="auto" w:fill="686868"/>
          </w:tcPr>
          <w:p w14:paraId="66F3AF3B" w14:textId="77777777" w:rsidR="54957EA5" w:rsidRDefault="54957EA5" w:rsidP="54957EA5">
            <w:pPr>
              <w:spacing w:line="240" w:lineRule="auto"/>
              <w:ind w:left="45"/>
              <w:rPr>
                <w:b/>
                <w:bCs/>
                <w:color w:val="FFFFFF" w:themeColor="background1"/>
                <w:sz w:val="18"/>
                <w:szCs w:val="18"/>
              </w:rPr>
            </w:pPr>
            <w:r w:rsidRPr="54957EA5">
              <w:rPr>
                <w:b/>
                <w:bCs/>
                <w:color w:val="FFFFFF" w:themeColor="background1"/>
                <w:sz w:val="18"/>
                <w:szCs w:val="18"/>
              </w:rPr>
              <w:t>Associated Risks:</w:t>
            </w:r>
          </w:p>
        </w:tc>
        <w:tc>
          <w:tcPr>
            <w:tcW w:w="7199"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1420328E" w14:textId="5E7D5ABF" w:rsidR="54957EA5" w:rsidRDefault="54957EA5" w:rsidP="54957EA5">
            <w:pPr>
              <w:spacing w:line="240" w:lineRule="auto"/>
              <w:rPr>
                <w:sz w:val="18"/>
                <w:szCs w:val="18"/>
              </w:rPr>
            </w:pPr>
            <w:r w:rsidRPr="54957EA5">
              <w:rPr>
                <w:sz w:val="18"/>
                <w:szCs w:val="18"/>
              </w:rPr>
              <w:t xml:space="preserve"> </w:t>
            </w:r>
            <w:r w:rsidR="007766E3">
              <w:rPr>
                <w:sz w:val="18"/>
                <w:szCs w:val="18"/>
              </w:rPr>
              <w:t xml:space="preserve"> The client </w:t>
            </w:r>
            <w:r w:rsidR="005F7152">
              <w:rPr>
                <w:sz w:val="18"/>
                <w:szCs w:val="18"/>
              </w:rPr>
              <w:t>is unable to reserve the special room</w:t>
            </w:r>
            <w:r w:rsidR="007E5926">
              <w:rPr>
                <w:sz w:val="18"/>
                <w:szCs w:val="18"/>
              </w:rPr>
              <w:t>.</w:t>
            </w:r>
          </w:p>
        </w:tc>
      </w:tr>
      <w:tr w:rsidR="0010789B" w14:paraId="5482944E" w14:textId="77777777" w:rsidTr="51489C09">
        <w:trPr>
          <w:trHeight w:val="255"/>
        </w:trPr>
        <w:tc>
          <w:tcPr>
            <w:tcW w:w="2161" w:type="dxa"/>
            <w:tcBorders>
              <w:top w:val="single" w:sz="6" w:space="0" w:color="A9A9A9"/>
              <w:left w:val="single" w:sz="6" w:space="0" w:color="A9A9A9"/>
              <w:bottom w:val="single" w:sz="6" w:space="0" w:color="A9A9A9"/>
              <w:right w:val="single" w:sz="6" w:space="0" w:color="A9A9A9"/>
            </w:tcBorders>
            <w:shd w:val="clear" w:color="auto" w:fill="686868"/>
          </w:tcPr>
          <w:p w14:paraId="08AB0AC0" w14:textId="77777777" w:rsidR="54957EA5" w:rsidRDefault="54957EA5" w:rsidP="54957EA5">
            <w:pPr>
              <w:spacing w:line="240" w:lineRule="auto"/>
              <w:ind w:left="45"/>
              <w:rPr>
                <w:sz w:val="18"/>
                <w:szCs w:val="18"/>
              </w:rPr>
            </w:pPr>
            <w:r w:rsidRPr="54957EA5">
              <w:rPr>
                <w:b/>
                <w:bCs/>
                <w:color w:val="FFFFFF" w:themeColor="background1"/>
                <w:sz w:val="18"/>
                <w:szCs w:val="18"/>
              </w:rPr>
              <w:t>Trigger:</w:t>
            </w:r>
            <w:r w:rsidRPr="54957EA5">
              <w:rPr>
                <w:color w:val="FFFFFF" w:themeColor="background1"/>
                <w:sz w:val="18"/>
                <w:szCs w:val="18"/>
              </w:rPr>
              <w:t> </w:t>
            </w:r>
          </w:p>
        </w:tc>
        <w:tc>
          <w:tcPr>
            <w:tcW w:w="7199" w:type="dxa"/>
            <w:gridSpan w:val="2"/>
            <w:tcBorders>
              <w:top w:val="single" w:sz="6" w:space="0" w:color="A9A9A9"/>
              <w:left w:val="single" w:sz="6" w:space="0" w:color="A9A9A9"/>
              <w:bottom w:val="double" w:sz="6" w:space="0" w:color="A9A9A9"/>
              <w:right w:val="single" w:sz="6" w:space="0" w:color="A9A9A9"/>
            </w:tcBorders>
            <w:shd w:val="clear" w:color="auto" w:fill="FFF2CC" w:themeFill="accent4" w:themeFillTint="33"/>
          </w:tcPr>
          <w:p w14:paraId="3EEF299B" w14:textId="4901864F" w:rsidR="54957EA5" w:rsidRDefault="54957EA5" w:rsidP="54957EA5">
            <w:pPr>
              <w:spacing w:line="240" w:lineRule="auto"/>
              <w:rPr>
                <w:sz w:val="18"/>
                <w:szCs w:val="18"/>
              </w:rPr>
            </w:pPr>
            <w:r w:rsidRPr="54957EA5">
              <w:rPr>
                <w:sz w:val="18"/>
                <w:szCs w:val="18"/>
              </w:rPr>
              <w:t> The admin selects the “</w:t>
            </w:r>
            <w:r w:rsidR="00391315">
              <w:rPr>
                <w:sz w:val="18"/>
                <w:szCs w:val="18"/>
              </w:rPr>
              <w:t>E</w:t>
            </w:r>
            <w:r w:rsidRPr="54957EA5">
              <w:rPr>
                <w:sz w:val="18"/>
                <w:szCs w:val="18"/>
              </w:rPr>
              <w:t xml:space="preserve">dit </w:t>
            </w:r>
            <w:r w:rsidR="58BE9921" w:rsidRPr="1CFBBA01">
              <w:rPr>
                <w:sz w:val="18"/>
                <w:szCs w:val="18"/>
              </w:rPr>
              <w:t>clients billing information</w:t>
            </w:r>
            <w:r w:rsidRPr="54957EA5">
              <w:rPr>
                <w:sz w:val="18"/>
                <w:szCs w:val="18"/>
              </w:rPr>
              <w:t>” button</w:t>
            </w:r>
          </w:p>
        </w:tc>
      </w:tr>
      <w:tr w:rsidR="006D709F" w14:paraId="7ABAE892" w14:textId="77777777" w:rsidTr="00293415">
        <w:trPr>
          <w:trHeight w:val="225"/>
        </w:trPr>
        <w:tc>
          <w:tcPr>
            <w:tcW w:w="2161" w:type="dxa"/>
            <w:vMerge w:val="restart"/>
            <w:tcBorders>
              <w:top w:val="single" w:sz="6" w:space="0" w:color="A9A9A9"/>
              <w:left w:val="single" w:sz="6" w:space="0" w:color="A9A9A9"/>
              <w:right w:val="single" w:sz="6" w:space="0" w:color="A9A9A9"/>
            </w:tcBorders>
            <w:shd w:val="clear" w:color="auto" w:fill="686868"/>
          </w:tcPr>
          <w:p w14:paraId="79C10416" w14:textId="2A1257A4" w:rsidR="002936F7" w:rsidRDefault="002936F7" w:rsidP="54957EA5">
            <w:pPr>
              <w:spacing w:line="240" w:lineRule="auto"/>
            </w:pPr>
          </w:p>
          <w:p w14:paraId="5F447DD1" w14:textId="2728FA97" w:rsidR="002936F7" w:rsidRDefault="002936F7" w:rsidP="54957EA5">
            <w:pPr>
              <w:spacing w:line="240" w:lineRule="auto"/>
              <w:rPr>
                <w:sz w:val="18"/>
                <w:szCs w:val="18"/>
              </w:rPr>
            </w:pPr>
            <w:r w:rsidRPr="54957EA5">
              <w:rPr>
                <w:sz w:val="22"/>
                <w:szCs w:val="22"/>
              </w:rPr>
              <w:t> </w:t>
            </w:r>
            <w:r w:rsidRPr="54957EA5">
              <w:rPr>
                <w:b/>
                <w:bCs/>
                <w:color w:val="FFFFFF" w:themeColor="background1"/>
                <w:sz w:val="18"/>
                <w:szCs w:val="18"/>
              </w:rPr>
              <w:t>Success Scenario:</w:t>
            </w:r>
            <w:r w:rsidRPr="54957EA5">
              <w:rPr>
                <w:color w:val="FFFFFF" w:themeColor="background1"/>
                <w:sz w:val="18"/>
                <w:szCs w:val="18"/>
              </w:rPr>
              <w:t> </w:t>
            </w:r>
          </w:p>
          <w:p w14:paraId="0820B3C4" w14:textId="5317F14F" w:rsidR="002936F7" w:rsidRDefault="002936F7" w:rsidP="54957EA5">
            <w:pPr>
              <w:spacing w:line="240" w:lineRule="auto"/>
              <w:ind w:left="45"/>
              <w:rPr>
                <w:sz w:val="18"/>
                <w:szCs w:val="18"/>
              </w:rPr>
            </w:pPr>
          </w:p>
        </w:tc>
        <w:tc>
          <w:tcPr>
            <w:tcW w:w="7199" w:type="dxa"/>
            <w:gridSpan w:val="2"/>
            <w:tcBorders>
              <w:top w:val="double" w:sz="6" w:space="0" w:color="A9A9A9"/>
              <w:left w:val="single" w:sz="6" w:space="0" w:color="A9A9A9"/>
              <w:bottom w:val="single" w:sz="6" w:space="0" w:color="A9A9A9"/>
              <w:right w:val="double" w:sz="6" w:space="0" w:color="A9A9A9"/>
            </w:tcBorders>
            <w:shd w:val="clear" w:color="auto" w:fill="AFC3DD"/>
          </w:tcPr>
          <w:p w14:paraId="2155553B" w14:textId="77777777" w:rsidR="002936F7" w:rsidRDefault="002936F7" w:rsidP="54957EA5">
            <w:pPr>
              <w:spacing w:line="240" w:lineRule="auto"/>
              <w:ind w:left="150"/>
              <w:rPr>
                <w:sz w:val="18"/>
                <w:szCs w:val="18"/>
              </w:rPr>
            </w:pPr>
            <w:r w:rsidRPr="54957EA5">
              <w:rPr>
                <w:b/>
                <w:bCs/>
                <w:sz w:val="18"/>
                <w:szCs w:val="18"/>
              </w:rPr>
              <w:t>Step Actions</w:t>
            </w:r>
            <w:r w:rsidRPr="54957EA5">
              <w:rPr>
                <w:sz w:val="18"/>
                <w:szCs w:val="18"/>
              </w:rPr>
              <w:t> </w:t>
            </w:r>
          </w:p>
        </w:tc>
      </w:tr>
      <w:tr w:rsidR="006D709F" w14:paraId="5CC3BAA7" w14:textId="77777777" w:rsidTr="00CB5A1B">
        <w:trPr>
          <w:trHeight w:val="27"/>
        </w:trPr>
        <w:tc>
          <w:tcPr>
            <w:tcW w:w="2161" w:type="dxa"/>
            <w:vMerge/>
            <w:tcBorders>
              <w:left w:val="single" w:sz="6" w:space="0" w:color="A9A9A9"/>
              <w:right w:val="single" w:sz="6" w:space="0" w:color="A9A9A9"/>
            </w:tcBorders>
          </w:tcPr>
          <w:p w14:paraId="30D4C5D7" w14:textId="77777777" w:rsidR="002936F7" w:rsidRDefault="002936F7"/>
        </w:tc>
        <w:tc>
          <w:tcPr>
            <w:tcW w:w="555" w:type="dxa"/>
            <w:tcBorders>
              <w:top w:val="single" w:sz="6" w:space="0" w:color="A9A9A9"/>
              <w:left w:val="single" w:sz="6" w:space="0" w:color="A9A9A9"/>
              <w:bottom w:val="single" w:sz="6" w:space="0" w:color="A9A9A9"/>
              <w:right w:val="nil"/>
            </w:tcBorders>
            <w:shd w:val="clear" w:color="auto" w:fill="D2D2D2"/>
          </w:tcPr>
          <w:p w14:paraId="23A527FA" w14:textId="77777777" w:rsidR="002936F7" w:rsidRDefault="002936F7" w:rsidP="46ED0466">
            <w:pPr>
              <w:spacing w:line="240" w:lineRule="auto"/>
              <w:ind w:right="150"/>
              <w:rPr>
                <w:sz w:val="18"/>
                <w:szCs w:val="18"/>
              </w:rPr>
            </w:pPr>
            <w:r w:rsidRPr="54957EA5">
              <w:rPr>
                <w:b/>
                <w:bCs/>
                <w:sz w:val="18"/>
                <w:szCs w:val="18"/>
              </w:rPr>
              <w:t>1</w:t>
            </w:r>
            <w:r w:rsidRPr="54957EA5">
              <w:rPr>
                <w:sz w:val="18"/>
                <w:szCs w:val="18"/>
              </w:rPr>
              <w:t> </w:t>
            </w:r>
          </w:p>
        </w:tc>
        <w:tc>
          <w:tcPr>
            <w:tcW w:w="6644" w:type="dxa"/>
            <w:tcBorders>
              <w:top w:val="single" w:sz="6" w:space="0" w:color="A9A9A9"/>
              <w:left w:val="nil"/>
              <w:bottom w:val="single" w:sz="6" w:space="0" w:color="A9A9A9"/>
              <w:right w:val="double" w:sz="6" w:space="0" w:color="A9A9A9"/>
            </w:tcBorders>
            <w:shd w:val="clear" w:color="auto" w:fill="D2D2D2"/>
          </w:tcPr>
          <w:p w14:paraId="43BE08A2" w14:textId="1BC81071" w:rsidR="002936F7" w:rsidRPr="00C04691" w:rsidRDefault="002936F7">
            <w:pPr>
              <w:rPr>
                <w:sz w:val="18"/>
                <w:szCs w:val="18"/>
              </w:rPr>
            </w:pPr>
            <w:r w:rsidRPr="00C04691">
              <w:rPr>
                <w:sz w:val="18"/>
                <w:szCs w:val="18"/>
              </w:rPr>
              <w:t xml:space="preserve">Use case begins when </w:t>
            </w:r>
            <w:r w:rsidR="002955D5">
              <w:rPr>
                <w:sz w:val="18"/>
                <w:szCs w:val="18"/>
              </w:rPr>
              <w:t xml:space="preserve">the </w:t>
            </w:r>
            <w:r w:rsidRPr="00C04691">
              <w:rPr>
                <w:sz w:val="18"/>
                <w:szCs w:val="18"/>
              </w:rPr>
              <w:t>user clicks on the “</w:t>
            </w:r>
            <w:r w:rsidR="007C792B" w:rsidRPr="00C04691">
              <w:rPr>
                <w:sz w:val="18"/>
                <w:szCs w:val="18"/>
              </w:rPr>
              <w:t>E</w:t>
            </w:r>
            <w:r w:rsidRPr="00C04691">
              <w:rPr>
                <w:sz w:val="18"/>
                <w:szCs w:val="18"/>
              </w:rPr>
              <w:t>dit clients billing information” button</w:t>
            </w:r>
          </w:p>
        </w:tc>
      </w:tr>
      <w:tr w:rsidR="006D709F" w14:paraId="3503843E" w14:textId="77777777" w:rsidTr="00CB5A1B">
        <w:trPr>
          <w:trHeight w:val="27"/>
        </w:trPr>
        <w:tc>
          <w:tcPr>
            <w:tcW w:w="2161" w:type="dxa"/>
            <w:vMerge/>
            <w:tcBorders>
              <w:left w:val="single" w:sz="6" w:space="0" w:color="A9A9A9"/>
              <w:right w:val="single" w:sz="6" w:space="0" w:color="A9A9A9"/>
            </w:tcBorders>
          </w:tcPr>
          <w:p w14:paraId="03422AAE" w14:textId="77777777" w:rsidR="002936F7" w:rsidRDefault="002936F7"/>
        </w:tc>
        <w:tc>
          <w:tcPr>
            <w:tcW w:w="555" w:type="dxa"/>
            <w:tcBorders>
              <w:top w:val="single" w:sz="6" w:space="0" w:color="A9A9A9"/>
              <w:left w:val="single" w:sz="6" w:space="0" w:color="A9A9A9"/>
              <w:bottom w:val="single" w:sz="6" w:space="0" w:color="A9A9A9"/>
              <w:right w:val="nil"/>
            </w:tcBorders>
            <w:shd w:val="clear" w:color="auto" w:fill="F7F7FF"/>
          </w:tcPr>
          <w:p w14:paraId="181E6AE6" w14:textId="228D98F8" w:rsidR="002936F7" w:rsidRDefault="002936F7" w:rsidP="46ED0466">
            <w:pPr>
              <w:spacing w:line="240" w:lineRule="auto"/>
              <w:ind w:right="150"/>
              <w:rPr>
                <w:sz w:val="18"/>
                <w:szCs w:val="18"/>
              </w:rPr>
            </w:pPr>
            <w:r w:rsidRPr="54957EA5">
              <w:rPr>
                <w:b/>
                <w:bCs/>
                <w:sz w:val="18"/>
                <w:szCs w:val="18"/>
              </w:rPr>
              <w:t>2</w:t>
            </w:r>
            <w:r w:rsidRPr="54957EA5">
              <w:rPr>
                <w:sz w:val="18"/>
                <w:szCs w:val="18"/>
              </w:rPr>
              <w:t> </w:t>
            </w:r>
          </w:p>
        </w:tc>
        <w:tc>
          <w:tcPr>
            <w:tcW w:w="6644" w:type="dxa"/>
            <w:tcBorders>
              <w:top w:val="single" w:sz="6" w:space="0" w:color="A9A9A9"/>
              <w:left w:val="nil"/>
              <w:bottom w:val="single" w:sz="6" w:space="0" w:color="A9A9A9"/>
              <w:right w:val="double" w:sz="6" w:space="0" w:color="A9A9A9"/>
            </w:tcBorders>
            <w:shd w:val="clear" w:color="auto" w:fill="F7F7FF"/>
          </w:tcPr>
          <w:p w14:paraId="0B337D9D" w14:textId="43F615E4" w:rsidR="002936F7" w:rsidRPr="00C04691" w:rsidRDefault="002936F7" w:rsidP="54957EA5">
            <w:pPr>
              <w:spacing w:line="240" w:lineRule="auto"/>
              <w:rPr>
                <w:sz w:val="18"/>
                <w:szCs w:val="18"/>
              </w:rPr>
            </w:pPr>
            <w:r w:rsidRPr="00C04691">
              <w:rPr>
                <w:sz w:val="18"/>
                <w:szCs w:val="18"/>
              </w:rPr>
              <w:t xml:space="preserve">The system pops up the list of clients </w:t>
            </w:r>
          </w:p>
        </w:tc>
      </w:tr>
      <w:tr w:rsidR="006D709F" w14:paraId="78342F7E" w14:textId="77777777" w:rsidTr="00CB5A1B">
        <w:trPr>
          <w:trHeight w:val="27"/>
        </w:trPr>
        <w:tc>
          <w:tcPr>
            <w:tcW w:w="2161" w:type="dxa"/>
            <w:vMerge/>
            <w:tcBorders>
              <w:left w:val="single" w:sz="6" w:space="0" w:color="A9A9A9"/>
              <w:right w:val="single" w:sz="6" w:space="0" w:color="A9A9A9"/>
            </w:tcBorders>
          </w:tcPr>
          <w:p w14:paraId="6C311472" w14:textId="77777777" w:rsidR="002936F7" w:rsidRDefault="002936F7"/>
        </w:tc>
        <w:tc>
          <w:tcPr>
            <w:tcW w:w="555" w:type="dxa"/>
            <w:tcBorders>
              <w:top w:val="single" w:sz="6" w:space="0" w:color="A9A9A9"/>
              <w:left w:val="single" w:sz="6" w:space="0" w:color="A9A9A9"/>
              <w:bottom w:val="single" w:sz="6" w:space="0" w:color="A9A9A9"/>
              <w:right w:val="nil"/>
            </w:tcBorders>
            <w:shd w:val="clear" w:color="auto" w:fill="F7F7FF"/>
          </w:tcPr>
          <w:p w14:paraId="7D987BC9" w14:textId="77777777" w:rsidR="002936F7" w:rsidRDefault="002936F7" w:rsidP="46ED0466">
            <w:pPr>
              <w:spacing w:line="240" w:lineRule="auto"/>
              <w:ind w:right="150"/>
              <w:rPr>
                <w:sz w:val="18"/>
                <w:szCs w:val="18"/>
              </w:rPr>
            </w:pPr>
            <w:r w:rsidRPr="54957EA5">
              <w:rPr>
                <w:b/>
                <w:bCs/>
                <w:sz w:val="18"/>
                <w:szCs w:val="18"/>
              </w:rPr>
              <w:t>3</w:t>
            </w:r>
            <w:r w:rsidRPr="54957EA5">
              <w:rPr>
                <w:sz w:val="18"/>
                <w:szCs w:val="18"/>
              </w:rPr>
              <w:t> </w:t>
            </w:r>
          </w:p>
        </w:tc>
        <w:tc>
          <w:tcPr>
            <w:tcW w:w="6644" w:type="dxa"/>
            <w:tcBorders>
              <w:top w:val="single" w:sz="6" w:space="0" w:color="A9A9A9"/>
              <w:left w:val="nil"/>
              <w:bottom w:val="single" w:sz="6" w:space="0" w:color="A9A9A9"/>
              <w:right w:val="double" w:sz="6" w:space="0" w:color="A9A9A9"/>
            </w:tcBorders>
            <w:shd w:val="clear" w:color="auto" w:fill="F7F7FF"/>
          </w:tcPr>
          <w:p w14:paraId="0DE45D5C" w14:textId="7A6DB852" w:rsidR="002936F7" w:rsidRDefault="002936F7" w:rsidP="54957EA5">
            <w:pPr>
              <w:spacing w:line="240" w:lineRule="auto"/>
              <w:rPr>
                <w:sz w:val="18"/>
                <w:szCs w:val="18"/>
              </w:rPr>
            </w:pPr>
            <w:r w:rsidRPr="083B8C29">
              <w:rPr>
                <w:sz w:val="18"/>
                <w:szCs w:val="18"/>
              </w:rPr>
              <w:t>The admin selects the client whose billing information he would like to change</w:t>
            </w:r>
          </w:p>
        </w:tc>
      </w:tr>
      <w:tr w:rsidR="006D709F" w14:paraId="35538939" w14:textId="77777777" w:rsidTr="00CB5A1B">
        <w:trPr>
          <w:trHeight w:val="102"/>
        </w:trPr>
        <w:tc>
          <w:tcPr>
            <w:tcW w:w="2161" w:type="dxa"/>
            <w:vMerge/>
            <w:tcBorders>
              <w:left w:val="single" w:sz="6" w:space="0" w:color="A9A9A9"/>
              <w:right w:val="single" w:sz="6" w:space="0" w:color="A9A9A9"/>
            </w:tcBorders>
            <w:shd w:val="clear" w:color="auto" w:fill="686868"/>
          </w:tcPr>
          <w:p w14:paraId="4BC36661" w14:textId="39C6C28F" w:rsidR="002936F7" w:rsidRDefault="002936F7" w:rsidP="4D43176E">
            <w:pPr>
              <w:spacing w:line="240" w:lineRule="auto"/>
            </w:pPr>
          </w:p>
        </w:tc>
        <w:tc>
          <w:tcPr>
            <w:tcW w:w="555" w:type="dxa"/>
            <w:tcBorders>
              <w:top w:val="single" w:sz="6" w:space="0" w:color="A9A9A9"/>
              <w:left w:val="single" w:sz="6" w:space="0" w:color="A9A9A9"/>
              <w:bottom w:val="single" w:sz="6" w:space="0" w:color="A9A9A9"/>
              <w:right w:val="nil"/>
            </w:tcBorders>
            <w:shd w:val="clear" w:color="auto" w:fill="F7F7FF"/>
          </w:tcPr>
          <w:p w14:paraId="119B029B" w14:textId="0F2A93A7" w:rsidR="002936F7" w:rsidRDefault="002936F7" w:rsidP="4D43176E">
            <w:pPr>
              <w:spacing w:line="240" w:lineRule="auto"/>
              <w:rPr>
                <w:b/>
                <w:bCs/>
                <w:sz w:val="18"/>
                <w:szCs w:val="18"/>
              </w:rPr>
            </w:pPr>
            <w:r w:rsidRPr="7B1E96DC">
              <w:rPr>
                <w:b/>
                <w:bCs/>
                <w:sz w:val="18"/>
                <w:szCs w:val="18"/>
              </w:rPr>
              <w:t>4</w:t>
            </w:r>
          </w:p>
        </w:tc>
        <w:tc>
          <w:tcPr>
            <w:tcW w:w="6644" w:type="dxa"/>
            <w:tcBorders>
              <w:top w:val="single" w:sz="6" w:space="0" w:color="A9A9A9"/>
              <w:left w:val="nil"/>
              <w:bottom w:val="single" w:sz="6" w:space="0" w:color="A9A9A9"/>
              <w:right w:val="double" w:sz="6" w:space="0" w:color="A9A9A9"/>
            </w:tcBorders>
            <w:shd w:val="clear" w:color="auto" w:fill="F7F7FF"/>
          </w:tcPr>
          <w:p w14:paraId="09E77DCC" w14:textId="03604C05" w:rsidR="002936F7" w:rsidRPr="0063462B" w:rsidRDefault="002936F7" w:rsidP="4D43176E">
            <w:pPr>
              <w:spacing w:line="240" w:lineRule="auto"/>
            </w:pPr>
            <w:r w:rsidRPr="180202D8">
              <w:rPr>
                <w:sz w:val="18"/>
                <w:szCs w:val="18"/>
              </w:rPr>
              <w:t>The admin makes the changes</w:t>
            </w:r>
          </w:p>
        </w:tc>
      </w:tr>
      <w:tr w:rsidR="00CB5A1B" w14:paraId="4EE0DA20" w14:textId="77777777" w:rsidTr="00CB5A1B">
        <w:trPr>
          <w:trHeight w:val="30"/>
        </w:trPr>
        <w:tc>
          <w:tcPr>
            <w:tcW w:w="2161" w:type="dxa"/>
            <w:vMerge/>
            <w:tcBorders>
              <w:left w:val="single" w:sz="6" w:space="0" w:color="A9A9A9"/>
              <w:right w:val="single" w:sz="6" w:space="0" w:color="A9A9A9"/>
            </w:tcBorders>
            <w:shd w:val="clear" w:color="auto" w:fill="686868"/>
          </w:tcPr>
          <w:p w14:paraId="74998290" w14:textId="531DAE0C" w:rsidR="002936F7" w:rsidRDefault="002936F7" w:rsidP="4D43176E">
            <w:pPr>
              <w:spacing w:line="240" w:lineRule="auto"/>
            </w:pPr>
          </w:p>
        </w:tc>
        <w:tc>
          <w:tcPr>
            <w:tcW w:w="555" w:type="dxa"/>
            <w:tcBorders>
              <w:top w:val="single" w:sz="6" w:space="0" w:color="A9A9A9"/>
              <w:left w:val="single" w:sz="6" w:space="0" w:color="A9A9A9"/>
              <w:bottom w:val="single" w:sz="6" w:space="0" w:color="A9A9A9"/>
              <w:right w:val="nil"/>
            </w:tcBorders>
            <w:shd w:val="clear" w:color="auto" w:fill="F7F7FF"/>
          </w:tcPr>
          <w:p w14:paraId="76E5E5C6" w14:textId="5764FE0B" w:rsidR="002936F7" w:rsidRDefault="002936F7" w:rsidP="4D43176E">
            <w:pPr>
              <w:spacing w:line="240" w:lineRule="auto"/>
              <w:rPr>
                <w:b/>
                <w:bCs/>
                <w:sz w:val="18"/>
                <w:szCs w:val="18"/>
              </w:rPr>
            </w:pPr>
            <w:r w:rsidRPr="7B1E96DC">
              <w:rPr>
                <w:b/>
                <w:bCs/>
                <w:sz w:val="18"/>
                <w:szCs w:val="18"/>
              </w:rPr>
              <w:t>5</w:t>
            </w:r>
          </w:p>
        </w:tc>
        <w:tc>
          <w:tcPr>
            <w:tcW w:w="6644" w:type="dxa"/>
            <w:tcBorders>
              <w:top w:val="single" w:sz="6" w:space="0" w:color="A9A9A9"/>
              <w:left w:val="nil"/>
              <w:bottom w:val="single" w:sz="6" w:space="0" w:color="A9A9A9"/>
              <w:right w:val="double" w:sz="6" w:space="0" w:color="A9A9A9"/>
            </w:tcBorders>
            <w:shd w:val="clear" w:color="auto" w:fill="F7F7FF"/>
          </w:tcPr>
          <w:p w14:paraId="5587022F" w14:textId="289A5C48" w:rsidR="002936F7" w:rsidRDefault="002936F7" w:rsidP="0063462B">
            <w:pPr>
              <w:spacing w:line="240" w:lineRule="auto"/>
              <w:rPr>
                <w:sz w:val="18"/>
                <w:szCs w:val="18"/>
              </w:rPr>
            </w:pPr>
            <w:r w:rsidRPr="180202D8">
              <w:rPr>
                <w:sz w:val="18"/>
                <w:szCs w:val="18"/>
              </w:rPr>
              <w:t xml:space="preserve">The admin presses the </w:t>
            </w:r>
            <w:r w:rsidR="00646973">
              <w:rPr>
                <w:sz w:val="18"/>
                <w:szCs w:val="18"/>
              </w:rPr>
              <w:t>&lt;&lt;S</w:t>
            </w:r>
            <w:r w:rsidRPr="180202D8">
              <w:rPr>
                <w:sz w:val="18"/>
                <w:szCs w:val="18"/>
              </w:rPr>
              <w:t>ave</w:t>
            </w:r>
            <w:r w:rsidR="00646973">
              <w:rPr>
                <w:sz w:val="18"/>
                <w:szCs w:val="18"/>
              </w:rPr>
              <w:t>&gt;&gt;</w:t>
            </w:r>
            <w:r w:rsidRPr="180202D8">
              <w:rPr>
                <w:sz w:val="18"/>
                <w:szCs w:val="18"/>
              </w:rPr>
              <w:t xml:space="preserve"> button</w:t>
            </w:r>
          </w:p>
        </w:tc>
      </w:tr>
      <w:tr w:rsidR="00034B61" w14:paraId="670111D2" w14:textId="77777777" w:rsidTr="00CB5A1B">
        <w:trPr>
          <w:trHeight w:val="30"/>
        </w:trPr>
        <w:tc>
          <w:tcPr>
            <w:tcW w:w="2161" w:type="dxa"/>
            <w:vMerge/>
            <w:tcBorders>
              <w:left w:val="single" w:sz="6" w:space="0" w:color="A9A9A9"/>
              <w:bottom w:val="single" w:sz="6" w:space="0" w:color="A9A9A9"/>
              <w:right w:val="single" w:sz="6" w:space="0" w:color="A9A9A9"/>
            </w:tcBorders>
            <w:shd w:val="clear" w:color="auto" w:fill="686868"/>
          </w:tcPr>
          <w:p w14:paraId="482B4A70" w14:textId="16F461DB" w:rsidR="002936F7" w:rsidRDefault="002936F7" w:rsidP="4D43176E">
            <w:pPr>
              <w:spacing w:line="240" w:lineRule="auto"/>
            </w:pPr>
          </w:p>
        </w:tc>
        <w:tc>
          <w:tcPr>
            <w:tcW w:w="555" w:type="dxa"/>
            <w:tcBorders>
              <w:top w:val="single" w:sz="6" w:space="0" w:color="A9A9A9"/>
              <w:left w:val="single" w:sz="6" w:space="0" w:color="A9A9A9"/>
              <w:bottom w:val="single" w:sz="6" w:space="0" w:color="A9A9A9"/>
              <w:right w:val="nil"/>
            </w:tcBorders>
            <w:shd w:val="clear" w:color="auto" w:fill="F7F7FF"/>
          </w:tcPr>
          <w:p w14:paraId="5301EDFB" w14:textId="54062011" w:rsidR="002936F7" w:rsidRDefault="002936F7" w:rsidP="4D43176E">
            <w:pPr>
              <w:spacing w:line="240" w:lineRule="auto"/>
              <w:rPr>
                <w:b/>
                <w:bCs/>
                <w:sz w:val="18"/>
                <w:szCs w:val="18"/>
              </w:rPr>
            </w:pPr>
            <w:r w:rsidRPr="7B1E96DC">
              <w:rPr>
                <w:b/>
                <w:bCs/>
                <w:sz w:val="18"/>
                <w:szCs w:val="18"/>
              </w:rPr>
              <w:t>6</w:t>
            </w:r>
          </w:p>
        </w:tc>
        <w:tc>
          <w:tcPr>
            <w:tcW w:w="6644" w:type="dxa"/>
            <w:tcBorders>
              <w:top w:val="single" w:sz="6" w:space="0" w:color="A9A9A9"/>
              <w:left w:val="nil"/>
              <w:bottom w:val="single" w:sz="6" w:space="0" w:color="A9A9A9"/>
              <w:right w:val="double" w:sz="6" w:space="0" w:color="A9A9A9"/>
            </w:tcBorders>
            <w:shd w:val="clear" w:color="auto" w:fill="F7F7FF"/>
          </w:tcPr>
          <w:p w14:paraId="1A0321E4" w14:textId="698BFE00" w:rsidR="002936F7" w:rsidRDefault="002936F7" w:rsidP="4D43176E">
            <w:pPr>
              <w:spacing w:line="240" w:lineRule="auto"/>
            </w:pPr>
            <w:r w:rsidRPr="51489C09">
              <w:rPr>
                <w:sz w:val="18"/>
                <w:szCs w:val="18"/>
              </w:rPr>
              <w:t>The client is notified that their information has been changed via email</w:t>
            </w:r>
          </w:p>
        </w:tc>
      </w:tr>
      <w:tr w:rsidR="0010789B" w14:paraId="7CF8D06C" w14:textId="77777777" w:rsidTr="51489C09">
        <w:trPr>
          <w:trHeight w:val="279"/>
        </w:trPr>
        <w:tc>
          <w:tcPr>
            <w:tcW w:w="2161" w:type="dxa"/>
            <w:tcBorders>
              <w:top w:val="single" w:sz="6" w:space="0" w:color="A9A9A9"/>
              <w:left w:val="single" w:sz="6" w:space="0" w:color="A9A9A9"/>
              <w:bottom w:val="single" w:sz="6" w:space="0" w:color="A9A9A9"/>
              <w:right w:val="single" w:sz="6" w:space="0" w:color="A9A9A9"/>
            </w:tcBorders>
            <w:shd w:val="clear" w:color="auto" w:fill="686868"/>
          </w:tcPr>
          <w:p w14:paraId="6CDE6240" w14:textId="77777777" w:rsidR="54957EA5" w:rsidRDefault="54957EA5" w:rsidP="54957EA5">
            <w:pPr>
              <w:spacing w:line="240" w:lineRule="auto"/>
              <w:ind w:left="45"/>
              <w:rPr>
                <w:sz w:val="18"/>
                <w:szCs w:val="18"/>
              </w:rPr>
            </w:pPr>
            <w:r w:rsidRPr="54957EA5">
              <w:rPr>
                <w:b/>
                <w:bCs/>
                <w:color w:val="FFFFFF" w:themeColor="background1"/>
                <w:sz w:val="14"/>
                <w:szCs w:val="14"/>
              </w:rPr>
              <w:lastRenderedPageBreak/>
              <w:t>Extensions:</w:t>
            </w:r>
            <w:r w:rsidRPr="54957EA5">
              <w:rPr>
                <w:color w:val="FFFFFF" w:themeColor="background1"/>
                <w:sz w:val="14"/>
                <w:szCs w:val="14"/>
              </w:rPr>
              <w:t> </w:t>
            </w:r>
          </w:p>
        </w:tc>
        <w:tc>
          <w:tcPr>
            <w:tcW w:w="7199" w:type="dxa"/>
            <w:gridSpan w:val="2"/>
            <w:tcBorders>
              <w:top w:val="double" w:sz="6" w:space="0" w:color="A9A9A9"/>
              <w:left w:val="single" w:sz="6" w:space="0" w:color="A9A9A9"/>
              <w:bottom w:val="single" w:sz="6" w:space="0" w:color="A9A9A9"/>
              <w:right w:val="single" w:sz="6" w:space="0" w:color="A9A9A9"/>
            </w:tcBorders>
            <w:shd w:val="clear" w:color="auto" w:fill="686868"/>
          </w:tcPr>
          <w:p w14:paraId="750ED6F1" w14:textId="77777777" w:rsidR="54957EA5" w:rsidRDefault="54957EA5" w:rsidP="54957EA5">
            <w:pPr>
              <w:spacing w:line="240" w:lineRule="auto"/>
              <w:ind w:left="105"/>
              <w:rPr>
                <w:sz w:val="18"/>
                <w:szCs w:val="18"/>
              </w:rPr>
            </w:pPr>
            <w:r w:rsidRPr="54957EA5">
              <w:rPr>
                <w:b/>
                <w:bCs/>
                <w:color w:val="EFFFEF"/>
                <w:sz w:val="16"/>
                <w:szCs w:val="16"/>
              </w:rPr>
              <w:t>Branching Scenarios</w:t>
            </w:r>
            <w:r w:rsidRPr="54957EA5">
              <w:rPr>
                <w:color w:val="EFFFEF"/>
                <w:sz w:val="16"/>
                <w:szCs w:val="16"/>
              </w:rPr>
              <w:t> </w:t>
            </w:r>
          </w:p>
        </w:tc>
      </w:tr>
      <w:tr w:rsidR="0078441B" w14:paraId="688362D5" w14:textId="77777777" w:rsidTr="51489C09">
        <w:trPr>
          <w:trHeight w:val="183"/>
        </w:trPr>
        <w:tc>
          <w:tcPr>
            <w:tcW w:w="2161" w:type="dxa"/>
            <w:vMerge w:val="restart"/>
            <w:tcBorders>
              <w:top w:val="single" w:sz="6" w:space="0" w:color="A9A9A9"/>
              <w:left w:val="single" w:sz="6" w:space="0" w:color="A9A9A9"/>
              <w:right w:val="single" w:sz="6" w:space="0" w:color="A9A9A9"/>
            </w:tcBorders>
            <w:shd w:val="clear" w:color="auto" w:fill="686868"/>
          </w:tcPr>
          <w:p w14:paraId="7FD3B6DA" w14:textId="5A8A69C7" w:rsidR="00AD7E9C" w:rsidRDefault="00AD7E9C" w:rsidP="54957EA5">
            <w:pPr>
              <w:spacing w:line="240" w:lineRule="auto"/>
              <w:ind w:right="195"/>
              <w:jc w:val="right"/>
              <w:rPr>
                <w:b/>
                <w:bCs/>
                <w:color w:val="FFFFFF" w:themeColor="background1"/>
                <w:sz w:val="16"/>
                <w:szCs w:val="16"/>
              </w:rPr>
            </w:pPr>
            <w:r>
              <w:rPr>
                <w:b/>
                <w:bCs/>
                <w:color w:val="FFFFFF" w:themeColor="background1"/>
                <w:sz w:val="16"/>
                <w:szCs w:val="16"/>
              </w:rPr>
              <w:t>6</w:t>
            </w:r>
          </w:p>
        </w:tc>
        <w:tc>
          <w:tcPr>
            <w:tcW w:w="7199"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3F289070" w14:textId="563AAB2D" w:rsidR="00AD7E9C" w:rsidRDefault="00AD7E9C" w:rsidP="54957EA5">
            <w:pPr>
              <w:spacing w:line="240" w:lineRule="auto"/>
              <w:ind w:left="90"/>
              <w:rPr>
                <w:b/>
                <w:bCs/>
                <w:sz w:val="18"/>
                <w:szCs w:val="18"/>
              </w:rPr>
            </w:pPr>
            <w:r>
              <w:rPr>
                <w:b/>
                <w:bCs/>
                <w:sz w:val="18"/>
                <w:szCs w:val="18"/>
              </w:rPr>
              <w:t>Condition: Client is unable to receive the change</w:t>
            </w:r>
          </w:p>
        </w:tc>
      </w:tr>
      <w:tr w:rsidR="0078441B" w14:paraId="1CCB3F83" w14:textId="77777777" w:rsidTr="00293415">
        <w:trPr>
          <w:trHeight w:val="183"/>
        </w:trPr>
        <w:tc>
          <w:tcPr>
            <w:tcW w:w="2161" w:type="dxa"/>
            <w:vMerge/>
            <w:tcBorders>
              <w:left w:val="single" w:sz="6" w:space="0" w:color="A9A9A9"/>
              <w:right w:val="single" w:sz="6" w:space="0" w:color="A9A9A9"/>
            </w:tcBorders>
            <w:shd w:val="clear" w:color="auto" w:fill="686868"/>
          </w:tcPr>
          <w:p w14:paraId="14865930" w14:textId="77777777" w:rsidR="00AD7E9C" w:rsidRDefault="00AD7E9C" w:rsidP="54957EA5">
            <w:pPr>
              <w:spacing w:line="240" w:lineRule="auto"/>
              <w:ind w:right="195"/>
              <w:jc w:val="right"/>
              <w:rPr>
                <w:b/>
                <w:bCs/>
                <w:color w:val="FFFFFF" w:themeColor="background1"/>
                <w:sz w:val="16"/>
                <w:szCs w:val="16"/>
              </w:rPr>
            </w:pPr>
          </w:p>
        </w:tc>
        <w:tc>
          <w:tcPr>
            <w:tcW w:w="7199"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0118503F" w14:textId="19D702DC" w:rsidR="00AD7E9C" w:rsidRDefault="00AD7E9C" w:rsidP="54957EA5">
            <w:pPr>
              <w:spacing w:line="240" w:lineRule="auto"/>
              <w:ind w:left="90"/>
              <w:rPr>
                <w:b/>
                <w:bCs/>
                <w:sz w:val="18"/>
                <w:szCs w:val="18"/>
              </w:rPr>
            </w:pPr>
            <w:r>
              <w:rPr>
                <w:b/>
                <w:bCs/>
                <w:sz w:val="18"/>
                <w:szCs w:val="18"/>
              </w:rPr>
              <w:t>Step Actions</w:t>
            </w:r>
          </w:p>
        </w:tc>
      </w:tr>
      <w:tr w:rsidR="0078441B" w14:paraId="5F001E95" w14:textId="77777777" w:rsidTr="00293415">
        <w:trPr>
          <w:trHeight w:val="183"/>
        </w:trPr>
        <w:tc>
          <w:tcPr>
            <w:tcW w:w="2161" w:type="dxa"/>
            <w:vMerge/>
            <w:tcBorders>
              <w:left w:val="single" w:sz="6" w:space="0" w:color="A9A9A9"/>
              <w:right w:val="single" w:sz="6" w:space="0" w:color="A9A9A9"/>
            </w:tcBorders>
            <w:shd w:val="clear" w:color="auto" w:fill="686868"/>
          </w:tcPr>
          <w:p w14:paraId="780507C1" w14:textId="77777777" w:rsidR="00AD7E9C" w:rsidRDefault="00AD7E9C" w:rsidP="54957EA5">
            <w:pPr>
              <w:spacing w:line="240" w:lineRule="auto"/>
              <w:ind w:right="195"/>
              <w:jc w:val="right"/>
              <w:rPr>
                <w:b/>
                <w:bCs/>
                <w:color w:val="FFFFFF" w:themeColor="background1"/>
                <w:sz w:val="16"/>
                <w:szCs w:val="16"/>
              </w:rPr>
            </w:pPr>
          </w:p>
        </w:tc>
        <w:tc>
          <w:tcPr>
            <w:tcW w:w="7199"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74078181" w14:textId="0425E2DA" w:rsidR="00AD7E9C" w:rsidRDefault="00AD7E9C" w:rsidP="54957EA5">
            <w:pPr>
              <w:spacing w:line="240" w:lineRule="auto"/>
              <w:ind w:left="90"/>
              <w:rPr>
                <w:b/>
                <w:bCs/>
                <w:sz w:val="18"/>
                <w:szCs w:val="18"/>
              </w:rPr>
            </w:pPr>
            <w:r>
              <w:rPr>
                <w:b/>
                <w:bCs/>
                <w:sz w:val="18"/>
                <w:szCs w:val="18"/>
              </w:rPr>
              <w:t>1 After 5 minutes, if the client is unable to receive the change, the system reloaded</w:t>
            </w:r>
          </w:p>
        </w:tc>
      </w:tr>
      <w:tr w:rsidR="0078441B" w14:paraId="1723CA25" w14:textId="77777777" w:rsidTr="51489C09">
        <w:trPr>
          <w:trHeight w:val="210"/>
        </w:trPr>
        <w:tc>
          <w:tcPr>
            <w:tcW w:w="2161" w:type="dxa"/>
            <w:vMerge/>
            <w:tcBorders>
              <w:left w:val="single" w:sz="6" w:space="0" w:color="A9A9A9"/>
              <w:right w:val="single" w:sz="6" w:space="0" w:color="A9A9A9"/>
            </w:tcBorders>
            <w:shd w:val="clear" w:color="auto" w:fill="686868"/>
          </w:tcPr>
          <w:p w14:paraId="6296C6B8" w14:textId="43460731" w:rsidR="00AD7E9C" w:rsidRDefault="00AD7E9C" w:rsidP="54957EA5">
            <w:pPr>
              <w:spacing w:line="240" w:lineRule="auto"/>
              <w:ind w:right="195"/>
              <w:jc w:val="right"/>
              <w:rPr>
                <w:b/>
                <w:bCs/>
                <w:color w:val="FFFFFF" w:themeColor="background1"/>
                <w:sz w:val="16"/>
                <w:szCs w:val="16"/>
              </w:rPr>
            </w:pPr>
          </w:p>
        </w:tc>
        <w:tc>
          <w:tcPr>
            <w:tcW w:w="7199"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14797169" w14:textId="52E607E6" w:rsidR="00AD7E9C" w:rsidRDefault="00AD7E9C" w:rsidP="54957EA5">
            <w:pPr>
              <w:spacing w:line="240" w:lineRule="auto"/>
              <w:ind w:left="90"/>
              <w:rPr>
                <w:b/>
                <w:bCs/>
                <w:sz w:val="18"/>
                <w:szCs w:val="18"/>
              </w:rPr>
            </w:pPr>
            <w:r>
              <w:rPr>
                <w:b/>
                <w:bCs/>
                <w:sz w:val="18"/>
                <w:szCs w:val="18"/>
              </w:rPr>
              <w:t xml:space="preserve">2 The system will notify the administrator to check whether the change has been saved then resend </w:t>
            </w:r>
            <w:r w:rsidR="002955D5">
              <w:rPr>
                <w:b/>
                <w:bCs/>
                <w:sz w:val="18"/>
                <w:szCs w:val="18"/>
              </w:rPr>
              <w:t xml:space="preserve">an </w:t>
            </w:r>
            <w:r>
              <w:rPr>
                <w:b/>
                <w:bCs/>
                <w:sz w:val="18"/>
                <w:szCs w:val="18"/>
              </w:rPr>
              <w:t xml:space="preserve">email to </w:t>
            </w:r>
            <w:r w:rsidR="002955D5">
              <w:rPr>
                <w:b/>
                <w:bCs/>
                <w:sz w:val="18"/>
                <w:szCs w:val="18"/>
              </w:rPr>
              <w:t xml:space="preserve">the </w:t>
            </w:r>
            <w:r>
              <w:rPr>
                <w:b/>
                <w:bCs/>
                <w:sz w:val="18"/>
                <w:szCs w:val="18"/>
              </w:rPr>
              <w:t>client to check the billing.</w:t>
            </w:r>
          </w:p>
        </w:tc>
      </w:tr>
    </w:tbl>
    <w:p w14:paraId="6F4102AE" w14:textId="183072AB" w:rsidR="006254C9" w:rsidRDefault="006254C9" w:rsidP="0063462B">
      <w:pPr>
        <w:jc w:val="center"/>
      </w:pPr>
    </w:p>
    <w:p w14:paraId="4880F561" w14:textId="7F9AA0CC" w:rsidR="006254C9" w:rsidRDefault="000A6594" w:rsidP="00AB3366">
      <w:r>
        <w:rPr>
          <w:iCs/>
        </w:rPr>
        <w:t xml:space="preserve">The figure above is the </w:t>
      </w:r>
      <w:r>
        <w:rPr>
          <w:iCs/>
        </w:rPr>
        <w:t>Update Client’s Billing</w:t>
      </w:r>
      <w:r>
        <w:rPr>
          <w:iCs/>
        </w:rPr>
        <w:t xml:space="preserve"> Use Case which states in detail how the system allows an administrator to </w:t>
      </w:r>
      <w:r w:rsidR="009F7E89">
        <w:rPr>
          <w:iCs/>
        </w:rPr>
        <w:t xml:space="preserve">update </w:t>
      </w:r>
      <w:r w:rsidR="00550827">
        <w:rPr>
          <w:iCs/>
        </w:rPr>
        <w:t xml:space="preserve">the </w:t>
      </w:r>
      <w:r w:rsidR="009F7E89">
        <w:rPr>
          <w:iCs/>
        </w:rPr>
        <w:t>client’s billing</w:t>
      </w:r>
      <w:r>
        <w:rPr>
          <w:iCs/>
        </w:rPr>
        <w:t xml:space="preserve"> in the Success Scenario, and how the system behaves in the E</w:t>
      </w:r>
      <w:r w:rsidRPr="002456CA">
        <w:rPr>
          <w:iCs/>
        </w:rPr>
        <w:t xml:space="preserve">xtension if the system encounters a problem. </w:t>
      </w:r>
      <w:r w:rsidR="00AB3366">
        <w:rPr>
          <w:rFonts w:eastAsia="Arial"/>
          <w:iCs/>
        </w:rPr>
        <w:t>T</w:t>
      </w:r>
      <w:r w:rsidRPr="002456CA">
        <w:rPr>
          <w:rFonts w:eastAsia="Arial"/>
          <w:iCs/>
        </w:rPr>
        <w:t>his use case indicate</w:t>
      </w:r>
      <w:r w:rsidR="00AB3366">
        <w:rPr>
          <w:rFonts w:eastAsia="Arial"/>
          <w:iCs/>
        </w:rPr>
        <w:t>s</w:t>
      </w:r>
      <w:r w:rsidRPr="002456CA">
        <w:rPr>
          <w:rFonts w:eastAsia="Arial"/>
          <w:iCs/>
        </w:rPr>
        <w:t xml:space="preserve"> who is the main actor, or the main user, pre and post conditions, minimal and success guarantee, fail case, consequence of failure as well as associated risks.</w:t>
      </w:r>
    </w:p>
    <w:p w14:paraId="34C6ED99" w14:textId="77777777" w:rsidR="00AB3366" w:rsidRDefault="00AB3366" w:rsidP="00AB3366"/>
    <w:p w14:paraId="66FC65FD" w14:textId="6C31AB2E" w:rsidR="102DDB53" w:rsidRDefault="001E27CE" w:rsidP="0063462B">
      <w:pPr>
        <w:jc w:val="center"/>
      </w:pPr>
      <w:r>
        <w:rPr>
          <w:rFonts w:ascii="Times" w:hAnsi="Times"/>
          <w:i/>
          <w:noProof/>
          <w:color w:val="0000FF"/>
        </w:rPr>
        <w:drawing>
          <wp:inline distT="0" distB="0" distL="0" distR="0" wp14:anchorId="3DD33EF1" wp14:editId="21A1A118">
            <wp:extent cx="4089683" cy="3503975"/>
            <wp:effectExtent l="0" t="0" r="635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4106075" cy="3518020"/>
                    </a:xfrm>
                    <a:prstGeom prst="rect">
                      <a:avLst/>
                    </a:prstGeom>
                  </pic:spPr>
                </pic:pic>
              </a:graphicData>
            </a:graphic>
          </wp:inline>
        </w:drawing>
      </w:r>
    </w:p>
    <w:p w14:paraId="64B1C291" w14:textId="7CF0B612" w:rsidR="00D605DF" w:rsidRDefault="00D605DF" w:rsidP="0082616C">
      <w:pPr>
        <w:pStyle w:val="Caption"/>
        <w:jc w:val="center"/>
      </w:pPr>
      <w:r>
        <w:t>Figure 1</w:t>
      </w:r>
      <w:r w:rsidR="0063462B">
        <w:t>9</w:t>
      </w:r>
      <w:r>
        <w:t xml:space="preserve"> Edit Clients Billing Sequence Diagram</w:t>
      </w:r>
    </w:p>
    <w:p w14:paraId="3985DC95" w14:textId="14B3985A" w:rsidR="000A6594" w:rsidRPr="00AD36F3" w:rsidRDefault="000A6594" w:rsidP="00AD36F3">
      <w:pPr>
        <w:widowControl/>
        <w:spacing w:line="240" w:lineRule="auto"/>
        <w:rPr>
          <w:i/>
          <w:iCs/>
          <w:color w:val="44546A" w:themeColor="text2"/>
          <w:sz w:val="18"/>
          <w:szCs w:val="18"/>
        </w:rPr>
      </w:pPr>
      <w:r>
        <w:t xml:space="preserve">The diagram above shows the logic behind how the system </w:t>
      </w:r>
      <w:r>
        <w:t>edits client’s billing</w:t>
      </w:r>
      <w:r>
        <w:t xml:space="preserve">. The </w:t>
      </w:r>
      <w:r>
        <w:t>ClientsBilling</w:t>
      </w:r>
      <w:r>
        <w:t>Control and LoginControl will check the user authentication. If the user has the authority, the system will provide service. Otherwise, the system will provide no service.</w:t>
      </w:r>
    </w:p>
    <w:p w14:paraId="048029CB" w14:textId="0F10E96C" w:rsidR="20A1BA11" w:rsidRDefault="20A1BA11" w:rsidP="6B80EFCA">
      <w:pPr>
        <w:pStyle w:val="Heading3"/>
        <w:rPr>
          <w:rFonts w:eastAsia="Arial" w:cs="Arial"/>
        </w:rPr>
      </w:pPr>
      <w:bookmarkStart w:id="108" w:name="_Toc80184649"/>
      <w:r>
        <w:t xml:space="preserve">Task Use Case: Administrator </w:t>
      </w:r>
      <w:r w:rsidR="68DDF816">
        <w:t>View/Respond to Complaints</w:t>
      </w:r>
      <w:bookmarkEnd w:id="108"/>
    </w:p>
    <w:tbl>
      <w:tblPr>
        <w:tblW w:w="0" w:type="auto"/>
        <w:tblInd w:w="-8"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2158"/>
        <w:gridCol w:w="555"/>
        <w:gridCol w:w="6631"/>
      </w:tblGrid>
      <w:tr w:rsidR="0078441B" w14:paraId="6EFE854D" w14:textId="77777777" w:rsidTr="51489C09">
        <w:trPr>
          <w:trHeight w:val="228"/>
        </w:trPr>
        <w:tc>
          <w:tcPr>
            <w:tcW w:w="2158" w:type="dxa"/>
            <w:tcBorders>
              <w:top w:val="single" w:sz="6" w:space="0" w:color="A9A9A9"/>
              <w:left w:val="single" w:sz="6" w:space="0" w:color="A9A9A9"/>
              <w:bottom w:val="single" w:sz="6" w:space="0" w:color="A9A9A9"/>
              <w:right w:val="single" w:sz="6" w:space="0" w:color="A9A9A9"/>
            </w:tcBorders>
            <w:shd w:val="clear" w:color="auto" w:fill="000000" w:themeFill="text1"/>
          </w:tcPr>
          <w:p w14:paraId="628A6470" w14:textId="77777777" w:rsidR="6B80EFCA" w:rsidRDefault="6B80EFCA" w:rsidP="6B80EFCA">
            <w:pPr>
              <w:spacing w:line="240" w:lineRule="auto"/>
              <w:ind w:left="45"/>
              <w:rPr>
                <w:sz w:val="18"/>
                <w:szCs w:val="18"/>
              </w:rPr>
            </w:pPr>
            <w:r w:rsidRPr="6B80EFCA">
              <w:rPr>
                <w:b/>
                <w:bCs/>
                <w:color w:val="EFFFEF"/>
                <w:sz w:val="18"/>
                <w:szCs w:val="18"/>
              </w:rPr>
              <w:t>Project Name:</w:t>
            </w:r>
            <w:r w:rsidRPr="6B80EFCA">
              <w:rPr>
                <w:color w:val="EFFFEF"/>
                <w:sz w:val="18"/>
                <w:szCs w:val="18"/>
              </w:rPr>
              <w:t> </w:t>
            </w:r>
          </w:p>
        </w:tc>
        <w:tc>
          <w:tcPr>
            <w:tcW w:w="7186" w:type="dxa"/>
            <w:gridSpan w:val="2"/>
            <w:tcBorders>
              <w:top w:val="single" w:sz="6" w:space="0" w:color="A9A9A9"/>
              <w:left w:val="single" w:sz="6" w:space="0" w:color="A9A9A9"/>
              <w:bottom w:val="single" w:sz="6" w:space="0" w:color="A9A9A9"/>
              <w:right w:val="single" w:sz="6" w:space="0" w:color="A9A9A9"/>
            </w:tcBorders>
            <w:shd w:val="clear" w:color="auto" w:fill="000000" w:themeFill="text1"/>
          </w:tcPr>
          <w:p w14:paraId="6816E451" w14:textId="77777777" w:rsidR="6B80EFCA" w:rsidRDefault="6B80EFCA" w:rsidP="6B80EFCA">
            <w:pPr>
              <w:spacing w:line="240" w:lineRule="auto"/>
              <w:ind w:left="105"/>
              <w:rPr>
                <w:sz w:val="18"/>
                <w:szCs w:val="18"/>
              </w:rPr>
            </w:pPr>
            <w:r w:rsidRPr="6B80EFCA">
              <w:rPr>
                <w:color w:val="EFFFEF"/>
                <w:sz w:val="18"/>
                <w:szCs w:val="18"/>
              </w:rPr>
              <w:t>Meeting Schedule System </w:t>
            </w:r>
          </w:p>
        </w:tc>
      </w:tr>
      <w:tr w:rsidR="0078441B" w14:paraId="3606EFE6" w14:textId="77777777" w:rsidTr="00057721">
        <w:trPr>
          <w:trHeight w:val="30"/>
        </w:trPr>
        <w:tc>
          <w:tcPr>
            <w:tcW w:w="2158" w:type="dxa"/>
            <w:tcBorders>
              <w:top w:val="single" w:sz="6" w:space="0" w:color="A9A9A9"/>
              <w:left w:val="single" w:sz="6" w:space="0" w:color="A9A9A9"/>
              <w:bottom w:val="single" w:sz="6" w:space="0" w:color="A9A9A9"/>
              <w:right w:val="single" w:sz="6" w:space="0" w:color="A9A9A9"/>
            </w:tcBorders>
            <w:shd w:val="clear" w:color="auto" w:fill="686868"/>
          </w:tcPr>
          <w:p w14:paraId="44024A6B" w14:textId="77777777" w:rsidR="6B80EFCA" w:rsidRDefault="6B80EFCA" w:rsidP="6B80EFCA">
            <w:pPr>
              <w:spacing w:line="240" w:lineRule="auto"/>
              <w:ind w:left="45"/>
              <w:rPr>
                <w:sz w:val="18"/>
                <w:szCs w:val="18"/>
              </w:rPr>
            </w:pPr>
            <w:r w:rsidRPr="6B80EFCA">
              <w:rPr>
                <w:b/>
                <w:bCs/>
                <w:color w:val="FFFFFF" w:themeColor="background1"/>
                <w:sz w:val="18"/>
                <w:szCs w:val="18"/>
              </w:rPr>
              <w:t>Use Case Name:</w:t>
            </w:r>
            <w:r w:rsidRPr="6B80EFCA">
              <w:rPr>
                <w:color w:val="FFFFFF" w:themeColor="background1"/>
                <w:sz w:val="18"/>
                <w:szCs w:val="18"/>
              </w:rPr>
              <w:t> </w:t>
            </w:r>
          </w:p>
        </w:tc>
        <w:tc>
          <w:tcPr>
            <w:tcW w:w="7186"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30111657" w14:textId="3180E907" w:rsidR="6B80EFCA" w:rsidRDefault="6B80EFCA" w:rsidP="6B80EFCA">
            <w:pPr>
              <w:spacing w:line="240" w:lineRule="auto"/>
              <w:ind w:left="60"/>
              <w:rPr>
                <w:sz w:val="18"/>
                <w:szCs w:val="18"/>
              </w:rPr>
            </w:pPr>
            <w:r w:rsidRPr="2CC8EBC8">
              <w:rPr>
                <w:sz w:val="18"/>
                <w:szCs w:val="18"/>
              </w:rPr>
              <w:t xml:space="preserve">Admin </w:t>
            </w:r>
            <w:r w:rsidR="0A02E40A" w:rsidRPr="2CC8EBC8">
              <w:rPr>
                <w:sz w:val="18"/>
                <w:szCs w:val="18"/>
              </w:rPr>
              <w:t>view/respond to complaints</w:t>
            </w:r>
          </w:p>
        </w:tc>
      </w:tr>
      <w:tr w:rsidR="0078441B" w14:paraId="532D8D81" w14:textId="77777777" w:rsidTr="51489C09">
        <w:trPr>
          <w:trHeight w:val="192"/>
        </w:trPr>
        <w:tc>
          <w:tcPr>
            <w:tcW w:w="2158" w:type="dxa"/>
            <w:tcBorders>
              <w:top w:val="single" w:sz="6" w:space="0" w:color="A9A9A9"/>
              <w:left w:val="single" w:sz="6" w:space="0" w:color="A9A9A9"/>
              <w:bottom w:val="single" w:sz="6" w:space="0" w:color="A9A9A9"/>
              <w:right w:val="single" w:sz="6" w:space="0" w:color="A9A9A9"/>
            </w:tcBorders>
            <w:shd w:val="clear" w:color="auto" w:fill="686868"/>
          </w:tcPr>
          <w:p w14:paraId="7C13ABD3" w14:textId="77777777" w:rsidR="6B80EFCA" w:rsidRDefault="6B80EFCA" w:rsidP="6B80EFCA">
            <w:pPr>
              <w:spacing w:line="240" w:lineRule="auto"/>
              <w:ind w:left="45"/>
              <w:rPr>
                <w:sz w:val="18"/>
                <w:szCs w:val="18"/>
              </w:rPr>
            </w:pPr>
            <w:r w:rsidRPr="6B80EFCA">
              <w:rPr>
                <w:b/>
                <w:bCs/>
                <w:color w:val="FFFFFF" w:themeColor="background1"/>
                <w:sz w:val="18"/>
                <w:szCs w:val="18"/>
              </w:rPr>
              <w:t>User Goal:</w:t>
            </w:r>
            <w:r w:rsidRPr="6B80EFCA">
              <w:rPr>
                <w:color w:val="FFFFFF" w:themeColor="background1"/>
                <w:sz w:val="18"/>
                <w:szCs w:val="18"/>
              </w:rPr>
              <w:t> </w:t>
            </w:r>
          </w:p>
        </w:tc>
        <w:tc>
          <w:tcPr>
            <w:tcW w:w="7186"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21D00805" w14:textId="716429D0" w:rsidR="6B80EFCA" w:rsidRDefault="6B80EFCA" w:rsidP="6B80EFCA">
            <w:pPr>
              <w:spacing w:line="240" w:lineRule="auto"/>
              <w:ind w:left="60"/>
              <w:rPr>
                <w:sz w:val="18"/>
                <w:szCs w:val="18"/>
              </w:rPr>
            </w:pPr>
            <w:r w:rsidRPr="5582AEB9">
              <w:rPr>
                <w:sz w:val="18"/>
                <w:szCs w:val="18"/>
              </w:rPr>
              <w:t xml:space="preserve">The administrator can </w:t>
            </w:r>
            <w:r w:rsidR="5328BC59" w:rsidRPr="5582AEB9">
              <w:rPr>
                <w:sz w:val="18"/>
                <w:szCs w:val="18"/>
              </w:rPr>
              <w:t>view complaints submitted by clients and</w:t>
            </w:r>
            <w:r w:rsidRPr="5582AEB9">
              <w:rPr>
                <w:sz w:val="18"/>
                <w:szCs w:val="18"/>
              </w:rPr>
              <w:t xml:space="preserve"> </w:t>
            </w:r>
            <w:r w:rsidR="5328BC59" w:rsidRPr="77398BD7">
              <w:rPr>
                <w:sz w:val="18"/>
                <w:szCs w:val="18"/>
              </w:rPr>
              <w:t>respond to them</w:t>
            </w:r>
          </w:p>
        </w:tc>
      </w:tr>
      <w:tr w:rsidR="0078441B" w14:paraId="26895722" w14:textId="77777777" w:rsidTr="51489C09">
        <w:trPr>
          <w:trHeight w:val="183"/>
        </w:trPr>
        <w:tc>
          <w:tcPr>
            <w:tcW w:w="2158" w:type="dxa"/>
            <w:tcBorders>
              <w:top w:val="single" w:sz="6" w:space="0" w:color="A9A9A9"/>
              <w:left w:val="single" w:sz="6" w:space="0" w:color="A9A9A9"/>
              <w:bottom w:val="single" w:sz="6" w:space="0" w:color="A9A9A9"/>
              <w:right w:val="single" w:sz="6" w:space="0" w:color="A9A9A9"/>
            </w:tcBorders>
            <w:shd w:val="clear" w:color="auto" w:fill="686868"/>
          </w:tcPr>
          <w:p w14:paraId="437A6C1F" w14:textId="77777777" w:rsidR="6B80EFCA" w:rsidRDefault="6B80EFCA" w:rsidP="6B80EFCA">
            <w:pPr>
              <w:spacing w:line="240" w:lineRule="auto"/>
              <w:ind w:left="45"/>
              <w:rPr>
                <w:sz w:val="18"/>
                <w:szCs w:val="18"/>
              </w:rPr>
            </w:pPr>
            <w:r w:rsidRPr="6B80EFCA">
              <w:rPr>
                <w:b/>
                <w:bCs/>
                <w:color w:val="FFFFFF" w:themeColor="background1"/>
                <w:sz w:val="18"/>
                <w:szCs w:val="18"/>
              </w:rPr>
              <w:t>Level:</w:t>
            </w:r>
            <w:r w:rsidRPr="6B80EFCA">
              <w:rPr>
                <w:color w:val="FFFFFF" w:themeColor="background1"/>
                <w:sz w:val="18"/>
                <w:szCs w:val="18"/>
              </w:rPr>
              <w:t> </w:t>
            </w:r>
          </w:p>
        </w:tc>
        <w:tc>
          <w:tcPr>
            <w:tcW w:w="7186"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4ECE49DF" w14:textId="6B16C946" w:rsidR="6B80EFCA" w:rsidRDefault="6B80EFCA" w:rsidP="6B80EFCA">
            <w:pPr>
              <w:spacing w:line="240" w:lineRule="auto"/>
              <w:ind w:left="60"/>
              <w:rPr>
                <w:sz w:val="18"/>
                <w:szCs w:val="18"/>
              </w:rPr>
            </w:pPr>
            <w:r w:rsidRPr="6B80EFCA">
              <w:rPr>
                <w:sz w:val="18"/>
                <w:szCs w:val="18"/>
              </w:rPr>
              <w:t>Task</w:t>
            </w:r>
          </w:p>
        </w:tc>
      </w:tr>
      <w:tr w:rsidR="0078441B" w14:paraId="43BB2598" w14:textId="77777777" w:rsidTr="51489C09">
        <w:trPr>
          <w:trHeight w:val="237"/>
        </w:trPr>
        <w:tc>
          <w:tcPr>
            <w:tcW w:w="2158" w:type="dxa"/>
            <w:tcBorders>
              <w:top w:val="single" w:sz="6" w:space="0" w:color="A9A9A9"/>
              <w:left w:val="single" w:sz="6" w:space="0" w:color="A9A9A9"/>
              <w:bottom w:val="single" w:sz="6" w:space="0" w:color="A9A9A9"/>
              <w:right w:val="single" w:sz="6" w:space="0" w:color="A9A9A9"/>
            </w:tcBorders>
            <w:shd w:val="clear" w:color="auto" w:fill="686868"/>
          </w:tcPr>
          <w:p w14:paraId="2147AEDD" w14:textId="77777777" w:rsidR="6B80EFCA" w:rsidRDefault="6B80EFCA" w:rsidP="6B80EFCA">
            <w:pPr>
              <w:spacing w:line="240" w:lineRule="auto"/>
              <w:ind w:left="45"/>
              <w:rPr>
                <w:sz w:val="18"/>
                <w:szCs w:val="18"/>
              </w:rPr>
            </w:pPr>
            <w:r w:rsidRPr="6B80EFCA">
              <w:rPr>
                <w:b/>
                <w:bCs/>
                <w:color w:val="FFFFFF" w:themeColor="background1"/>
                <w:sz w:val="18"/>
                <w:szCs w:val="18"/>
              </w:rPr>
              <w:t>Relevant User Reqs:</w:t>
            </w:r>
            <w:r w:rsidRPr="6B80EFCA">
              <w:rPr>
                <w:color w:val="FFFFFF" w:themeColor="background1"/>
                <w:sz w:val="18"/>
                <w:szCs w:val="18"/>
              </w:rPr>
              <w:t> </w:t>
            </w:r>
          </w:p>
        </w:tc>
        <w:tc>
          <w:tcPr>
            <w:tcW w:w="7186"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4466C913" w14:textId="2ACC5C01" w:rsidR="6B80EFCA" w:rsidRDefault="6B80EFCA" w:rsidP="6B80EFCA">
            <w:pPr>
              <w:spacing w:line="240" w:lineRule="auto"/>
              <w:rPr>
                <w:sz w:val="18"/>
                <w:szCs w:val="18"/>
              </w:rPr>
            </w:pPr>
            <w:r w:rsidRPr="6B80EFCA">
              <w:rPr>
                <w:sz w:val="18"/>
                <w:szCs w:val="18"/>
              </w:rPr>
              <w:t> None</w:t>
            </w:r>
          </w:p>
        </w:tc>
      </w:tr>
      <w:tr w:rsidR="0078441B" w14:paraId="622639BC" w14:textId="77777777" w:rsidTr="51489C09">
        <w:trPr>
          <w:trHeight w:val="255"/>
        </w:trPr>
        <w:tc>
          <w:tcPr>
            <w:tcW w:w="2158" w:type="dxa"/>
            <w:tcBorders>
              <w:top w:val="single" w:sz="6" w:space="0" w:color="A9A9A9"/>
              <w:left w:val="single" w:sz="6" w:space="0" w:color="A9A9A9"/>
              <w:bottom w:val="single" w:sz="6" w:space="0" w:color="A9A9A9"/>
              <w:right w:val="single" w:sz="6" w:space="0" w:color="A9A9A9"/>
            </w:tcBorders>
            <w:shd w:val="clear" w:color="auto" w:fill="686868"/>
          </w:tcPr>
          <w:p w14:paraId="469124B3" w14:textId="77777777" w:rsidR="6B80EFCA" w:rsidRDefault="6B80EFCA" w:rsidP="6B80EFCA">
            <w:pPr>
              <w:spacing w:line="240" w:lineRule="auto"/>
              <w:ind w:left="45"/>
              <w:rPr>
                <w:sz w:val="18"/>
                <w:szCs w:val="18"/>
              </w:rPr>
            </w:pPr>
            <w:r w:rsidRPr="6B80EFCA">
              <w:rPr>
                <w:b/>
                <w:bCs/>
                <w:color w:val="FFFFFF" w:themeColor="background1"/>
                <w:sz w:val="18"/>
                <w:szCs w:val="18"/>
              </w:rPr>
              <w:t>Relevant System Reqs:</w:t>
            </w:r>
            <w:r w:rsidRPr="6B80EFCA">
              <w:rPr>
                <w:color w:val="FFFFFF" w:themeColor="background1"/>
                <w:sz w:val="18"/>
                <w:szCs w:val="18"/>
              </w:rPr>
              <w:t> </w:t>
            </w:r>
          </w:p>
        </w:tc>
        <w:tc>
          <w:tcPr>
            <w:tcW w:w="7186"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11AB52A5" w14:textId="77777777" w:rsidR="6B80EFCA" w:rsidRDefault="6B80EFCA" w:rsidP="6B80EFCA">
            <w:pPr>
              <w:spacing w:line="240" w:lineRule="auto"/>
              <w:ind w:left="60"/>
              <w:rPr>
                <w:sz w:val="18"/>
                <w:szCs w:val="18"/>
              </w:rPr>
            </w:pPr>
            <w:r w:rsidRPr="6B80EFCA">
              <w:rPr>
                <w:sz w:val="18"/>
                <w:szCs w:val="18"/>
              </w:rPr>
              <w:t>None </w:t>
            </w:r>
          </w:p>
        </w:tc>
      </w:tr>
      <w:tr w:rsidR="0078441B" w14:paraId="0B2C690A" w14:textId="77777777" w:rsidTr="51489C09">
        <w:trPr>
          <w:trHeight w:val="255"/>
        </w:trPr>
        <w:tc>
          <w:tcPr>
            <w:tcW w:w="2158" w:type="dxa"/>
            <w:tcBorders>
              <w:top w:val="single" w:sz="6" w:space="0" w:color="A9A9A9"/>
              <w:left w:val="single" w:sz="6" w:space="0" w:color="A9A9A9"/>
              <w:bottom w:val="single" w:sz="6" w:space="0" w:color="A9A9A9"/>
              <w:right w:val="single" w:sz="6" w:space="0" w:color="A9A9A9"/>
            </w:tcBorders>
            <w:shd w:val="clear" w:color="auto" w:fill="686868"/>
          </w:tcPr>
          <w:p w14:paraId="3F6AE085" w14:textId="77777777" w:rsidR="6B80EFCA" w:rsidRDefault="6B80EFCA" w:rsidP="6B80EFCA">
            <w:pPr>
              <w:spacing w:line="240" w:lineRule="auto"/>
              <w:ind w:left="45"/>
              <w:rPr>
                <w:sz w:val="18"/>
                <w:szCs w:val="18"/>
              </w:rPr>
            </w:pPr>
            <w:r w:rsidRPr="6B80EFCA">
              <w:rPr>
                <w:b/>
                <w:bCs/>
                <w:color w:val="FFFFFF" w:themeColor="background1"/>
                <w:sz w:val="18"/>
                <w:szCs w:val="18"/>
              </w:rPr>
              <w:t>Primary Actor:</w:t>
            </w:r>
            <w:r w:rsidRPr="6B80EFCA">
              <w:rPr>
                <w:color w:val="FFFFFF" w:themeColor="background1"/>
                <w:sz w:val="18"/>
                <w:szCs w:val="18"/>
              </w:rPr>
              <w:t> </w:t>
            </w:r>
          </w:p>
        </w:tc>
        <w:tc>
          <w:tcPr>
            <w:tcW w:w="7186"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354BAE9B" w14:textId="7803759B" w:rsidR="6B80EFCA" w:rsidRDefault="6B80EFCA" w:rsidP="6B80EFCA">
            <w:pPr>
              <w:spacing w:line="240" w:lineRule="auto"/>
              <w:ind w:left="60"/>
              <w:rPr>
                <w:sz w:val="18"/>
                <w:szCs w:val="18"/>
              </w:rPr>
            </w:pPr>
            <w:r w:rsidRPr="6B80EFCA">
              <w:rPr>
                <w:sz w:val="18"/>
                <w:szCs w:val="18"/>
              </w:rPr>
              <w:t>The administrator</w:t>
            </w:r>
          </w:p>
        </w:tc>
      </w:tr>
      <w:tr w:rsidR="0078441B" w14:paraId="0B2CFFDA" w14:textId="77777777" w:rsidTr="51489C09">
        <w:trPr>
          <w:trHeight w:val="255"/>
        </w:trPr>
        <w:tc>
          <w:tcPr>
            <w:tcW w:w="2158" w:type="dxa"/>
            <w:tcBorders>
              <w:top w:val="single" w:sz="6" w:space="0" w:color="A9A9A9"/>
              <w:left w:val="single" w:sz="6" w:space="0" w:color="A9A9A9"/>
              <w:bottom w:val="single" w:sz="6" w:space="0" w:color="A9A9A9"/>
              <w:right w:val="single" w:sz="6" w:space="0" w:color="A9A9A9"/>
            </w:tcBorders>
            <w:shd w:val="clear" w:color="auto" w:fill="686868"/>
          </w:tcPr>
          <w:p w14:paraId="7FDD6455" w14:textId="77777777" w:rsidR="6B80EFCA" w:rsidRDefault="6B80EFCA" w:rsidP="6B80EFCA">
            <w:pPr>
              <w:spacing w:line="240" w:lineRule="auto"/>
              <w:ind w:left="45"/>
              <w:rPr>
                <w:sz w:val="18"/>
                <w:szCs w:val="18"/>
              </w:rPr>
            </w:pPr>
            <w:r w:rsidRPr="6B80EFCA">
              <w:rPr>
                <w:b/>
                <w:bCs/>
                <w:color w:val="FFFFFF" w:themeColor="background1"/>
                <w:sz w:val="18"/>
                <w:szCs w:val="18"/>
              </w:rPr>
              <w:t>Precondition:</w:t>
            </w:r>
            <w:r w:rsidRPr="6B80EFCA">
              <w:rPr>
                <w:color w:val="FFFFFF" w:themeColor="background1"/>
                <w:sz w:val="18"/>
                <w:szCs w:val="18"/>
              </w:rPr>
              <w:t> </w:t>
            </w:r>
          </w:p>
        </w:tc>
        <w:tc>
          <w:tcPr>
            <w:tcW w:w="7186"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7F27EE9B" w14:textId="48322790" w:rsidR="6B80EFCA" w:rsidRDefault="6B80EFCA" w:rsidP="6B80EFCA">
            <w:pPr>
              <w:spacing w:line="240" w:lineRule="auto"/>
              <w:ind w:left="60"/>
              <w:rPr>
                <w:sz w:val="18"/>
                <w:szCs w:val="18"/>
              </w:rPr>
            </w:pPr>
            <w:r w:rsidRPr="6B80EFCA">
              <w:rPr>
                <w:sz w:val="18"/>
                <w:szCs w:val="18"/>
              </w:rPr>
              <w:t>Administrator must have an account</w:t>
            </w:r>
          </w:p>
        </w:tc>
      </w:tr>
      <w:tr w:rsidR="0010789B" w14:paraId="2FF5EC74" w14:textId="77777777" w:rsidTr="51489C09">
        <w:trPr>
          <w:trHeight w:val="255"/>
        </w:trPr>
        <w:tc>
          <w:tcPr>
            <w:tcW w:w="2158" w:type="dxa"/>
            <w:tcBorders>
              <w:top w:val="single" w:sz="6" w:space="0" w:color="A9A9A9"/>
              <w:left w:val="single" w:sz="6" w:space="0" w:color="A9A9A9"/>
              <w:bottom w:val="single" w:sz="6" w:space="0" w:color="A9A9A9"/>
              <w:right w:val="single" w:sz="6" w:space="0" w:color="A9A9A9"/>
            </w:tcBorders>
            <w:shd w:val="clear" w:color="auto" w:fill="686868"/>
          </w:tcPr>
          <w:p w14:paraId="64D230AC" w14:textId="77777777" w:rsidR="6B80EFCA" w:rsidRDefault="6B80EFCA" w:rsidP="6B80EFCA">
            <w:pPr>
              <w:spacing w:line="240" w:lineRule="auto"/>
              <w:rPr>
                <w:sz w:val="18"/>
                <w:szCs w:val="18"/>
              </w:rPr>
            </w:pPr>
            <w:r w:rsidRPr="6B80EFCA">
              <w:rPr>
                <w:sz w:val="19"/>
                <w:szCs w:val="19"/>
              </w:rPr>
              <w:t> </w:t>
            </w:r>
            <w:r w:rsidRPr="6B80EFCA">
              <w:rPr>
                <w:b/>
                <w:bCs/>
                <w:color w:val="FFFFFF" w:themeColor="background1"/>
                <w:sz w:val="18"/>
                <w:szCs w:val="18"/>
              </w:rPr>
              <w:t>Minimal Guarantee:</w:t>
            </w:r>
            <w:r w:rsidRPr="6B80EFCA">
              <w:rPr>
                <w:color w:val="FFFFFF" w:themeColor="background1"/>
                <w:sz w:val="18"/>
                <w:szCs w:val="18"/>
              </w:rPr>
              <w:t> </w:t>
            </w:r>
          </w:p>
        </w:tc>
        <w:tc>
          <w:tcPr>
            <w:tcW w:w="7186"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vAlign w:val="center"/>
          </w:tcPr>
          <w:p w14:paraId="228A23C0" w14:textId="2B6BF10E" w:rsidR="6B80EFCA" w:rsidRDefault="6B80EFCA" w:rsidP="6B80EFCA">
            <w:pPr>
              <w:spacing w:line="240" w:lineRule="auto"/>
              <w:ind w:left="60"/>
              <w:rPr>
                <w:sz w:val="18"/>
                <w:szCs w:val="18"/>
              </w:rPr>
            </w:pPr>
            <w:r w:rsidRPr="6B80EFCA">
              <w:rPr>
                <w:sz w:val="18"/>
                <w:szCs w:val="18"/>
              </w:rPr>
              <w:t>The system reloaded</w:t>
            </w:r>
          </w:p>
        </w:tc>
      </w:tr>
      <w:tr w:rsidR="0078441B" w14:paraId="2FB82D45" w14:textId="77777777" w:rsidTr="51489C09">
        <w:trPr>
          <w:trHeight w:val="255"/>
        </w:trPr>
        <w:tc>
          <w:tcPr>
            <w:tcW w:w="2158" w:type="dxa"/>
            <w:tcBorders>
              <w:top w:val="single" w:sz="6" w:space="0" w:color="A9A9A9"/>
              <w:left w:val="single" w:sz="6" w:space="0" w:color="A9A9A9"/>
              <w:bottom w:val="single" w:sz="6" w:space="0" w:color="A9A9A9"/>
              <w:right w:val="single" w:sz="6" w:space="0" w:color="A9A9A9"/>
            </w:tcBorders>
            <w:shd w:val="clear" w:color="auto" w:fill="686868"/>
          </w:tcPr>
          <w:p w14:paraId="75A2E55F" w14:textId="77777777" w:rsidR="6B80EFCA" w:rsidRDefault="6B80EFCA" w:rsidP="6B80EFCA">
            <w:pPr>
              <w:spacing w:line="240" w:lineRule="auto"/>
              <w:ind w:left="45"/>
              <w:rPr>
                <w:sz w:val="18"/>
                <w:szCs w:val="18"/>
              </w:rPr>
            </w:pPr>
            <w:r w:rsidRPr="6B80EFCA">
              <w:rPr>
                <w:b/>
                <w:bCs/>
                <w:color w:val="FFFFFF" w:themeColor="background1"/>
                <w:sz w:val="18"/>
                <w:szCs w:val="18"/>
              </w:rPr>
              <w:t>Success Guarantee:</w:t>
            </w:r>
            <w:r w:rsidRPr="6B80EFCA">
              <w:rPr>
                <w:color w:val="FFFFFF" w:themeColor="background1"/>
                <w:sz w:val="18"/>
                <w:szCs w:val="18"/>
              </w:rPr>
              <w:t> </w:t>
            </w:r>
          </w:p>
        </w:tc>
        <w:tc>
          <w:tcPr>
            <w:tcW w:w="7186"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4D88C8B8" w14:textId="4CF00CD6" w:rsidR="6B80EFCA" w:rsidRDefault="6B80EFCA" w:rsidP="6B80EFCA">
            <w:pPr>
              <w:spacing w:line="240" w:lineRule="auto"/>
              <w:ind w:left="60"/>
              <w:rPr>
                <w:sz w:val="18"/>
                <w:szCs w:val="18"/>
              </w:rPr>
            </w:pPr>
            <w:r w:rsidRPr="5270E83C">
              <w:rPr>
                <w:sz w:val="18"/>
                <w:szCs w:val="18"/>
              </w:rPr>
              <w:t xml:space="preserve">The admin can </w:t>
            </w:r>
            <w:r w:rsidR="6051672D" w:rsidRPr="5270E83C">
              <w:rPr>
                <w:sz w:val="18"/>
                <w:szCs w:val="18"/>
              </w:rPr>
              <w:t xml:space="preserve">view the complaints and respond to </w:t>
            </w:r>
            <w:r w:rsidR="6051672D" w:rsidRPr="73BE2316">
              <w:rPr>
                <w:sz w:val="18"/>
                <w:szCs w:val="18"/>
              </w:rPr>
              <w:t>them</w:t>
            </w:r>
          </w:p>
        </w:tc>
      </w:tr>
      <w:tr w:rsidR="0078441B" w14:paraId="5852EFFC" w14:textId="77777777" w:rsidTr="51489C09">
        <w:trPr>
          <w:trHeight w:val="255"/>
        </w:trPr>
        <w:tc>
          <w:tcPr>
            <w:tcW w:w="2158" w:type="dxa"/>
            <w:tcBorders>
              <w:top w:val="single" w:sz="6" w:space="0" w:color="A9A9A9"/>
              <w:left w:val="single" w:sz="6" w:space="0" w:color="A9A9A9"/>
              <w:bottom w:val="single" w:sz="6" w:space="0" w:color="A9A9A9"/>
              <w:right w:val="single" w:sz="6" w:space="0" w:color="A9A9A9"/>
            </w:tcBorders>
            <w:shd w:val="clear" w:color="auto" w:fill="686868"/>
          </w:tcPr>
          <w:p w14:paraId="3F4BBA83" w14:textId="77777777" w:rsidR="6B80EFCA" w:rsidRDefault="6B80EFCA" w:rsidP="6B80EFCA">
            <w:pPr>
              <w:spacing w:line="240" w:lineRule="auto"/>
              <w:ind w:left="45"/>
              <w:rPr>
                <w:b/>
                <w:bCs/>
                <w:color w:val="FFFFFF" w:themeColor="background1"/>
                <w:sz w:val="18"/>
                <w:szCs w:val="18"/>
              </w:rPr>
            </w:pPr>
            <w:r w:rsidRPr="6B80EFCA">
              <w:rPr>
                <w:b/>
                <w:bCs/>
                <w:color w:val="FFFFFF" w:themeColor="background1"/>
                <w:sz w:val="18"/>
                <w:szCs w:val="18"/>
              </w:rPr>
              <w:t>Fail Case:</w:t>
            </w:r>
          </w:p>
        </w:tc>
        <w:tc>
          <w:tcPr>
            <w:tcW w:w="7186"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054DD26F" w14:textId="5E8677E8" w:rsidR="6B80EFCA" w:rsidRDefault="6B80EFCA" w:rsidP="6B80EFCA">
            <w:pPr>
              <w:spacing w:line="240" w:lineRule="auto"/>
              <w:ind w:left="60"/>
              <w:rPr>
                <w:sz w:val="18"/>
                <w:szCs w:val="18"/>
              </w:rPr>
            </w:pPr>
            <w:r w:rsidRPr="73BE2316">
              <w:rPr>
                <w:sz w:val="18"/>
                <w:szCs w:val="18"/>
              </w:rPr>
              <w:t xml:space="preserve">The </w:t>
            </w:r>
            <w:r w:rsidR="3771C8C6" w:rsidRPr="73BE2316">
              <w:rPr>
                <w:sz w:val="18"/>
                <w:szCs w:val="18"/>
              </w:rPr>
              <w:t>admin does not receive complaints</w:t>
            </w:r>
          </w:p>
        </w:tc>
      </w:tr>
      <w:tr w:rsidR="0078441B" w14:paraId="35688AD1" w14:textId="77777777" w:rsidTr="51489C09">
        <w:trPr>
          <w:trHeight w:val="255"/>
        </w:trPr>
        <w:tc>
          <w:tcPr>
            <w:tcW w:w="2158" w:type="dxa"/>
            <w:tcBorders>
              <w:top w:val="single" w:sz="6" w:space="0" w:color="A9A9A9"/>
              <w:left w:val="single" w:sz="6" w:space="0" w:color="A9A9A9"/>
              <w:bottom w:val="single" w:sz="6" w:space="0" w:color="A9A9A9"/>
              <w:right w:val="single" w:sz="6" w:space="0" w:color="A9A9A9"/>
            </w:tcBorders>
            <w:shd w:val="clear" w:color="auto" w:fill="686868"/>
          </w:tcPr>
          <w:p w14:paraId="134F3DFB" w14:textId="77777777" w:rsidR="6B80EFCA" w:rsidRDefault="6B80EFCA" w:rsidP="6B80EFCA">
            <w:pPr>
              <w:spacing w:line="240" w:lineRule="auto"/>
              <w:ind w:left="45"/>
              <w:rPr>
                <w:b/>
                <w:bCs/>
                <w:color w:val="FFFFFF" w:themeColor="background1"/>
                <w:sz w:val="18"/>
                <w:szCs w:val="18"/>
              </w:rPr>
            </w:pPr>
            <w:r w:rsidRPr="6B80EFCA">
              <w:rPr>
                <w:b/>
                <w:bCs/>
                <w:color w:val="FFFFFF" w:themeColor="background1"/>
                <w:sz w:val="18"/>
                <w:szCs w:val="18"/>
              </w:rPr>
              <w:lastRenderedPageBreak/>
              <w:t>Consequence of Failure:</w:t>
            </w:r>
          </w:p>
        </w:tc>
        <w:tc>
          <w:tcPr>
            <w:tcW w:w="7186"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2A15FA6A" w14:textId="476CA0BF" w:rsidR="6B80EFCA" w:rsidRDefault="6D76E3BA" w:rsidP="6B80EFCA">
            <w:pPr>
              <w:spacing w:line="240" w:lineRule="auto"/>
              <w:ind w:left="60"/>
              <w:rPr>
                <w:sz w:val="18"/>
                <w:szCs w:val="18"/>
              </w:rPr>
            </w:pPr>
            <w:r w:rsidRPr="1C2809B8">
              <w:rPr>
                <w:sz w:val="18"/>
                <w:szCs w:val="18"/>
              </w:rPr>
              <w:t>The admin will not know the issues the clients are having so they will not be able to help them</w:t>
            </w:r>
          </w:p>
        </w:tc>
      </w:tr>
      <w:tr w:rsidR="0078441B" w14:paraId="7C1AC59B" w14:textId="77777777" w:rsidTr="51489C09">
        <w:trPr>
          <w:trHeight w:val="255"/>
        </w:trPr>
        <w:tc>
          <w:tcPr>
            <w:tcW w:w="2158" w:type="dxa"/>
            <w:tcBorders>
              <w:top w:val="single" w:sz="6" w:space="0" w:color="A9A9A9"/>
              <w:left w:val="single" w:sz="6" w:space="0" w:color="A9A9A9"/>
              <w:bottom w:val="single" w:sz="6" w:space="0" w:color="A9A9A9"/>
              <w:right w:val="single" w:sz="6" w:space="0" w:color="A9A9A9"/>
            </w:tcBorders>
            <w:shd w:val="clear" w:color="auto" w:fill="686868"/>
          </w:tcPr>
          <w:p w14:paraId="059CBC1E" w14:textId="77777777" w:rsidR="6B80EFCA" w:rsidRDefault="6B80EFCA" w:rsidP="6B80EFCA">
            <w:pPr>
              <w:spacing w:line="240" w:lineRule="auto"/>
              <w:ind w:left="45"/>
              <w:rPr>
                <w:b/>
                <w:bCs/>
                <w:color w:val="FFFFFF" w:themeColor="background1"/>
                <w:sz w:val="18"/>
                <w:szCs w:val="18"/>
              </w:rPr>
            </w:pPr>
            <w:r w:rsidRPr="6B80EFCA">
              <w:rPr>
                <w:b/>
                <w:bCs/>
                <w:color w:val="FFFFFF" w:themeColor="background1"/>
                <w:sz w:val="18"/>
                <w:szCs w:val="18"/>
              </w:rPr>
              <w:t>Associated Risks:</w:t>
            </w:r>
          </w:p>
        </w:tc>
        <w:tc>
          <w:tcPr>
            <w:tcW w:w="7186"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334752BF" w14:textId="77E7BCC4" w:rsidR="6B80EFCA" w:rsidRDefault="6B80EFCA" w:rsidP="6B80EFCA">
            <w:pPr>
              <w:spacing w:line="240" w:lineRule="auto"/>
              <w:rPr>
                <w:sz w:val="18"/>
                <w:szCs w:val="18"/>
              </w:rPr>
            </w:pPr>
            <w:r w:rsidRPr="6B80EFCA">
              <w:rPr>
                <w:sz w:val="18"/>
                <w:szCs w:val="18"/>
              </w:rPr>
              <w:t xml:space="preserve"> </w:t>
            </w:r>
            <w:r w:rsidR="00076B26">
              <w:rPr>
                <w:sz w:val="18"/>
                <w:szCs w:val="18"/>
              </w:rPr>
              <w:t xml:space="preserve"> The administrator cannot improve the user experience.</w:t>
            </w:r>
          </w:p>
        </w:tc>
      </w:tr>
      <w:tr w:rsidR="0010789B" w14:paraId="7774D98F" w14:textId="77777777" w:rsidTr="51489C09">
        <w:trPr>
          <w:trHeight w:val="255"/>
        </w:trPr>
        <w:tc>
          <w:tcPr>
            <w:tcW w:w="2158" w:type="dxa"/>
            <w:tcBorders>
              <w:top w:val="single" w:sz="6" w:space="0" w:color="A9A9A9"/>
              <w:left w:val="single" w:sz="6" w:space="0" w:color="A9A9A9"/>
              <w:bottom w:val="single" w:sz="6" w:space="0" w:color="A9A9A9"/>
              <w:right w:val="single" w:sz="6" w:space="0" w:color="A9A9A9"/>
            </w:tcBorders>
            <w:shd w:val="clear" w:color="auto" w:fill="686868"/>
          </w:tcPr>
          <w:p w14:paraId="5AA8A861" w14:textId="77777777" w:rsidR="6B80EFCA" w:rsidRDefault="6B80EFCA" w:rsidP="6B80EFCA">
            <w:pPr>
              <w:spacing w:line="240" w:lineRule="auto"/>
              <w:ind w:left="45"/>
              <w:rPr>
                <w:sz w:val="18"/>
                <w:szCs w:val="18"/>
              </w:rPr>
            </w:pPr>
            <w:r w:rsidRPr="6B80EFCA">
              <w:rPr>
                <w:b/>
                <w:bCs/>
                <w:color w:val="FFFFFF" w:themeColor="background1"/>
                <w:sz w:val="18"/>
                <w:szCs w:val="18"/>
              </w:rPr>
              <w:t>Trigger:</w:t>
            </w:r>
            <w:r w:rsidRPr="6B80EFCA">
              <w:rPr>
                <w:color w:val="FFFFFF" w:themeColor="background1"/>
                <w:sz w:val="18"/>
                <w:szCs w:val="18"/>
              </w:rPr>
              <w:t> </w:t>
            </w:r>
          </w:p>
        </w:tc>
        <w:tc>
          <w:tcPr>
            <w:tcW w:w="7186" w:type="dxa"/>
            <w:gridSpan w:val="2"/>
            <w:tcBorders>
              <w:top w:val="single" w:sz="6" w:space="0" w:color="A9A9A9"/>
              <w:left w:val="single" w:sz="6" w:space="0" w:color="A9A9A9"/>
              <w:bottom w:val="double" w:sz="6" w:space="0" w:color="A9A9A9"/>
              <w:right w:val="single" w:sz="6" w:space="0" w:color="A9A9A9"/>
            </w:tcBorders>
            <w:shd w:val="clear" w:color="auto" w:fill="FFF2CC" w:themeFill="accent4" w:themeFillTint="33"/>
          </w:tcPr>
          <w:p w14:paraId="69309459" w14:textId="36D80936" w:rsidR="6B80EFCA" w:rsidRDefault="6B80EFCA" w:rsidP="6B80EFCA">
            <w:pPr>
              <w:spacing w:line="240" w:lineRule="auto"/>
              <w:rPr>
                <w:sz w:val="18"/>
                <w:szCs w:val="18"/>
              </w:rPr>
            </w:pPr>
            <w:r w:rsidRPr="6B80EFCA">
              <w:rPr>
                <w:sz w:val="18"/>
                <w:szCs w:val="18"/>
              </w:rPr>
              <w:t> The admin selects the “</w:t>
            </w:r>
            <w:r w:rsidR="237BFEAF" w:rsidRPr="4491F059">
              <w:rPr>
                <w:sz w:val="18"/>
                <w:szCs w:val="18"/>
              </w:rPr>
              <w:t>inbox</w:t>
            </w:r>
            <w:r w:rsidRPr="6B80EFCA">
              <w:rPr>
                <w:sz w:val="18"/>
                <w:szCs w:val="18"/>
              </w:rPr>
              <w:t>” button</w:t>
            </w:r>
            <w:r w:rsidR="237BFEAF" w:rsidRPr="4491F059">
              <w:rPr>
                <w:sz w:val="18"/>
                <w:szCs w:val="18"/>
              </w:rPr>
              <w:t xml:space="preserve"> </w:t>
            </w:r>
          </w:p>
        </w:tc>
      </w:tr>
      <w:tr w:rsidR="0010789B" w14:paraId="0358D444" w14:textId="77777777" w:rsidTr="51489C09">
        <w:trPr>
          <w:trHeight w:val="225"/>
        </w:trPr>
        <w:tc>
          <w:tcPr>
            <w:tcW w:w="2158" w:type="dxa"/>
            <w:vMerge w:val="restart"/>
            <w:tcBorders>
              <w:top w:val="single" w:sz="6" w:space="0" w:color="A9A9A9"/>
              <w:left w:val="single" w:sz="6" w:space="0" w:color="A9A9A9"/>
              <w:bottom w:val="single" w:sz="6" w:space="0" w:color="A9A9A9"/>
              <w:right w:val="single" w:sz="6" w:space="0" w:color="A9A9A9"/>
            </w:tcBorders>
            <w:shd w:val="clear" w:color="auto" w:fill="686868"/>
          </w:tcPr>
          <w:p w14:paraId="59FE639F" w14:textId="2A1257A4" w:rsidR="6B80EFCA" w:rsidRDefault="6B80EFCA" w:rsidP="6B80EFCA">
            <w:pPr>
              <w:spacing w:line="240" w:lineRule="auto"/>
            </w:pPr>
          </w:p>
          <w:p w14:paraId="769A9D3A" w14:textId="2728FA97" w:rsidR="6B80EFCA" w:rsidRDefault="6B80EFCA" w:rsidP="6B80EFCA">
            <w:pPr>
              <w:spacing w:line="240" w:lineRule="auto"/>
              <w:rPr>
                <w:sz w:val="18"/>
                <w:szCs w:val="18"/>
              </w:rPr>
            </w:pPr>
            <w:r w:rsidRPr="6B80EFCA">
              <w:rPr>
                <w:sz w:val="22"/>
                <w:szCs w:val="22"/>
              </w:rPr>
              <w:t> </w:t>
            </w:r>
            <w:r w:rsidRPr="6B80EFCA">
              <w:rPr>
                <w:b/>
                <w:bCs/>
                <w:color w:val="FFFFFF" w:themeColor="background1"/>
                <w:sz w:val="18"/>
                <w:szCs w:val="18"/>
              </w:rPr>
              <w:t>Success Scenario:</w:t>
            </w:r>
            <w:r w:rsidRPr="6B80EFCA">
              <w:rPr>
                <w:color w:val="FFFFFF" w:themeColor="background1"/>
                <w:sz w:val="18"/>
                <w:szCs w:val="18"/>
              </w:rPr>
              <w:t> </w:t>
            </w:r>
          </w:p>
          <w:p w14:paraId="6E930053" w14:textId="5317F14F" w:rsidR="6B80EFCA" w:rsidRDefault="6B80EFCA" w:rsidP="6B80EFCA">
            <w:pPr>
              <w:spacing w:line="240" w:lineRule="auto"/>
              <w:ind w:left="45"/>
              <w:rPr>
                <w:sz w:val="18"/>
                <w:szCs w:val="18"/>
              </w:rPr>
            </w:pPr>
          </w:p>
        </w:tc>
        <w:tc>
          <w:tcPr>
            <w:tcW w:w="7186" w:type="dxa"/>
            <w:gridSpan w:val="2"/>
            <w:tcBorders>
              <w:top w:val="double" w:sz="6" w:space="0" w:color="A9A9A9"/>
              <w:left w:val="single" w:sz="6" w:space="0" w:color="A9A9A9"/>
              <w:bottom w:val="single" w:sz="6" w:space="0" w:color="A9A9A9"/>
              <w:right w:val="double" w:sz="6" w:space="0" w:color="A9A9A9"/>
            </w:tcBorders>
            <w:shd w:val="clear" w:color="auto" w:fill="AFC3DD"/>
          </w:tcPr>
          <w:p w14:paraId="3419F009" w14:textId="77777777" w:rsidR="6B80EFCA" w:rsidRDefault="6B80EFCA" w:rsidP="6B80EFCA">
            <w:pPr>
              <w:spacing w:line="240" w:lineRule="auto"/>
              <w:ind w:left="150"/>
              <w:rPr>
                <w:sz w:val="18"/>
                <w:szCs w:val="18"/>
              </w:rPr>
            </w:pPr>
            <w:r w:rsidRPr="6B80EFCA">
              <w:rPr>
                <w:b/>
                <w:bCs/>
                <w:sz w:val="18"/>
                <w:szCs w:val="18"/>
              </w:rPr>
              <w:t>Step Actions</w:t>
            </w:r>
            <w:r w:rsidRPr="6B80EFCA">
              <w:rPr>
                <w:sz w:val="18"/>
                <w:szCs w:val="18"/>
              </w:rPr>
              <w:t> </w:t>
            </w:r>
          </w:p>
        </w:tc>
      </w:tr>
      <w:tr w:rsidR="0016264F" w14:paraId="54ED2B5F" w14:textId="77777777" w:rsidTr="51489C09">
        <w:trPr>
          <w:trHeight w:val="255"/>
        </w:trPr>
        <w:tc>
          <w:tcPr>
            <w:tcW w:w="2158" w:type="dxa"/>
            <w:vMerge/>
          </w:tcPr>
          <w:p w14:paraId="66E8D16E" w14:textId="77777777" w:rsidR="00AA5816" w:rsidRDefault="00AA5816"/>
        </w:tc>
        <w:tc>
          <w:tcPr>
            <w:tcW w:w="555" w:type="dxa"/>
            <w:tcBorders>
              <w:top w:val="single" w:sz="6" w:space="0" w:color="A9A9A9"/>
              <w:left w:val="single" w:sz="6" w:space="0" w:color="A9A9A9"/>
              <w:bottom w:val="single" w:sz="6" w:space="0" w:color="A9A9A9"/>
              <w:right w:val="nil"/>
            </w:tcBorders>
            <w:shd w:val="clear" w:color="auto" w:fill="D2D2D2"/>
          </w:tcPr>
          <w:p w14:paraId="5AEA0877" w14:textId="77777777" w:rsidR="6B80EFCA" w:rsidRDefault="6B80EFCA" w:rsidP="6B80EFCA">
            <w:pPr>
              <w:spacing w:line="240" w:lineRule="auto"/>
              <w:ind w:right="150"/>
              <w:rPr>
                <w:sz w:val="18"/>
                <w:szCs w:val="18"/>
              </w:rPr>
            </w:pPr>
            <w:r w:rsidRPr="6B80EFCA">
              <w:rPr>
                <w:b/>
                <w:bCs/>
                <w:sz w:val="18"/>
                <w:szCs w:val="18"/>
              </w:rPr>
              <w:t>1</w:t>
            </w:r>
            <w:r w:rsidRPr="6B80EFCA">
              <w:rPr>
                <w:sz w:val="18"/>
                <w:szCs w:val="18"/>
              </w:rPr>
              <w:t> </w:t>
            </w:r>
          </w:p>
        </w:tc>
        <w:tc>
          <w:tcPr>
            <w:tcW w:w="6631" w:type="dxa"/>
            <w:tcBorders>
              <w:top w:val="single" w:sz="6" w:space="0" w:color="A9A9A9"/>
              <w:left w:val="nil"/>
              <w:bottom w:val="single" w:sz="6" w:space="0" w:color="A9A9A9"/>
              <w:right w:val="double" w:sz="6" w:space="0" w:color="A9A9A9"/>
            </w:tcBorders>
            <w:shd w:val="clear" w:color="auto" w:fill="D2D2D2"/>
          </w:tcPr>
          <w:p w14:paraId="3E00A7F0" w14:textId="64C3E71B" w:rsidR="6B80EFCA" w:rsidRPr="00057721" w:rsidRDefault="761ED687">
            <w:pPr>
              <w:rPr>
                <w:sz w:val="18"/>
                <w:szCs w:val="18"/>
              </w:rPr>
            </w:pPr>
            <w:r w:rsidRPr="00057721">
              <w:rPr>
                <w:sz w:val="18"/>
                <w:szCs w:val="18"/>
              </w:rPr>
              <w:t xml:space="preserve">Use case begins when </w:t>
            </w:r>
            <w:r w:rsidR="00942B1B">
              <w:rPr>
                <w:sz w:val="18"/>
                <w:szCs w:val="18"/>
              </w:rPr>
              <w:t xml:space="preserve">the </w:t>
            </w:r>
            <w:r w:rsidRPr="00057721">
              <w:rPr>
                <w:sz w:val="18"/>
                <w:szCs w:val="18"/>
              </w:rPr>
              <w:t>user clicks on the “</w:t>
            </w:r>
            <w:r w:rsidR="4007149F" w:rsidRPr="00057721">
              <w:rPr>
                <w:sz w:val="18"/>
                <w:szCs w:val="18"/>
              </w:rPr>
              <w:t>complaints</w:t>
            </w:r>
            <w:r w:rsidRPr="00057721">
              <w:rPr>
                <w:sz w:val="18"/>
                <w:szCs w:val="18"/>
              </w:rPr>
              <w:t>” button</w:t>
            </w:r>
            <w:r w:rsidR="581659F5" w:rsidRPr="00057721">
              <w:rPr>
                <w:sz w:val="18"/>
                <w:szCs w:val="18"/>
              </w:rPr>
              <w:t xml:space="preserve"> on the menu</w:t>
            </w:r>
          </w:p>
        </w:tc>
      </w:tr>
      <w:tr w:rsidR="0016264F" w14:paraId="3A1B35A0" w14:textId="77777777" w:rsidTr="00057721">
        <w:trPr>
          <w:trHeight w:val="102"/>
        </w:trPr>
        <w:tc>
          <w:tcPr>
            <w:tcW w:w="2158" w:type="dxa"/>
            <w:vMerge/>
          </w:tcPr>
          <w:p w14:paraId="63690BD5" w14:textId="77777777" w:rsidR="00AA5816" w:rsidRDefault="00AA5816"/>
        </w:tc>
        <w:tc>
          <w:tcPr>
            <w:tcW w:w="555" w:type="dxa"/>
            <w:tcBorders>
              <w:top w:val="single" w:sz="6" w:space="0" w:color="A9A9A9"/>
              <w:left w:val="single" w:sz="6" w:space="0" w:color="A9A9A9"/>
              <w:bottom w:val="single" w:sz="6" w:space="0" w:color="A9A9A9"/>
              <w:right w:val="nil"/>
            </w:tcBorders>
            <w:shd w:val="clear" w:color="auto" w:fill="F7F7FF"/>
          </w:tcPr>
          <w:p w14:paraId="229675F7" w14:textId="228D98F8" w:rsidR="6B80EFCA" w:rsidRDefault="6B80EFCA" w:rsidP="6B80EFCA">
            <w:pPr>
              <w:spacing w:line="240" w:lineRule="auto"/>
              <w:ind w:right="150"/>
              <w:rPr>
                <w:sz w:val="18"/>
                <w:szCs w:val="18"/>
              </w:rPr>
            </w:pPr>
            <w:r w:rsidRPr="6B80EFCA">
              <w:rPr>
                <w:b/>
                <w:bCs/>
                <w:sz w:val="18"/>
                <w:szCs w:val="18"/>
              </w:rPr>
              <w:t>2</w:t>
            </w:r>
            <w:r w:rsidRPr="6B80EFCA">
              <w:rPr>
                <w:sz w:val="18"/>
                <w:szCs w:val="18"/>
              </w:rPr>
              <w:t> </w:t>
            </w:r>
          </w:p>
        </w:tc>
        <w:tc>
          <w:tcPr>
            <w:tcW w:w="6631" w:type="dxa"/>
            <w:tcBorders>
              <w:top w:val="single" w:sz="6" w:space="0" w:color="A9A9A9"/>
              <w:left w:val="nil"/>
              <w:bottom w:val="single" w:sz="6" w:space="0" w:color="A9A9A9"/>
              <w:right w:val="double" w:sz="6" w:space="0" w:color="A9A9A9"/>
            </w:tcBorders>
            <w:shd w:val="clear" w:color="auto" w:fill="F7F7FF"/>
          </w:tcPr>
          <w:p w14:paraId="70E4890D" w14:textId="64E9EC37" w:rsidR="6B80EFCA" w:rsidRDefault="6B80EFCA" w:rsidP="6B80EFCA">
            <w:pPr>
              <w:spacing w:line="240" w:lineRule="auto"/>
              <w:rPr>
                <w:sz w:val="18"/>
                <w:szCs w:val="18"/>
              </w:rPr>
            </w:pPr>
            <w:r w:rsidRPr="6B80EFCA">
              <w:rPr>
                <w:sz w:val="18"/>
                <w:szCs w:val="18"/>
              </w:rPr>
              <w:t xml:space="preserve">The system pops up the list of </w:t>
            </w:r>
            <w:r w:rsidRPr="696F6538">
              <w:rPr>
                <w:sz w:val="18"/>
                <w:szCs w:val="18"/>
              </w:rPr>
              <w:t>c</w:t>
            </w:r>
            <w:r w:rsidR="3040EA88" w:rsidRPr="696F6538">
              <w:rPr>
                <w:sz w:val="18"/>
                <w:szCs w:val="18"/>
              </w:rPr>
              <w:t>omplaints that have been sent in</w:t>
            </w:r>
          </w:p>
        </w:tc>
      </w:tr>
      <w:tr w:rsidR="0016264F" w14:paraId="0B046251" w14:textId="77777777" w:rsidTr="00057721">
        <w:trPr>
          <w:trHeight w:val="27"/>
        </w:trPr>
        <w:tc>
          <w:tcPr>
            <w:tcW w:w="2158" w:type="dxa"/>
            <w:vMerge/>
          </w:tcPr>
          <w:p w14:paraId="3A937203" w14:textId="77777777" w:rsidR="00AA5816" w:rsidRDefault="00AA5816"/>
        </w:tc>
        <w:tc>
          <w:tcPr>
            <w:tcW w:w="555" w:type="dxa"/>
            <w:tcBorders>
              <w:top w:val="single" w:sz="6" w:space="0" w:color="A9A9A9"/>
              <w:left w:val="single" w:sz="6" w:space="0" w:color="A9A9A9"/>
              <w:bottom w:val="single" w:sz="6" w:space="0" w:color="A9A9A9"/>
              <w:right w:val="nil"/>
            </w:tcBorders>
            <w:shd w:val="clear" w:color="auto" w:fill="F7F7FF"/>
          </w:tcPr>
          <w:p w14:paraId="6D7944B7" w14:textId="77777777" w:rsidR="6B80EFCA" w:rsidRDefault="6B80EFCA" w:rsidP="6B80EFCA">
            <w:pPr>
              <w:spacing w:line="240" w:lineRule="auto"/>
              <w:ind w:right="150"/>
              <w:rPr>
                <w:sz w:val="18"/>
                <w:szCs w:val="18"/>
              </w:rPr>
            </w:pPr>
            <w:r w:rsidRPr="6B80EFCA">
              <w:rPr>
                <w:b/>
                <w:bCs/>
                <w:sz w:val="18"/>
                <w:szCs w:val="18"/>
              </w:rPr>
              <w:t>3</w:t>
            </w:r>
            <w:r w:rsidRPr="6B80EFCA">
              <w:rPr>
                <w:sz w:val="18"/>
                <w:szCs w:val="18"/>
              </w:rPr>
              <w:t> </w:t>
            </w:r>
          </w:p>
        </w:tc>
        <w:tc>
          <w:tcPr>
            <w:tcW w:w="6631" w:type="dxa"/>
            <w:tcBorders>
              <w:top w:val="single" w:sz="6" w:space="0" w:color="A9A9A9"/>
              <w:left w:val="nil"/>
              <w:bottom w:val="single" w:sz="6" w:space="0" w:color="A9A9A9"/>
              <w:right w:val="double" w:sz="6" w:space="0" w:color="A9A9A9"/>
            </w:tcBorders>
            <w:shd w:val="clear" w:color="auto" w:fill="F7F7FF"/>
          </w:tcPr>
          <w:p w14:paraId="6EBABC5B" w14:textId="018297FE" w:rsidR="6B80EFCA" w:rsidRDefault="761ED687" w:rsidP="6B80EFCA">
            <w:pPr>
              <w:spacing w:line="240" w:lineRule="auto"/>
              <w:rPr>
                <w:sz w:val="18"/>
                <w:szCs w:val="18"/>
              </w:rPr>
            </w:pPr>
            <w:r w:rsidRPr="51489C09">
              <w:rPr>
                <w:sz w:val="18"/>
                <w:szCs w:val="18"/>
              </w:rPr>
              <w:t xml:space="preserve">The admin selects </w:t>
            </w:r>
            <w:r w:rsidR="36FDFEFF" w:rsidRPr="51489C09">
              <w:rPr>
                <w:sz w:val="18"/>
                <w:szCs w:val="18"/>
              </w:rPr>
              <w:t>the edit button next to the complaint</w:t>
            </w:r>
          </w:p>
        </w:tc>
      </w:tr>
      <w:tr w:rsidR="0016264F" w14:paraId="752869BB" w14:textId="77777777" w:rsidTr="51489C09">
        <w:trPr>
          <w:trHeight w:val="255"/>
        </w:trPr>
        <w:tc>
          <w:tcPr>
            <w:tcW w:w="2158" w:type="dxa"/>
            <w:vMerge/>
          </w:tcPr>
          <w:p w14:paraId="604C25E9" w14:textId="77777777" w:rsidR="00AA5816" w:rsidRDefault="00AA5816"/>
        </w:tc>
        <w:tc>
          <w:tcPr>
            <w:tcW w:w="555" w:type="dxa"/>
            <w:tcBorders>
              <w:top w:val="single" w:sz="6" w:space="0" w:color="A9A9A9"/>
              <w:left w:val="single" w:sz="6" w:space="0" w:color="A9A9A9"/>
              <w:bottom w:val="single" w:sz="6" w:space="0" w:color="A9A9A9"/>
              <w:right w:val="nil"/>
            </w:tcBorders>
            <w:shd w:val="clear" w:color="auto" w:fill="F7F7FF"/>
          </w:tcPr>
          <w:p w14:paraId="2F1B7C30" w14:textId="71427D70" w:rsidR="6B80EFCA" w:rsidRDefault="6B80EFCA" w:rsidP="6B80EFCA">
            <w:pPr>
              <w:spacing w:line="240" w:lineRule="auto"/>
              <w:rPr>
                <w:b/>
                <w:bCs/>
                <w:sz w:val="18"/>
                <w:szCs w:val="18"/>
              </w:rPr>
            </w:pPr>
            <w:r w:rsidRPr="6B80EFCA">
              <w:rPr>
                <w:b/>
                <w:bCs/>
                <w:sz w:val="18"/>
                <w:szCs w:val="18"/>
              </w:rPr>
              <w:t>4</w:t>
            </w:r>
          </w:p>
        </w:tc>
        <w:tc>
          <w:tcPr>
            <w:tcW w:w="6631" w:type="dxa"/>
            <w:tcBorders>
              <w:top w:val="single" w:sz="6" w:space="0" w:color="A9A9A9"/>
              <w:left w:val="nil"/>
              <w:bottom w:val="single" w:sz="6" w:space="0" w:color="A9A9A9"/>
              <w:right w:val="double" w:sz="6" w:space="0" w:color="A9A9A9"/>
            </w:tcBorders>
            <w:shd w:val="clear" w:color="auto" w:fill="F7F7FF"/>
          </w:tcPr>
          <w:p w14:paraId="0E90177E" w14:textId="710A7790" w:rsidR="6B80EFCA" w:rsidRDefault="761ED687" w:rsidP="6B80EFCA">
            <w:pPr>
              <w:spacing w:line="240" w:lineRule="auto"/>
              <w:rPr>
                <w:sz w:val="18"/>
                <w:szCs w:val="18"/>
              </w:rPr>
            </w:pPr>
            <w:r w:rsidRPr="51489C09">
              <w:rPr>
                <w:sz w:val="18"/>
                <w:szCs w:val="18"/>
              </w:rPr>
              <w:t xml:space="preserve">The admin </w:t>
            </w:r>
            <w:r w:rsidR="0DC50166" w:rsidRPr="51489C09">
              <w:rPr>
                <w:sz w:val="18"/>
                <w:szCs w:val="18"/>
              </w:rPr>
              <w:t>adds comments to the complaint. Then closes it</w:t>
            </w:r>
            <w:r w:rsidR="28FB8FF9" w:rsidRPr="51489C09">
              <w:rPr>
                <w:sz w:val="18"/>
                <w:szCs w:val="18"/>
              </w:rPr>
              <w:t xml:space="preserve"> or leaves it as pending (not fixed yet)</w:t>
            </w:r>
          </w:p>
        </w:tc>
      </w:tr>
      <w:tr w:rsidR="0016264F" w14:paraId="2E5C38F8" w14:textId="77777777" w:rsidTr="00057721">
        <w:trPr>
          <w:trHeight w:val="129"/>
        </w:trPr>
        <w:tc>
          <w:tcPr>
            <w:tcW w:w="2158" w:type="dxa"/>
            <w:vMerge/>
          </w:tcPr>
          <w:p w14:paraId="4678CEF3" w14:textId="77777777" w:rsidR="00AA5816" w:rsidRDefault="00AA5816"/>
        </w:tc>
        <w:tc>
          <w:tcPr>
            <w:tcW w:w="555" w:type="dxa"/>
            <w:tcBorders>
              <w:top w:val="single" w:sz="6" w:space="0" w:color="A9A9A9"/>
              <w:left w:val="single" w:sz="6" w:space="0" w:color="A9A9A9"/>
              <w:bottom w:val="single" w:sz="6" w:space="0" w:color="A9A9A9"/>
              <w:right w:val="nil"/>
            </w:tcBorders>
            <w:shd w:val="clear" w:color="auto" w:fill="F7F7FF"/>
          </w:tcPr>
          <w:p w14:paraId="58CB8E20" w14:textId="71427D70" w:rsidR="6B80EFCA" w:rsidRDefault="6B80EFCA" w:rsidP="6B80EFCA">
            <w:pPr>
              <w:spacing w:line="240" w:lineRule="auto"/>
              <w:rPr>
                <w:b/>
                <w:bCs/>
                <w:sz w:val="18"/>
                <w:szCs w:val="18"/>
              </w:rPr>
            </w:pPr>
            <w:r w:rsidRPr="6B80EFCA">
              <w:rPr>
                <w:b/>
                <w:bCs/>
                <w:sz w:val="18"/>
                <w:szCs w:val="18"/>
              </w:rPr>
              <w:t>5</w:t>
            </w:r>
          </w:p>
        </w:tc>
        <w:tc>
          <w:tcPr>
            <w:tcW w:w="6631" w:type="dxa"/>
            <w:tcBorders>
              <w:top w:val="single" w:sz="6" w:space="0" w:color="A9A9A9"/>
              <w:left w:val="nil"/>
              <w:bottom w:val="single" w:sz="6" w:space="0" w:color="A9A9A9"/>
              <w:right w:val="double" w:sz="6" w:space="0" w:color="A9A9A9"/>
            </w:tcBorders>
            <w:shd w:val="clear" w:color="auto" w:fill="F7F7FF"/>
          </w:tcPr>
          <w:p w14:paraId="6E4A1549" w14:textId="78F78F90" w:rsidR="6B80EFCA" w:rsidRDefault="761ED687" w:rsidP="6B80EFCA">
            <w:pPr>
              <w:spacing w:line="240" w:lineRule="auto"/>
              <w:rPr>
                <w:sz w:val="18"/>
                <w:szCs w:val="18"/>
              </w:rPr>
            </w:pPr>
            <w:r w:rsidRPr="51489C09">
              <w:rPr>
                <w:sz w:val="18"/>
                <w:szCs w:val="18"/>
              </w:rPr>
              <w:t xml:space="preserve">The admin </w:t>
            </w:r>
            <w:r w:rsidR="14860669" w:rsidRPr="51489C09">
              <w:rPr>
                <w:sz w:val="18"/>
                <w:szCs w:val="18"/>
              </w:rPr>
              <w:t>s</w:t>
            </w:r>
            <w:r w:rsidR="7B6AEEBE" w:rsidRPr="51489C09">
              <w:rPr>
                <w:sz w:val="18"/>
                <w:szCs w:val="18"/>
              </w:rPr>
              <w:t>aves their changes</w:t>
            </w:r>
            <w:r w:rsidR="1F498B4C" w:rsidRPr="51489C09">
              <w:rPr>
                <w:sz w:val="18"/>
                <w:szCs w:val="18"/>
              </w:rPr>
              <w:t>.</w:t>
            </w:r>
          </w:p>
        </w:tc>
      </w:tr>
      <w:tr w:rsidR="0016264F" w14:paraId="10F6DB67" w14:textId="77777777" w:rsidTr="00057721">
        <w:trPr>
          <w:trHeight w:val="27"/>
        </w:trPr>
        <w:tc>
          <w:tcPr>
            <w:tcW w:w="2158" w:type="dxa"/>
            <w:vMerge/>
          </w:tcPr>
          <w:p w14:paraId="4E57A033" w14:textId="77777777" w:rsidR="00AA5816" w:rsidRDefault="00AA5816"/>
        </w:tc>
        <w:tc>
          <w:tcPr>
            <w:tcW w:w="555" w:type="dxa"/>
            <w:tcBorders>
              <w:top w:val="single" w:sz="6" w:space="0" w:color="A9A9A9"/>
              <w:left w:val="single" w:sz="6" w:space="0" w:color="A9A9A9"/>
              <w:bottom w:val="single" w:sz="6" w:space="0" w:color="A9A9A9"/>
              <w:right w:val="nil"/>
            </w:tcBorders>
            <w:shd w:val="clear" w:color="auto" w:fill="F7F7FF"/>
          </w:tcPr>
          <w:p w14:paraId="0395CD55" w14:textId="71427D70" w:rsidR="6B80EFCA" w:rsidRDefault="6B80EFCA" w:rsidP="6B80EFCA">
            <w:pPr>
              <w:spacing w:line="240" w:lineRule="auto"/>
              <w:rPr>
                <w:b/>
                <w:bCs/>
                <w:sz w:val="18"/>
                <w:szCs w:val="18"/>
              </w:rPr>
            </w:pPr>
            <w:r w:rsidRPr="6B80EFCA">
              <w:rPr>
                <w:b/>
                <w:bCs/>
                <w:sz w:val="18"/>
                <w:szCs w:val="18"/>
              </w:rPr>
              <w:t xml:space="preserve">6 </w:t>
            </w:r>
          </w:p>
        </w:tc>
        <w:tc>
          <w:tcPr>
            <w:tcW w:w="6631" w:type="dxa"/>
            <w:tcBorders>
              <w:top w:val="single" w:sz="6" w:space="0" w:color="A9A9A9"/>
              <w:left w:val="nil"/>
              <w:bottom w:val="single" w:sz="6" w:space="0" w:color="A9A9A9"/>
              <w:right w:val="double" w:sz="6" w:space="0" w:color="A9A9A9"/>
            </w:tcBorders>
            <w:shd w:val="clear" w:color="auto" w:fill="F7F7FF"/>
          </w:tcPr>
          <w:p w14:paraId="1CE60383" w14:textId="41CD30D6" w:rsidR="6B80EFCA" w:rsidRDefault="761ED687" w:rsidP="6B80EFCA">
            <w:pPr>
              <w:spacing w:line="240" w:lineRule="auto"/>
              <w:rPr>
                <w:sz w:val="18"/>
                <w:szCs w:val="18"/>
              </w:rPr>
            </w:pPr>
            <w:r w:rsidRPr="51489C09">
              <w:rPr>
                <w:sz w:val="18"/>
                <w:szCs w:val="18"/>
              </w:rPr>
              <w:t xml:space="preserve">The client </w:t>
            </w:r>
            <w:r w:rsidR="106B1550" w:rsidRPr="51489C09">
              <w:rPr>
                <w:sz w:val="18"/>
                <w:szCs w:val="18"/>
              </w:rPr>
              <w:t>gets notified via email that the complaint has been updated</w:t>
            </w:r>
          </w:p>
        </w:tc>
      </w:tr>
      <w:tr w:rsidR="0010789B" w14:paraId="573FBB32" w14:textId="77777777" w:rsidTr="51489C09">
        <w:trPr>
          <w:trHeight w:val="279"/>
        </w:trPr>
        <w:tc>
          <w:tcPr>
            <w:tcW w:w="2158" w:type="dxa"/>
            <w:tcBorders>
              <w:top w:val="single" w:sz="6" w:space="0" w:color="A9A9A9"/>
              <w:left w:val="single" w:sz="6" w:space="0" w:color="A9A9A9"/>
              <w:bottom w:val="single" w:sz="6" w:space="0" w:color="A9A9A9"/>
              <w:right w:val="single" w:sz="6" w:space="0" w:color="A9A9A9"/>
            </w:tcBorders>
            <w:shd w:val="clear" w:color="auto" w:fill="686868"/>
          </w:tcPr>
          <w:p w14:paraId="0E81AE80" w14:textId="77777777" w:rsidR="6B80EFCA" w:rsidRDefault="6B80EFCA" w:rsidP="6B80EFCA">
            <w:pPr>
              <w:spacing w:line="240" w:lineRule="auto"/>
              <w:ind w:left="45"/>
              <w:rPr>
                <w:sz w:val="18"/>
                <w:szCs w:val="18"/>
              </w:rPr>
            </w:pPr>
            <w:r w:rsidRPr="6B80EFCA">
              <w:rPr>
                <w:b/>
                <w:bCs/>
                <w:color w:val="FFFFFF" w:themeColor="background1"/>
                <w:sz w:val="14"/>
                <w:szCs w:val="14"/>
              </w:rPr>
              <w:t>Extensions:</w:t>
            </w:r>
            <w:r w:rsidRPr="6B80EFCA">
              <w:rPr>
                <w:color w:val="FFFFFF" w:themeColor="background1"/>
                <w:sz w:val="14"/>
                <w:szCs w:val="14"/>
              </w:rPr>
              <w:t> </w:t>
            </w:r>
          </w:p>
        </w:tc>
        <w:tc>
          <w:tcPr>
            <w:tcW w:w="7186" w:type="dxa"/>
            <w:gridSpan w:val="2"/>
            <w:tcBorders>
              <w:top w:val="double" w:sz="6" w:space="0" w:color="A9A9A9"/>
              <w:left w:val="single" w:sz="6" w:space="0" w:color="A9A9A9"/>
              <w:bottom w:val="single" w:sz="6" w:space="0" w:color="A9A9A9"/>
              <w:right w:val="single" w:sz="6" w:space="0" w:color="A9A9A9"/>
            </w:tcBorders>
            <w:shd w:val="clear" w:color="auto" w:fill="686868"/>
          </w:tcPr>
          <w:p w14:paraId="0E5BEA34" w14:textId="77777777" w:rsidR="6B80EFCA" w:rsidRDefault="6B80EFCA" w:rsidP="6B80EFCA">
            <w:pPr>
              <w:spacing w:line="240" w:lineRule="auto"/>
              <w:ind w:left="105"/>
              <w:rPr>
                <w:sz w:val="18"/>
                <w:szCs w:val="18"/>
              </w:rPr>
            </w:pPr>
            <w:r w:rsidRPr="6B80EFCA">
              <w:rPr>
                <w:b/>
                <w:bCs/>
                <w:color w:val="EFFFEF"/>
                <w:sz w:val="16"/>
                <w:szCs w:val="16"/>
              </w:rPr>
              <w:t>Branching Scenarios</w:t>
            </w:r>
            <w:r w:rsidRPr="6B80EFCA">
              <w:rPr>
                <w:color w:val="EFFFEF"/>
                <w:sz w:val="16"/>
                <w:szCs w:val="16"/>
              </w:rPr>
              <w:t> </w:t>
            </w:r>
          </w:p>
        </w:tc>
      </w:tr>
      <w:tr w:rsidR="00AB6FDF" w14:paraId="50B1FC91" w14:textId="77777777" w:rsidTr="51489C09">
        <w:trPr>
          <w:trHeight w:val="183"/>
        </w:trPr>
        <w:tc>
          <w:tcPr>
            <w:tcW w:w="2158" w:type="dxa"/>
            <w:vMerge w:val="restart"/>
            <w:tcBorders>
              <w:top w:val="single" w:sz="6" w:space="0" w:color="A9A9A9"/>
              <w:left w:val="single" w:sz="6" w:space="0" w:color="A9A9A9"/>
              <w:right w:val="single" w:sz="6" w:space="0" w:color="A9A9A9"/>
            </w:tcBorders>
            <w:shd w:val="clear" w:color="auto" w:fill="686868"/>
          </w:tcPr>
          <w:p w14:paraId="5151F69D" w14:textId="7AB64B2C" w:rsidR="00AB6FDF" w:rsidRDefault="00AB6FDF" w:rsidP="6B80EFCA">
            <w:pPr>
              <w:spacing w:line="240" w:lineRule="auto"/>
              <w:ind w:right="195"/>
              <w:jc w:val="right"/>
              <w:rPr>
                <w:b/>
                <w:bCs/>
                <w:color w:val="FFFFFF" w:themeColor="background1"/>
                <w:sz w:val="16"/>
                <w:szCs w:val="16"/>
              </w:rPr>
            </w:pPr>
            <w:r>
              <w:rPr>
                <w:b/>
                <w:bCs/>
                <w:color w:val="FFFFFF" w:themeColor="background1"/>
                <w:sz w:val="16"/>
                <w:szCs w:val="16"/>
              </w:rPr>
              <w:t>3</w:t>
            </w:r>
          </w:p>
        </w:tc>
        <w:tc>
          <w:tcPr>
            <w:tcW w:w="7186"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162B89D1" w14:textId="5EF97B03" w:rsidR="00AB6FDF" w:rsidRDefault="00AB6FDF" w:rsidP="51489C09">
            <w:pPr>
              <w:spacing w:line="240" w:lineRule="auto"/>
              <w:ind w:left="90"/>
              <w:rPr>
                <w:b/>
                <w:bCs/>
                <w:sz w:val="18"/>
                <w:szCs w:val="18"/>
              </w:rPr>
            </w:pPr>
            <w:r w:rsidRPr="51489C09">
              <w:rPr>
                <w:b/>
                <w:bCs/>
                <w:sz w:val="18"/>
                <w:szCs w:val="18"/>
              </w:rPr>
              <w:t>Condition: The complaint is already closed</w:t>
            </w:r>
          </w:p>
        </w:tc>
      </w:tr>
      <w:tr w:rsidR="00AB6FDF" w14:paraId="1BD60F36" w14:textId="77777777" w:rsidTr="51489C09">
        <w:trPr>
          <w:trHeight w:val="210"/>
        </w:trPr>
        <w:tc>
          <w:tcPr>
            <w:tcW w:w="2158" w:type="dxa"/>
            <w:vMerge/>
            <w:tcBorders>
              <w:left w:val="single" w:sz="6" w:space="0" w:color="A9A9A9"/>
              <w:right w:val="single" w:sz="6" w:space="0" w:color="A9A9A9"/>
            </w:tcBorders>
            <w:shd w:val="clear" w:color="auto" w:fill="686868"/>
          </w:tcPr>
          <w:p w14:paraId="452B8D3F" w14:textId="43460731" w:rsidR="00AB6FDF" w:rsidRDefault="00AB6FDF" w:rsidP="6B80EFCA">
            <w:pPr>
              <w:spacing w:line="240" w:lineRule="auto"/>
              <w:ind w:right="195"/>
              <w:jc w:val="right"/>
              <w:rPr>
                <w:b/>
                <w:bCs/>
                <w:color w:val="FFFFFF" w:themeColor="background1"/>
                <w:sz w:val="16"/>
                <w:szCs w:val="16"/>
              </w:rPr>
            </w:pPr>
          </w:p>
        </w:tc>
        <w:tc>
          <w:tcPr>
            <w:tcW w:w="7186"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7E4F333D" w14:textId="36DC2D85" w:rsidR="00AB6FDF" w:rsidRDefault="00AB6FDF" w:rsidP="51489C09">
            <w:pPr>
              <w:rPr>
                <w:b/>
                <w:bCs/>
                <w:sz w:val="18"/>
                <w:szCs w:val="18"/>
              </w:rPr>
            </w:pPr>
            <w:r>
              <w:rPr>
                <w:b/>
                <w:bCs/>
                <w:sz w:val="18"/>
                <w:szCs w:val="18"/>
              </w:rPr>
              <w:t xml:space="preserve">  Step Action:</w:t>
            </w:r>
            <w:r w:rsidRPr="51489C09">
              <w:rPr>
                <w:b/>
                <w:bCs/>
                <w:sz w:val="18"/>
                <w:szCs w:val="18"/>
              </w:rPr>
              <w:t xml:space="preserve"> </w:t>
            </w:r>
            <w:r w:rsidRPr="006811A0">
              <w:rPr>
                <w:b/>
                <w:bCs/>
                <w:sz w:val="18"/>
                <w:szCs w:val="18"/>
              </w:rPr>
              <w:t>The administrator must change the status to pending to update it</w:t>
            </w:r>
          </w:p>
        </w:tc>
      </w:tr>
    </w:tbl>
    <w:p w14:paraId="4110DF25" w14:textId="30C9CAE7" w:rsidR="6B80EFCA" w:rsidRDefault="6B80EFCA" w:rsidP="6B80EFCA"/>
    <w:p w14:paraId="0AF913CD" w14:textId="5B42E9A4" w:rsidR="00862899" w:rsidRDefault="00862899" w:rsidP="00862899">
      <w:pPr>
        <w:keepNext/>
      </w:pPr>
      <w:r>
        <w:rPr>
          <w:iCs/>
        </w:rPr>
        <w:t xml:space="preserve">The figure above is the </w:t>
      </w:r>
      <w:r w:rsidR="00B60703">
        <w:rPr>
          <w:iCs/>
        </w:rPr>
        <w:t>Complaints Management</w:t>
      </w:r>
      <w:r>
        <w:rPr>
          <w:iCs/>
        </w:rPr>
        <w:t xml:space="preserve"> Use Case which states in detail how the system allows an administrator to view/</w:t>
      </w:r>
      <w:r w:rsidR="00B60703">
        <w:rPr>
          <w:iCs/>
        </w:rPr>
        <w:t>respond</w:t>
      </w:r>
      <w:r>
        <w:rPr>
          <w:iCs/>
        </w:rPr>
        <w:t xml:space="preserve"> </w:t>
      </w:r>
      <w:r w:rsidR="00B60703">
        <w:rPr>
          <w:iCs/>
        </w:rPr>
        <w:t>to complaints</w:t>
      </w:r>
      <w:r>
        <w:rPr>
          <w:iCs/>
        </w:rPr>
        <w:t xml:space="preserve"> in the Success Scenario, and how the system behaves in the E</w:t>
      </w:r>
      <w:r w:rsidRPr="002456CA">
        <w:rPr>
          <w:iCs/>
        </w:rPr>
        <w:t xml:space="preserve">xtension if the system encounters a problem. </w:t>
      </w:r>
      <w:r w:rsidR="00AB3366">
        <w:rPr>
          <w:rFonts w:eastAsia="Arial"/>
          <w:iCs/>
        </w:rPr>
        <w:t>T</w:t>
      </w:r>
      <w:r w:rsidRPr="002456CA">
        <w:rPr>
          <w:rFonts w:eastAsia="Arial"/>
          <w:iCs/>
        </w:rPr>
        <w:t>his use case indicate</w:t>
      </w:r>
      <w:r w:rsidR="00AB3366">
        <w:rPr>
          <w:rFonts w:eastAsia="Arial"/>
          <w:iCs/>
        </w:rPr>
        <w:t>s</w:t>
      </w:r>
      <w:r w:rsidRPr="002456CA">
        <w:rPr>
          <w:rFonts w:eastAsia="Arial"/>
          <w:iCs/>
        </w:rPr>
        <w:t xml:space="preserve"> who is the main actor, or the main user, pre and post conditions, minimal and success guarantee, fail case, consequence of failure as well as associated risks.</w:t>
      </w:r>
    </w:p>
    <w:p w14:paraId="1A2B5218" w14:textId="77777777" w:rsidR="00862899" w:rsidRDefault="00862899" w:rsidP="0082616C">
      <w:pPr>
        <w:jc w:val="center"/>
      </w:pPr>
    </w:p>
    <w:p w14:paraId="254328EB" w14:textId="79D5CD21" w:rsidR="001E0DA5" w:rsidRDefault="001E0DA5" w:rsidP="0082616C">
      <w:pPr>
        <w:jc w:val="center"/>
      </w:pPr>
      <w:r>
        <w:rPr>
          <w:noProof/>
        </w:rPr>
        <w:drawing>
          <wp:inline distT="0" distB="0" distL="0" distR="0" wp14:anchorId="4B340B39" wp14:editId="02D9DFDC">
            <wp:extent cx="4519890" cy="3659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4522820" cy="3661878"/>
                    </a:xfrm>
                    <a:prstGeom prst="rect">
                      <a:avLst/>
                    </a:prstGeom>
                  </pic:spPr>
                </pic:pic>
              </a:graphicData>
            </a:graphic>
          </wp:inline>
        </w:drawing>
      </w:r>
    </w:p>
    <w:p w14:paraId="2B92BE36" w14:textId="7E338D49" w:rsidR="005E08D9" w:rsidRDefault="00D605DF" w:rsidP="00FD5722">
      <w:pPr>
        <w:pStyle w:val="Caption"/>
        <w:jc w:val="center"/>
      </w:pPr>
      <w:r>
        <w:t xml:space="preserve">Figure </w:t>
      </w:r>
      <w:r w:rsidR="0082616C">
        <w:t>20</w:t>
      </w:r>
      <w:r>
        <w:t xml:space="preserve"> Manage Complaints Sequence Diagram</w:t>
      </w:r>
    </w:p>
    <w:p w14:paraId="5B29D7A4" w14:textId="5BE96A7F" w:rsidR="00DA19AF" w:rsidRDefault="00DA19AF" w:rsidP="00DA19AF">
      <w:pPr>
        <w:widowControl/>
        <w:spacing w:line="240" w:lineRule="auto"/>
        <w:rPr>
          <w:i/>
          <w:iCs/>
          <w:color w:val="44546A" w:themeColor="text2"/>
          <w:sz w:val="18"/>
          <w:szCs w:val="18"/>
        </w:rPr>
      </w:pPr>
      <w:r>
        <w:t xml:space="preserve">The diagram above shows the logic behind how the system </w:t>
      </w:r>
      <w:r>
        <w:t>manages complaints</w:t>
      </w:r>
      <w:r>
        <w:t>. The C</w:t>
      </w:r>
      <w:r>
        <w:t>omplaints</w:t>
      </w:r>
      <w:r>
        <w:t>Control and LoginControl will check the user authentication. If the user has the authority, the system will provide service. Otherwise, the system will provide no service.</w:t>
      </w:r>
    </w:p>
    <w:p w14:paraId="2B8AA884" w14:textId="7EE162B4" w:rsidR="00DA19AF" w:rsidRPr="00DA19AF" w:rsidRDefault="00550827" w:rsidP="00550827">
      <w:pPr>
        <w:widowControl/>
        <w:spacing w:line="240" w:lineRule="auto"/>
      </w:pPr>
      <w:r>
        <w:br w:type="page"/>
      </w:r>
    </w:p>
    <w:p w14:paraId="11D98978" w14:textId="290008C9" w:rsidR="48A34371" w:rsidRDefault="19A83696" w:rsidP="4C3037D1">
      <w:pPr>
        <w:pStyle w:val="Heading3"/>
        <w:rPr>
          <w:rFonts w:eastAsia="Arial" w:cs="Arial"/>
        </w:rPr>
      </w:pPr>
      <w:bookmarkStart w:id="109" w:name="_Toc80184650"/>
      <w:r>
        <w:lastRenderedPageBreak/>
        <w:t>Task Use Case: Administrator View/</w:t>
      </w:r>
      <w:r w:rsidR="173DFFEE">
        <w:t>Filter Meetings</w:t>
      </w:r>
      <w:bookmarkEnd w:id="109"/>
    </w:p>
    <w:tbl>
      <w:tblPr>
        <w:tblW w:w="0" w:type="auto"/>
        <w:tblInd w:w="-8"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2158"/>
        <w:gridCol w:w="555"/>
        <w:gridCol w:w="6631"/>
      </w:tblGrid>
      <w:tr w:rsidR="0078441B" w14:paraId="2871E872" w14:textId="77777777" w:rsidTr="1230AC90">
        <w:trPr>
          <w:trHeight w:val="228"/>
        </w:trPr>
        <w:tc>
          <w:tcPr>
            <w:tcW w:w="2158" w:type="dxa"/>
            <w:tcBorders>
              <w:top w:val="single" w:sz="6" w:space="0" w:color="A9A9A9"/>
              <w:left w:val="single" w:sz="6" w:space="0" w:color="A9A9A9"/>
              <w:bottom w:val="single" w:sz="6" w:space="0" w:color="A9A9A9"/>
              <w:right w:val="single" w:sz="6" w:space="0" w:color="A9A9A9"/>
            </w:tcBorders>
            <w:shd w:val="clear" w:color="auto" w:fill="000000" w:themeFill="text1"/>
          </w:tcPr>
          <w:p w14:paraId="6EFF7844" w14:textId="77777777" w:rsidR="4C3037D1" w:rsidRDefault="4C3037D1" w:rsidP="4C3037D1">
            <w:pPr>
              <w:spacing w:line="240" w:lineRule="auto"/>
              <w:ind w:left="45"/>
              <w:rPr>
                <w:sz w:val="18"/>
                <w:szCs w:val="18"/>
              </w:rPr>
            </w:pPr>
            <w:r w:rsidRPr="4C3037D1">
              <w:rPr>
                <w:b/>
                <w:bCs/>
                <w:color w:val="EFFFEF"/>
                <w:sz w:val="18"/>
                <w:szCs w:val="18"/>
              </w:rPr>
              <w:t>Project Name:</w:t>
            </w:r>
            <w:r w:rsidRPr="4C3037D1">
              <w:rPr>
                <w:color w:val="EFFFEF"/>
                <w:sz w:val="18"/>
                <w:szCs w:val="18"/>
              </w:rPr>
              <w:t> </w:t>
            </w:r>
          </w:p>
        </w:tc>
        <w:tc>
          <w:tcPr>
            <w:tcW w:w="7186" w:type="dxa"/>
            <w:gridSpan w:val="2"/>
            <w:tcBorders>
              <w:top w:val="single" w:sz="6" w:space="0" w:color="A9A9A9"/>
              <w:left w:val="single" w:sz="6" w:space="0" w:color="A9A9A9"/>
              <w:bottom w:val="single" w:sz="6" w:space="0" w:color="A9A9A9"/>
              <w:right w:val="single" w:sz="6" w:space="0" w:color="A9A9A9"/>
            </w:tcBorders>
            <w:shd w:val="clear" w:color="auto" w:fill="000000" w:themeFill="text1"/>
          </w:tcPr>
          <w:p w14:paraId="3CB048B8" w14:textId="77777777" w:rsidR="4C3037D1" w:rsidRDefault="4C3037D1" w:rsidP="4C3037D1">
            <w:pPr>
              <w:spacing w:line="240" w:lineRule="auto"/>
              <w:ind w:left="105"/>
              <w:rPr>
                <w:sz w:val="18"/>
                <w:szCs w:val="18"/>
              </w:rPr>
            </w:pPr>
            <w:r w:rsidRPr="4C3037D1">
              <w:rPr>
                <w:color w:val="EFFFEF"/>
                <w:sz w:val="18"/>
                <w:szCs w:val="18"/>
              </w:rPr>
              <w:t>Meeting Schedule System </w:t>
            </w:r>
          </w:p>
        </w:tc>
      </w:tr>
      <w:tr w:rsidR="0078441B" w14:paraId="4C7F3290" w14:textId="77777777" w:rsidTr="005D5C30">
        <w:trPr>
          <w:trHeight w:val="39"/>
        </w:trPr>
        <w:tc>
          <w:tcPr>
            <w:tcW w:w="2158" w:type="dxa"/>
            <w:tcBorders>
              <w:top w:val="single" w:sz="6" w:space="0" w:color="A9A9A9"/>
              <w:left w:val="single" w:sz="6" w:space="0" w:color="A9A9A9"/>
              <w:bottom w:val="single" w:sz="6" w:space="0" w:color="A9A9A9"/>
              <w:right w:val="single" w:sz="6" w:space="0" w:color="A9A9A9"/>
            </w:tcBorders>
            <w:shd w:val="clear" w:color="auto" w:fill="686868"/>
          </w:tcPr>
          <w:p w14:paraId="309BD9FE" w14:textId="77777777" w:rsidR="4C3037D1" w:rsidRDefault="4C3037D1" w:rsidP="4C3037D1">
            <w:pPr>
              <w:spacing w:line="240" w:lineRule="auto"/>
              <w:ind w:left="45"/>
              <w:rPr>
                <w:sz w:val="18"/>
                <w:szCs w:val="18"/>
              </w:rPr>
            </w:pPr>
            <w:r w:rsidRPr="4C3037D1">
              <w:rPr>
                <w:b/>
                <w:bCs/>
                <w:color w:val="FFFFFF" w:themeColor="background1"/>
                <w:sz w:val="18"/>
                <w:szCs w:val="18"/>
              </w:rPr>
              <w:t>Use Case Name:</w:t>
            </w:r>
            <w:r w:rsidRPr="4C3037D1">
              <w:rPr>
                <w:color w:val="FFFFFF" w:themeColor="background1"/>
                <w:sz w:val="18"/>
                <w:szCs w:val="18"/>
              </w:rPr>
              <w:t> </w:t>
            </w:r>
          </w:p>
        </w:tc>
        <w:tc>
          <w:tcPr>
            <w:tcW w:w="7186"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4C82F319" w14:textId="70A3E8A2" w:rsidR="4C3037D1" w:rsidRDefault="7D60A089" w:rsidP="4C3037D1">
            <w:pPr>
              <w:spacing w:line="240" w:lineRule="auto"/>
              <w:ind w:left="60"/>
              <w:rPr>
                <w:sz w:val="18"/>
                <w:szCs w:val="18"/>
              </w:rPr>
            </w:pPr>
            <w:r w:rsidRPr="6DB2F430">
              <w:rPr>
                <w:sz w:val="18"/>
                <w:szCs w:val="18"/>
              </w:rPr>
              <w:t>Admin vi</w:t>
            </w:r>
            <w:r w:rsidR="12A58ECF" w:rsidRPr="6DB2F430">
              <w:rPr>
                <w:sz w:val="18"/>
                <w:szCs w:val="18"/>
              </w:rPr>
              <w:t>ew/filter meetings</w:t>
            </w:r>
          </w:p>
        </w:tc>
      </w:tr>
      <w:tr w:rsidR="0078441B" w14:paraId="368045E8" w14:textId="77777777" w:rsidTr="1230AC90">
        <w:trPr>
          <w:trHeight w:val="192"/>
        </w:trPr>
        <w:tc>
          <w:tcPr>
            <w:tcW w:w="2158" w:type="dxa"/>
            <w:tcBorders>
              <w:top w:val="single" w:sz="6" w:space="0" w:color="A9A9A9"/>
              <w:left w:val="single" w:sz="6" w:space="0" w:color="A9A9A9"/>
              <w:bottom w:val="single" w:sz="6" w:space="0" w:color="A9A9A9"/>
              <w:right w:val="single" w:sz="6" w:space="0" w:color="A9A9A9"/>
            </w:tcBorders>
            <w:shd w:val="clear" w:color="auto" w:fill="686868"/>
          </w:tcPr>
          <w:p w14:paraId="0BBFC235" w14:textId="77777777" w:rsidR="4C3037D1" w:rsidRDefault="4C3037D1" w:rsidP="4C3037D1">
            <w:pPr>
              <w:spacing w:line="240" w:lineRule="auto"/>
              <w:ind w:left="45"/>
              <w:rPr>
                <w:sz w:val="18"/>
                <w:szCs w:val="18"/>
              </w:rPr>
            </w:pPr>
            <w:r w:rsidRPr="4C3037D1">
              <w:rPr>
                <w:b/>
                <w:bCs/>
                <w:color w:val="FFFFFF" w:themeColor="background1"/>
                <w:sz w:val="18"/>
                <w:szCs w:val="18"/>
              </w:rPr>
              <w:t>User Goal:</w:t>
            </w:r>
            <w:r w:rsidRPr="4C3037D1">
              <w:rPr>
                <w:color w:val="FFFFFF" w:themeColor="background1"/>
                <w:sz w:val="18"/>
                <w:szCs w:val="18"/>
              </w:rPr>
              <w:t> </w:t>
            </w:r>
          </w:p>
        </w:tc>
        <w:tc>
          <w:tcPr>
            <w:tcW w:w="7186"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18C263C1" w14:textId="6A01D66C" w:rsidR="4C3037D1" w:rsidRDefault="4C3037D1" w:rsidP="4C3037D1">
            <w:pPr>
              <w:spacing w:line="240" w:lineRule="auto"/>
              <w:ind w:left="60"/>
              <w:rPr>
                <w:sz w:val="18"/>
                <w:szCs w:val="18"/>
              </w:rPr>
            </w:pPr>
            <w:r w:rsidRPr="62177575">
              <w:rPr>
                <w:sz w:val="18"/>
                <w:szCs w:val="18"/>
              </w:rPr>
              <w:t xml:space="preserve">The administrator can </w:t>
            </w:r>
            <w:r w:rsidR="6A395ADC" w:rsidRPr="62177575">
              <w:rPr>
                <w:sz w:val="18"/>
                <w:szCs w:val="18"/>
              </w:rPr>
              <w:t>view all the meetings and filter by time, room, date</w:t>
            </w:r>
            <w:r w:rsidR="6A395ADC" w:rsidRPr="2BF99B3A">
              <w:rPr>
                <w:sz w:val="18"/>
                <w:szCs w:val="18"/>
              </w:rPr>
              <w:t>, week</w:t>
            </w:r>
            <w:r w:rsidR="00784F2B">
              <w:rPr>
                <w:sz w:val="18"/>
                <w:szCs w:val="18"/>
              </w:rPr>
              <w:t>,</w:t>
            </w:r>
            <w:r w:rsidR="6402FF03" w:rsidRPr="7AA0B9D1">
              <w:rPr>
                <w:sz w:val="18"/>
                <w:szCs w:val="18"/>
              </w:rPr>
              <w:t xml:space="preserve"> and</w:t>
            </w:r>
            <w:r w:rsidR="6A395ADC" w:rsidRPr="2BF99B3A">
              <w:rPr>
                <w:sz w:val="18"/>
                <w:szCs w:val="18"/>
              </w:rPr>
              <w:t xml:space="preserve"> participants</w:t>
            </w:r>
          </w:p>
        </w:tc>
      </w:tr>
      <w:tr w:rsidR="0078441B" w14:paraId="0764EDA0" w14:textId="77777777" w:rsidTr="1230AC90">
        <w:trPr>
          <w:trHeight w:val="183"/>
        </w:trPr>
        <w:tc>
          <w:tcPr>
            <w:tcW w:w="2158" w:type="dxa"/>
            <w:tcBorders>
              <w:top w:val="single" w:sz="6" w:space="0" w:color="A9A9A9"/>
              <w:left w:val="single" w:sz="6" w:space="0" w:color="A9A9A9"/>
              <w:bottom w:val="single" w:sz="6" w:space="0" w:color="A9A9A9"/>
              <w:right w:val="single" w:sz="6" w:space="0" w:color="A9A9A9"/>
            </w:tcBorders>
            <w:shd w:val="clear" w:color="auto" w:fill="686868"/>
          </w:tcPr>
          <w:p w14:paraId="3E14BEEE" w14:textId="77777777" w:rsidR="4C3037D1" w:rsidRDefault="4C3037D1" w:rsidP="4C3037D1">
            <w:pPr>
              <w:spacing w:line="240" w:lineRule="auto"/>
              <w:ind w:left="45"/>
              <w:rPr>
                <w:sz w:val="18"/>
                <w:szCs w:val="18"/>
              </w:rPr>
            </w:pPr>
            <w:r w:rsidRPr="4C3037D1">
              <w:rPr>
                <w:b/>
                <w:bCs/>
                <w:color w:val="FFFFFF" w:themeColor="background1"/>
                <w:sz w:val="18"/>
                <w:szCs w:val="18"/>
              </w:rPr>
              <w:t>Level:</w:t>
            </w:r>
            <w:r w:rsidRPr="4C3037D1">
              <w:rPr>
                <w:color w:val="FFFFFF" w:themeColor="background1"/>
                <w:sz w:val="18"/>
                <w:szCs w:val="18"/>
              </w:rPr>
              <w:t> </w:t>
            </w:r>
          </w:p>
        </w:tc>
        <w:tc>
          <w:tcPr>
            <w:tcW w:w="7186"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2E1DC752" w14:textId="6B16C946" w:rsidR="4C3037D1" w:rsidRDefault="4C3037D1" w:rsidP="4C3037D1">
            <w:pPr>
              <w:spacing w:line="240" w:lineRule="auto"/>
              <w:ind w:left="60"/>
              <w:rPr>
                <w:sz w:val="18"/>
                <w:szCs w:val="18"/>
              </w:rPr>
            </w:pPr>
            <w:r w:rsidRPr="4C3037D1">
              <w:rPr>
                <w:sz w:val="18"/>
                <w:szCs w:val="18"/>
              </w:rPr>
              <w:t>Task</w:t>
            </w:r>
          </w:p>
        </w:tc>
      </w:tr>
      <w:tr w:rsidR="0078441B" w14:paraId="49CD6FAA" w14:textId="77777777" w:rsidTr="1230AC90">
        <w:trPr>
          <w:trHeight w:val="237"/>
        </w:trPr>
        <w:tc>
          <w:tcPr>
            <w:tcW w:w="2158" w:type="dxa"/>
            <w:tcBorders>
              <w:top w:val="single" w:sz="6" w:space="0" w:color="A9A9A9"/>
              <w:left w:val="single" w:sz="6" w:space="0" w:color="A9A9A9"/>
              <w:bottom w:val="single" w:sz="6" w:space="0" w:color="A9A9A9"/>
              <w:right w:val="single" w:sz="6" w:space="0" w:color="A9A9A9"/>
            </w:tcBorders>
            <w:shd w:val="clear" w:color="auto" w:fill="686868"/>
          </w:tcPr>
          <w:p w14:paraId="53F4B52C" w14:textId="77777777" w:rsidR="4C3037D1" w:rsidRDefault="4C3037D1" w:rsidP="4C3037D1">
            <w:pPr>
              <w:spacing w:line="240" w:lineRule="auto"/>
              <w:ind w:left="45"/>
              <w:rPr>
                <w:sz w:val="18"/>
                <w:szCs w:val="18"/>
              </w:rPr>
            </w:pPr>
            <w:r w:rsidRPr="4C3037D1">
              <w:rPr>
                <w:b/>
                <w:bCs/>
                <w:color w:val="FFFFFF" w:themeColor="background1"/>
                <w:sz w:val="18"/>
                <w:szCs w:val="18"/>
              </w:rPr>
              <w:t>Relevant User Reqs:</w:t>
            </w:r>
            <w:r w:rsidRPr="4C3037D1">
              <w:rPr>
                <w:color w:val="FFFFFF" w:themeColor="background1"/>
                <w:sz w:val="18"/>
                <w:szCs w:val="18"/>
              </w:rPr>
              <w:t> </w:t>
            </w:r>
          </w:p>
        </w:tc>
        <w:tc>
          <w:tcPr>
            <w:tcW w:w="7186"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208B8BFE" w14:textId="2ACC5C01" w:rsidR="4C3037D1" w:rsidRDefault="4C3037D1" w:rsidP="4C3037D1">
            <w:pPr>
              <w:spacing w:line="240" w:lineRule="auto"/>
              <w:rPr>
                <w:sz w:val="18"/>
                <w:szCs w:val="18"/>
              </w:rPr>
            </w:pPr>
            <w:r w:rsidRPr="4C3037D1">
              <w:rPr>
                <w:sz w:val="18"/>
                <w:szCs w:val="18"/>
              </w:rPr>
              <w:t> None</w:t>
            </w:r>
          </w:p>
        </w:tc>
      </w:tr>
      <w:tr w:rsidR="0078441B" w14:paraId="02E8643E" w14:textId="77777777" w:rsidTr="1230AC90">
        <w:trPr>
          <w:trHeight w:val="255"/>
        </w:trPr>
        <w:tc>
          <w:tcPr>
            <w:tcW w:w="2158" w:type="dxa"/>
            <w:tcBorders>
              <w:top w:val="single" w:sz="6" w:space="0" w:color="A9A9A9"/>
              <w:left w:val="single" w:sz="6" w:space="0" w:color="A9A9A9"/>
              <w:bottom w:val="single" w:sz="6" w:space="0" w:color="A9A9A9"/>
              <w:right w:val="single" w:sz="6" w:space="0" w:color="A9A9A9"/>
            </w:tcBorders>
            <w:shd w:val="clear" w:color="auto" w:fill="686868"/>
          </w:tcPr>
          <w:p w14:paraId="5BE19878" w14:textId="77777777" w:rsidR="4C3037D1" w:rsidRDefault="4C3037D1" w:rsidP="4C3037D1">
            <w:pPr>
              <w:spacing w:line="240" w:lineRule="auto"/>
              <w:ind w:left="45"/>
              <w:rPr>
                <w:sz w:val="18"/>
                <w:szCs w:val="18"/>
              </w:rPr>
            </w:pPr>
            <w:r w:rsidRPr="4C3037D1">
              <w:rPr>
                <w:b/>
                <w:bCs/>
                <w:color w:val="FFFFFF" w:themeColor="background1"/>
                <w:sz w:val="18"/>
                <w:szCs w:val="18"/>
              </w:rPr>
              <w:t>Relevant System Reqs:</w:t>
            </w:r>
            <w:r w:rsidRPr="4C3037D1">
              <w:rPr>
                <w:color w:val="FFFFFF" w:themeColor="background1"/>
                <w:sz w:val="18"/>
                <w:szCs w:val="18"/>
              </w:rPr>
              <w:t> </w:t>
            </w:r>
          </w:p>
        </w:tc>
        <w:tc>
          <w:tcPr>
            <w:tcW w:w="7186"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3CA7A780" w14:textId="77777777" w:rsidR="4C3037D1" w:rsidRDefault="4C3037D1" w:rsidP="4C3037D1">
            <w:pPr>
              <w:spacing w:line="240" w:lineRule="auto"/>
              <w:ind w:left="60"/>
              <w:rPr>
                <w:sz w:val="18"/>
                <w:szCs w:val="18"/>
              </w:rPr>
            </w:pPr>
            <w:r w:rsidRPr="4C3037D1">
              <w:rPr>
                <w:sz w:val="18"/>
                <w:szCs w:val="18"/>
              </w:rPr>
              <w:t>None </w:t>
            </w:r>
          </w:p>
        </w:tc>
      </w:tr>
      <w:tr w:rsidR="0078441B" w14:paraId="31258CF0" w14:textId="77777777" w:rsidTr="1230AC90">
        <w:trPr>
          <w:trHeight w:val="255"/>
        </w:trPr>
        <w:tc>
          <w:tcPr>
            <w:tcW w:w="2158" w:type="dxa"/>
            <w:tcBorders>
              <w:top w:val="single" w:sz="6" w:space="0" w:color="A9A9A9"/>
              <w:left w:val="single" w:sz="6" w:space="0" w:color="A9A9A9"/>
              <w:bottom w:val="single" w:sz="6" w:space="0" w:color="A9A9A9"/>
              <w:right w:val="single" w:sz="6" w:space="0" w:color="A9A9A9"/>
            </w:tcBorders>
            <w:shd w:val="clear" w:color="auto" w:fill="686868"/>
          </w:tcPr>
          <w:p w14:paraId="35F5417A" w14:textId="77777777" w:rsidR="4C3037D1" w:rsidRDefault="4C3037D1" w:rsidP="4C3037D1">
            <w:pPr>
              <w:spacing w:line="240" w:lineRule="auto"/>
              <w:ind w:left="45"/>
              <w:rPr>
                <w:sz w:val="18"/>
                <w:szCs w:val="18"/>
              </w:rPr>
            </w:pPr>
            <w:r w:rsidRPr="4C3037D1">
              <w:rPr>
                <w:b/>
                <w:bCs/>
                <w:color w:val="FFFFFF" w:themeColor="background1"/>
                <w:sz w:val="18"/>
                <w:szCs w:val="18"/>
              </w:rPr>
              <w:t>Primary Actor:</w:t>
            </w:r>
            <w:r w:rsidRPr="4C3037D1">
              <w:rPr>
                <w:color w:val="FFFFFF" w:themeColor="background1"/>
                <w:sz w:val="18"/>
                <w:szCs w:val="18"/>
              </w:rPr>
              <w:t> </w:t>
            </w:r>
          </w:p>
        </w:tc>
        <w:tc>
          <w:tcPr>
            <w:tcW w:w="7186"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7E5996FF" w14:textId="7803759B" w:rsidR="4C3037D1" w:rsidRDefault="4C3037D1" w:rsidP="4C3037D1">
            <w:pPr>
              <w:spacing w:line="240" w:lineRule="auto"/>
              <w:ind w:left="60"/>
              <w:rPr>
                <w:sz w:val="18"/>
                <w:szCs w:val="18"/>
              </w:rPr>
            </w:pPr>
            <w:r w:rsidRPr="4C3037D1">
              <w:rPr>
                <w:sz w:val="18"/>
                <w:szCs w:val="18"/>
              </w:rPr>
              <w:t>The administrator</w:t>
            </w:r>
          </w:p>
        </w:tc>
      </w:tr>
      <w:tr w:rsidR="0078441B" w14:paraId="387B5777" w14:textId="77777777" w:rsidTr="1230AC90">
        <w:trPr>
          <w:trHeight w:val="255"/>
        </w:trPr>
        <w:tc>
          <w:tcPr>
            <w:tcW w:w="2158" w:type="dxa"/>
            <w:tcBorders>
              <w:top w:val="single" w:sz="6" w:space="0" w:color="A9A9A9"/>
              <w:left w:val="single" w:sz="6" w:space="0" w:color="A9A9A9"/>
              <w:bottom w:val="single" w:sz="6" w:space="0" w:color="A9A9A9"/>
              <w:right w:val="single" w:sz="6" w:space="0" w:color="A9A9A9"/>
            </w:tcBorders>
            <w:shd w:val="clear" w:color="auto" w:fill="686868"/>
          </w:tcPr>
          <w:p w14:paraId="1BABDA18" w14:textId="77777777" w:rsidR="4C3037D1" w:rsidRDefault="4C3037D1" w:rsidP="4C3037D1">
            <w:pPr>
              <w:spacing w:line="240" w:lineRule="auto"/>
              <w:ind w:left="45"/>
              <w:rPr>
                <w:sz w:val="18"/>
                <w:szCs w:val="18"/>
              </w:rPr>
            </w:pPr>
            <w:r w:rsidRPr="4C3037D1">
              <w:rPr>
                <w:b/>
                <w:bCs/>
                <w:color w:val="FFFFFF" w:themeColor="background1"/>
                <w:sz w:val="18"/>
                <w:szCs w:val="18"/>
              </w:rPr>
              <w:t>Precondition:</w:t>
            </w:r>
            <w:r w:rsidRPr="4C3037D1">
              <w:rPr>
                <w:color w:val="FFFFFF" w:themeColor="background1"/>
                <w:sz w:val="18"/>
                <w:szCs w:val="18"/>
              </w:rPr>
              <w:t> </w:t>
            </w:r>
          </w:p>
        </w:tc>
        <w:tc>
          <w:tcPr>
            <w:tcW w:w="7186"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2C04213D" w14:textId="48322790" w:rsidR="4C3037D1" w:rsidRDefault="4C3037D1" w:rsidP="4C3037D1">
            <w:pPr>
              <w:spacing w:line="240" w:lineRule="auto"/>
              <w:ind w:left="60"/>
              <w:rPr>
                <w:sz w:val="18"/>
                <w:szCs w:val="18"/>
              </w:rPr>
            </w:pPr>
            <w:r w:rsidRPr="4C3037D1">
              <w:rPr>
                <w:sz w:val="18"/>
                <w:szCs w:val="18"/>
              </w:rPr>
              <w:t>Administrator must have an account</w:t>
            </w:r>
          </w:p>
        </w:tc>
      </w:tr>
      <w:tr w:rsidR="0010789B" w14:paraId="2B43C82B" w14:textId="77777777" w:rsidTr="1230AC90">
        <w:trPr>
          <w:trHeight w:val="255"/>
        </w:trPr>
        <w:tc>
          <w:tcPr>
            <w:tcW w:w="2158" w:type="dxa"/>
            <w:tcBorders>
              <w:top w:val="single" w:sz="6" w:space="0" w:color="A9A9A9"/>
              <w:left w:val="single" w:sz="6" w:space="0" w:color="A9A9A9"/>
              <w:bottom w:val="single" w:sz="6" w:space="0" w:color="A9A9A9"/>
              <w:right w:val="single" w:sz="6" w:space="0" w:color="A9A9A9"/>
            </w:tcBorders>
            <w:shd w:val="clear" w:color="auto" w:fill="686868"/>
          </w:tcPr>
          <w:p w14:paraId="0CB30928" w14:textId="77777777" w:rsidR="4C3037D1" w:rsidRDefault="4C3037D1" w:rsidP="4C3037D1">
            <w:pPr>
              <w:spacing w:line="240" w:lineRule="auto"/>
              <w:rPr>
                <w:sz w:val="18"/>
                <w:szCs w:val="18"/>
              </w:rPr>
            </w:pPr>
            <w:r w:rsidRPr="4C3037D1">
              <w:rPr>
                <w:sz w:val="19"/>
                <w:szCs w:val="19"/>
              </w:rPr>
              <w:t> </w:t>
            </w:r>
            <w:r w:rsidRPr="4C3037D1">
              <w:rPr>
                <w:b/>
                <w:bCs/>
                <w:color w:val="FFFFFF" w:themeColor="background1"/>
                <w:sz w:val="18"/>
                <w:szCs w:val="18"/>
              </w:rPr>
              <w:t>Minimal Guarantee:</w:t>
            </w:r>
            <w:r w:rsidRPr="4C3037D1">
              <w:rPr>
                <w:color w:val="FFFFFF" w:themeColor="background1"/>
                <w:sz w:val="18"/>
                <w:szCs w:val="18"/>
              </w:rPr>
              <w:t> </w:t>
            </w:r>
          </w:p>
        </w:tc>
        <w:tc>
          <w:tcPr>
            <w:tcW w:w="7186"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vAlign w:val="center"/>
          </w:tcPr>
          <w:p w14:paraId="47BA18FF" w14:textId="2B6BF10E" w:rsidR="4C3037D1" w:rsidRDefault="4C3037D1" w:rsidP="4C3037D1">
            <w:pPr>
              <w:spacing w:line="240" w:lineRule="auto"/>
              <w:ind w:left="60"/>
              <w:rPr>
                <w:sz w:val="18"/>
                <w:szCs w:val="18"/>
              </w:rPr>
            </w:pPr>
            <w:r w:rsidRPr="4C3037D1">
              <w:rPr>
                <w:sz w:val="18"/>
                <w:szCs w:val="18"/>
              </w:rPr>
              <w:t>The system reloaded</w:t>
            </w:r>
          </w:p>
        </w:tc>
      </w:tr>
      <w:tr w:rsidR="0078441B" w14:paraId="4C93D1E2" w14:textId="77777777" w:rsidTr="1230AC90">
        <w:trPr>
          <w:trHeight w:val="255"/>
        </w:trPr>
        <w:tc>
          <w:tcPr>
            <w:tcW w:w="2158" w:type="dxa"/>
            <w:tcBorders>
              <w:top w:val="single" w:sz="6" w:space="0" w:color="A9A9A9"/>
              <w:left w:val="single" w:sz="6" w:space="0" w:color="A9A9A9"/>
              <w:bottom w:val="single" w:sz="6" w:space="0" w:color="A9A9A9"/>
              <w:right w:val="single" w:sz="6" w:space="0" w:color="A9A9A9"/>
            </w:tcBorders>
            <w:shd w:val="clear" w:color="auto" w:fill="686868"/>
          </w:tcPr>
          <w:p w14:paraId="4F02EAD4" w14:textId="77777777" w:rsidR="4C3037D1" w:rsidRDefault="4C3037D1" w:rsidP="4C3037D1">
            <w:pPr>
              <w:spacing w:line="240" w:lineRule="auto"/>
              <w:ind w:left="45"/>
              <w:rPr>
                <w:sz w:val="18"/>
                <w:szCs w:val="18"/>
              </w:rPr>
            </w:pPr>
            <w:r w:rsidRPr="4C3037D1">
              <w:rPr>
                <w:b/>
                <w:bCs/>
                <w:color w:val="FFFFFF" w:themeColor="background1"/>
                <w:sz w:val="18"/>
                <w:szCs w:val="18"/>
              </w:rPr>
              <w:t>Success Guarantee:</w:t>
            </w:r>
            <w:r w:rsidRPr="4C3037D1">
              <w:rPr>
                <w:color w:val="FFFFFF" w:themeColor="background1"/>
                <w:sz w:val="18"/>
                <w:szCs w:val="18"/>
              </w:rPr>
              <w:t> </w:t>
            </w:r>
          </w:p>
        </w:tc>
        <w:tc>
          <w:tcPr>
            <w:tcW w:w="7186"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31680667" w14:textId="140345EF" w:rsidR="4C3037D1" w:rsidRDefault="4C3037D1" w:rsidP="4C3037D1">
            <w:pPr>
              <w:spacing w:line="240" w:lineRule="auto"/>
              <w:ind w:left="60"/>
              <w:rPr>
                <w:sz w:val="18"/>
                <w:szCs w:val="18"/>
              </w:rPr>
            </w:pPr>
            <w:r w:rsidRPr="4C3037D1">
              <w:rPr>
                <w:sz w:val="18"/>
                <w:szCs w:val="18"/>
              </w:rPr>
              <w:t xml:space="preserve">The admin can view </w:t>
            </w:r>
            <w:r w:rsidR="2D53D607" w:rsidRPr="7AA0B9D1">
              <w:rPr>
                <w:sz w:val="18"/>
                <w:szCs w:val="18"/>
              </w:rPr>
              <w:t xml:space="preserve">all </w:t>
            </w:r>
            <w:r w:rsidRPr="4C3037D1">
              <w:rPr>
                <w:sz w:val="18"/>
                <w:szCs w:val="18"/>
              </w:rPr>
              <w:t xml:space="preserve">the </w:t>
            </w:r>
            <w:r w:rsidR="2D53D607" w:rsidRPr="7AA0B9D1">
              <w:rPr>
                <w:sz w:val="18"/>
                <w:szCs w:val="18"/>
              </w:rPr>
              <w:t>meetings</w:t>
            </w:r>
            <w:r w:rsidRPr="4C3037D1">
              <w:rPr>
                <w:sz w:val="18"/>
                <w:szCs w:val="18"/>
              </w:rPr>
              <w:t xml:space="preserve"> and </w:t>
            </w:r>
            <w:r w:rsidR="2D53D607" w:rsidRPr="7AA0B9D1">
              <w:rPr>
                <w:sz w:val="18"/>
                <w:szCs w:val="18"/>
              </w:rPr>
              <w:t>filter through</w:t>
            </w:r>
            <w:r w:rsidRPr="4C3037D1">
              <w:rPr>
                <w:sz w:val="18"/>
                <w:szCs w:val="18"/>
              </w:rPr>
              <w:t xml:space="preserve"> them</w:t>
            </w:r>
          </w:p>
        </w:tc>
      </w:tr>
      <w:tr w:rsidR="0078441B" w14:paraId="6387BD58" w14:textId="77777777" w:rsidTr="1230AC90">
        <w:trPr>
          <w:trHeight w:val="255"/>
        </w:trPr>
        <w:tc>
          <w:tcPr>
            <w:tcW w:w="2158" w:type="dxa"/>
            <w:tcBorders>
              <w:top w:val="single" w:sz="6" w:space="0" w:color="A9A9A9"/>
              <w:left w:val="single" w:sz="6" w:space="0" w:color="A9A9A9"/>
              <w:bottom w:val="single" w:sz="6" w:space="0" w:color="A9A9A9"/>
              <w:right w:val="single" w:sz="6" w:space="0" w:color="A9A9A9"/>
            </w:tcBorders>
            <w:shd w:val="clear" w:color="auto" w:fill="686868"/>
          </w:tcPr>
          <w:p w14:paraId="4762459C" w14:textId="77777777" w:rsidR="4C3037D1" w:rsidRDefault="4C3037D1" w:rsidP="4C3037D1">
            <w:pPr>
              <w:spacing w:line="240" w:lineRule="auto"/>
              <w:ind w:left="45"/>
              <w:rPr>
                <w:b/>
                <w:bCs/>
                <w:color w:val="FFFFFF" w:themeColor="background1"/>
                <w:sz w:val="18"/>
                <w:szCs w:val="18"/>
              </w:rPr>
            </w:pPr>
            <w:r w:rsidRPr="4C3037D1">
              <w:rPr>
                <w:b/>
                <w:bCs/>
                <w:color w:val="FFFFFF" w:themeColor="background1"/>
                <w:sz w:val="18"/>
                <w:szCs w:val="18"/>
              </w:rPr>
              <w:t>Fail Case:</w:t>
            </w:r>
          </w:p>
        </w:tc>
        <w:tc>
          <w:tcPr>
            <w:tcW w:w="7186"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47B5EA24" w14:textId="140345EF" w:rsidR="4C3037D1" w:rsidRDefault="4C3037D1" w:rsidP="4C3037D1">
            <w:pPr>
              <w:spacing w:line="240" w:lineRule="auto"/>
              <w:ind w:left="60"/>
              <w:rPr>
                <w:sz w:val="18"/>
                <w:szCs w:val="18"/>
              </w:rPr>
            </w:pPr>
            <w:r w:rsidRPr="4C3037D1">
              <w:rPr>
                <w:sz w:val="18"/>
                <w:szCs w:val="18"/>
              </w:rPr>
              <w:t xml:space="preserve">The admin does not </w:t>
            </w:r>
            <w:r w:rsidR="1D5A2483" w:rsidRPr="7AA0B9D1">
              <w:rPr>
                <w:sz w:val="18"/>
                <w:szCs w:val="18"/>
              </w:rPr>
              <w:t xml:space="preserve">have access to all the </w:t>
            </w:r>
            <w:r w:rsidR="1D5A2483" w:rsidRPr="0A259AAB">
              <w:rPr>
                <w:sz w:val="18"/>
                <w:szCs w:val="18"/>
              </w:rPr>
              <w:t>meetings or cannot filter them</w:t>
            </w:r>
          </w:p>
        </w:tc>
      </w:tr>
      <w:tr w:rsidR="0078441B" w14:paraId="24C608EE" w14:textId="77777777" w:rsidTr="1230AC90">
        <w:trPr>
          <w:trHeight w:val="255"/>
        </w:trPr>
        <w:tc>
          <w:tcPr>
            <w:tcW w:w="2158" w:type="dxa"/>
            <w:tcBorders>
              <w:top w:val="single" w:sz="6" w:space="0" w:color="A9A9A9"/>
              <w:left w:val="single" w:sz="6" w:space="0" w:color="A9A9A9"/>
              <w:bottom w:val="single" w:sz="6" w:space="0" w:color="A9A9A9"/>
              <w:right w:val="single" w:sz="6" w:space="0" w:color="A9A9A9"/>
            </w:tcBorders>
            <w:shd w:val="clear" w:color="auto" w:fill="686868"/>
          </w:tcPr>
          <w:p w14:paraId="3884B801" w14:textId="77777777" w:rsidR="4C3037D1" w:rsidRDefault="4C3037D1" w:rsidP="4C3037D1">
            <w:pPr>
              <w:spacing w:line="240" w:lineRule="auto"/>
              <w:ind w:left="45"/>
              <w:rPr>
                <w:b/>
                <w:bCs/>
                <w:color w:val="FFFFFF" w:themeColor="background1"/>
                <w:sz w:val="18"/>
                <w:szCs w:val="18"/>
              </w:rPr>
            </w:pPr>
            <w:r w:rsidRPr="4C3037D1">
              <w:rPr>
                <w:b/>
                <w:bCs/>
                <w:color w:val="FFFFFF" w:themeColor="background1"/>
                <w:sz w:val="18"/>
                <w:szCs w:val="18"/>
              </w:rPr>
              <w:t>Consequence of Failure:</w:t>
            </w:r>
          </w:p>
        </w:tc>
        <w:tc>
          <w:tcPr>
            <w:tcW w:w="7186"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26786306" w14:textId="0B3D7AFF" w:rsidR="4C3037D1" w:rsidRDefault="006802B6" w:rsidP="4C3037D1">
            <w:pPr>
              <w:spacing w:line="240" w:lineRule="auto"/>
              <w:ind w:left="60"/>
              <w:rPr>
                <w:sz w:val="18"/>
                <w:szCs w:val="18"/>
              </w:rPr>
            </w:pPr>
            <w:r w:rsidRPr="0539FD4A">
              <w:rPr>
                <w:sz w:val="18"/>
                <w:szCs w:val="18"/>
              </w:rPr>
              <w:t xml:space="preserve">The admin will </w:t>
            </w:r>
            <w:r w:rsidR="18981D68" w:rsidRPr="0539FD4A">
              <w:rPr>
                <w:sz w:val="18"/>
                <w:szCs w:val="18"/>
              </w:rPr>
              <w:t xml:space="preserve">be less capable </w:t>
            </w:r>
            <w:r w:rsidR="00942B1B">
              <w:rPr>
                <w:sz w:val="18"/>
                <w:szCs w:val="18"/>
              </w:rPr>
              <w:t>of</w:t>
            </w:r>
            <w:r w:rsidR="18981D68" w:rsidRPr="0539FD4A">
              <w:rPr>
                <w:sz w:val="18"/>
                <w:szCs w:val="18"/>
              </w:rPr>
              <w:t xml:space="preserve"> overseeing everything without access to this information</w:t>
            </w:r>
          </w:p>
        </w:tc>
      </w:tr>
      <w:tr w:rsidR="0078441B" w14:paraId="22A8F04B" w14:textId="77777777" w:rsidTr="005D5C30">
        <w:trPr>
          <w:trHeight w:val="174"/>
        </w:trPr>
        <w:tc>
          <w:tcPr>
            <w:tcW w:w="2158" w:type="dxa"/>
            <w:tcBorders>
              <w:top w:val="single" w:sz="6" w:space="0" w:color="A9A9A9"/>
              <w:left w:val="single" w:sz="6" w:space="0" w:color="A9A9A9"/>
              <w:bottom w:val="single" w:sz="6" w:space="0" w:color="A9A9A9"/>
              <w:right w:val="single" w:sz="6" w:space="0" w:color="A9A9A9"/>
            </w:tcBorders>
            <w:shd w:val="clear" w:color="auto" w:fill="686868"/>
          </w:tcPr>
          <w:p w14:paraId="6CB408CE" w14:textId="77777777" w:rsidR="4C3037D1" w:rsidRDefault="4C3037D1" w:rsidP="4C3037D1">
            <w:pPr>
              <w:spacing w:line="240" w:lineRule="auto"/>
              <w:ind w:left="45"/>
              <w:rPr>
                <w:b/>
                <w:bCs/>
                <w:color w:val="FFFFFF" w:themeColor="background1"/>
                <w:sz w:val="18"/>
                <w:szCs w:val="18"/>
              </w:rPr>
            </w:pPr>
            <w:r w:rsidRPr="4C3037D1">
              <w:rPr>
                <w:b/>
                <w:bCs/>
                <w:color w:val="FFFFFF" w:themeColor="background1"/>
                <w:sz w:val="18"/>
                <w:szCs w:val="18"/>
              </w:rPr>
              <w:t>Associated Risks:</w:t>
            </w:r>
          </w:p>
        </w:tc>
        <w:tc>
          <w:tcPr>
            <w:tcW w:w="7186"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4AA6181B" w14:textId="0CE9A4E1" w:rsidR="4C3037D1" w:rsidRDefault="4C3037D1" w:rsidP="4C3037D1">
            <w:pPr>
              <w:spacing w:line="240" w:lineRule="auto"/>
              <w:rPr>
                <w:sz w:val="18"/>
                <w:szCs w:val="18"/>
              </w:rPr>
            </w:pPr>
            <w:r w:rsidRPr="4C3037D1">
              <w:rPr>
                <w:sz w:val="18"/>
                <w:szCs w:val="18"/>
              </w:rPr>
              <w:t xml:space="preserve"> </w:t>
            </w:r>
            <w:r w:rsidR="00380473">
              <w:rPr>
                <w:sz w:val="18"/>
                <w:szCs w:val="18"/>
              </w:rPr>
              <w:t xml:space="preserve"> </w:t>
            </w:r>
            <w:r w:rsidR="009950DB">
              <w:rPr>
                <w:sz w:val="18"/>
                <w:szCs w:val="18"/>
              </w:rPr>
              <w:t xml:space="preserve">User experience </w:t>
            </w:r>
            <w:r w:rsidR="000654D9">
              <w:rPr>
                <w:sz w:val="18"/>
                <w:szCs w:val="18"/>
              </w:rPr>
              <w:t>cannot be improved</w:t>
            </w:r>
          </w:p>
        </w:tc>
      </w:tr>
      <w:tr w:rsidR="0010789B" w14:paraId="31A43DFB" w14:textId="77777777" w:rsidTr="005D5C30">
        <w:trPr>
          <w:trHeight w:val="273"/>
        </w:trPr>
        <w:tc>
          <w:tcPr>
            <w:tcW w:w="2158" w:type="dxa"/>
            <w:tcBorders>
              <w:top w:val="single" w:sz="6" w:space="0" w:color="A9A9A9"/>
              <w:left w:val="single" w:sz="6" w:space="0" w:color="A9A9A9"/>
              <w:bottom w:val="single" w:sz="6" w:space="0" w:color="A9A9A9"/>
              <w:right w:val="single" w:sz="6" w:space="0" w:color="A9A9A9"/>
            </w:tcBorders>
            <w:shd w:val="clear" w:color="auto" w:fill="686868"/>
          </w:tcPr>
          <w:p w14:paraId="1AE1D91A" w14:textId="77777777" w:rsidR="4C3037D1" w:rsidRDefault="4C3037D1" w:rsidP="4C3037D1">
            <w:pPr>
              <w:spacing w:line="240" w:lineRule="auto"/>
              <w:ind w:left="45"/>
              <w:rPr>
                <w:sz w:val="18"/>
                <w:szCs w:val="18"/>
              </w:rPr>
            </w:pPr>
            <w:r w:rsidRPr="4C3037D1">
              <w:rPr>
                <w:b/>
                <w:bCs/>
                <w:color w:val="FFFFFF" w:themeColor="background1"/>
                <w:sz w:val="18"/>
                <w:szCs w:val="18"/>
              </w:rPr>
              <w:t>Trigger:</w:t>
            </w:r>
            <w:r w:rsidRPr="4C3037D1">
              <w:rPr>
                <w:color w:val="FFFFFF" w:themeColor="background1"/>
                <w:sz w:val="18"/>
                <w:szCs w:val="18"/>
              </w:rPr>
              <w:t> </w:t>
            </w:r>
          </w:p>
        </w:tc>
        <w:tc>
          <w:tcPr>
            <w:tcW w:w="7186" w:type="dxa"/>
            <w:gridSpan w:val="2"/>
            <w:tcBorders>
              <w:top w:val="single" w:sz="6" w:space="0" w:color="A9A9A9"/>
              <w:left w:val="single" w:sz="6" w:space="0" w:color="A9A9A9"/>
              <w:bottom w:val="double" w:sz="6" w:space="0" w:color="A9A9A9"/>
              <w:right w:val="single" w:sz="6" w:space="0" w:color="A9A9A9"/>
            </w:tcBorders>
            <w:shd w:val="clear" w:color="auto" w:fill="FFF2CC" w:themeFill="accent4" w:themeFillTint="33"/>
          </w:tcPr>
          <w:p w14:paraId="200D1782" w14:textId="50592D15" w:rsidR="4C3037D1" w:rsidRDefault="4C3037D1" w:rsidP="4C3037D1">
            <w:pPr>
              <w:spacing w:line="240" w:lineRule="auto"/>
              <w:rPr>
                <w:sz w:val="18"/>
                <w:szCs w:val="18"/>
              </w:rPr>
            </w:pPr>
            <w:r w:rsidRPr="4C3037D1">
              <w:rPr>
                <w:sz w:val="18"/>
                <w:szCs w:val="18"/>
              </w:rPr>
              <w:t> </w:t>
            </w:r>
            <w:r w:rsidR="005D5C30">
              <w:rPr>
                <w:sz w:val="18"/>
                <w:szCs w:val="18"/>
              </w:rPr>
              <w:t xml:space="preserve"> </w:t>
            </w:r>
            <w:r w:rsidRPr="4C3037D1">
              <w:rPr>
                <w:sz w:val="18"/>
                <w:szCs w:val="18"/>
              </w:rPr>
              <w:t>The admin selects the “</w:t>
            </w:r>
            <w:r w:rsidR="5E9908BA" w:rsidRPr="13A6A2AC">
              <w:rPr>
                <w:sz w:val="18"/>
                <w:szCs w:val="18"/>
              </w:rPr>
              <w:t>meetings</w:t>
            </w:r>
            <w:r w:rsidRPr="4C3037D1">
              <w:rPr>
                <w:sz w:val="18"/>
                <w:szCs w:val="18"/>
              </w:rPr>
              <w:t xml:space="preserve">” button </w:t>
            </w:r>
          </w:p>
        </w:tc>
      </w:tr>
      <w:tr w:rsidR="0010789B" w14:paraId="3A2A6937" w14:textId="77777777" w:rsidTr="005D5C30">
        <w:trPr>
          <w:trHeight w:val="144"/>
        </w:trPr>
        <w:tc>
          <w:tcPr>
            <w:tcW w:w="2158" w:type="dxa"/>
            <w:vMerge w:val="restart"/>
            <w:tcBorders>
              <w:top w:val="single" w:sz="6" w:space="0" w:color="A9A9A9"/>
              <w:left w:val="single" w:sz="6" w:space="0" w:color="A9A9A9"/>
              <w:bottom w:val="single" w:sz="6" w:space="0" w:color="A9A9A9"/>
              <w:right w:val="single" w:sz="6" w:space="0" w:color="A9A9A9"/>
            </w:tcBorders>
            <w:shd w:val="clear" w:color="auto" w:fill="686868"/>
          </w:tcPr>
          <w:p w14:paraId="48DDD91F" w14:textId="2A1257A4" w:rsidR="4C3037D1" w:rsidRDefault="4C3037D1" w:rsidP="4C3037D1">
            <w:pPr>
              <w:spacing w:line="240" w:lineRule="auto"/>
            </w:pPr>
          </w:p>
          <w:p w14:paraId="7B0300A7" w14:textId="2728FA97" w:rsidR="4C3037D1" w:rsidRDefault="4C3037D1" w:rsidP="4C3037D1">
            <w:pPr>
              <w:spacing w:line="240" w:lineRule="auto"/>
              <w:rPr>
                <w:sz w:val="18"/>
                <w:szCs w:val="18"/>
              </w:rPr>
            </w:pPr>
            <w:r w:rsidRPr="4C3037D1">
              <w:rPr>
                <w:sz w:val="22"/>
                <w:szCs w:val="22"/>
              </w:rPr>
              <w:t> </w:t>
            </w:r>
            <w:r w:rsidRPr="4C3037D1">
              <w:rPr>
                <w:b/>
                <w:bCs/>
                <w:color w:val="FFFFFF" w:themeColor="background1"/>
                <w:sz w:val="18"/>
                <w:szCs w:val="18"/>
              </w:rPr>
              <w:t>Success Scenario:</w:t>
            </w:r>
            <w:r w:rsidRPr="4C3037D1">
              <w:rPr>
                <w:color w:val="FFFFFF" w:themeColor="background1"/>
                <w:sz w:val="18"/>
                <w:szCs w:val="18"/>
              </w:rPr>
              <w:t> </w:t>
            </w:r>
          </w:p>
          <w:p w14:paraId="3DFDD6A0" w14:textId="5317F14F" w:rsidR="4C3037D1" w:rsidRDefault="4C3037D1" w:rsidP="4C3037D1">
            <w:pPr>
              <w:spacing w:line="240" w:lineRule="auto"/>
              <w:ind w:left="45"/>
              <w:rPr>
                <w:sz w:val="18"/>
                <w:szCs w:val="18"/>
              </w:rPr>
            </w:pPr>
          </w:p>
        </w:tc>
        <w:tc>
          <w:tcPr>
            <w:tcW w:w="7186" w:type="dxa"/>
            <w:gridSpan w:val="2"/>
            <w:tcBorders>
              <w:top w:val="double" w:sz="6" w:space="0" w:color="A9A9A9"/>
              <w:left w:val="single" w:sz="6" w:space="0" w:color="A9A9A9"/>
              <w:bottom w:val="single" w:sz="6" w:space="0" w:color="A9A9A9"/>
              <w:right w:val="double" w:sz="6" w:space="0" w:color="A9A9A9"/>
            </w:tcBorders>
            <w:shd w:val="clear" w:color="auto" w:fill="AFC3DD"/>
          </w:tcPr>
          <w:p w14:paraId="0824EE7D" w14:textId="77777777" w:rsidR="4C3037D1" w:rsidRDefault="4C3037D1" w:rsidP="4C3037D1">
            <w:pPr>
              <w:spacing w:line="240" w:lineRule="auto"/>
              <w:ind w:left="150"/>
              <w:rPr>
                <w:sz w:val="18"/>
                <w:szCs w:val="18"/>
              </w:rPr>
            </w:pPr>
            <w:r w:rsidRPr="4C3037D1">
              <w:rPr>
                <w:b/>
                <w:bCs/>
                <w:sz w:val="18"/>
                <w:szCs w:val="18"/>
              </w:rPr>
              <w:t>Step Actions</w:t>
            </w:r>
            <w:r w:rsidRPr="4C3037D1">
              <w:rPr>
                <w:sz w:val="18"/>
                <w:szCs w:val="18"/>
              </w:rPr>
              <w:t> </w:t>
            </w:r>
          </w:p>
        </w:tc>
      </w:tr>
      <w:tr w:rsidR="0016264F" w14:paraId="5126269D" w14:textId="77777777" w:rsidTr="005D5C30">
        <w:trPr>
          <w:trHeight w:val="27"/>
        </w:trPr>
        <w:tc>
          <w:tcPr>
            <w:tcW w:w="2158" w:type="dxa"/>
            <w:vMerge/>
          </w:tcPr>
          <w:p w14:paraId="71577443" w14:textId="77777777" w:rsidR="00781C04" w:rsidRDefault="00781C04"/>
        </w:tc>
        <w:tc>
          <w:tcPr>
            <w:tcW w:w="555" w:type="dxa"/>
            <w:tcBorders>
              <w:top w:val="single" w:sz="6" w:space="0" w:color="A9A9A9"/>
              <w:left w:val="single" w:sz="6" w:space="0" w:color="A9A9A9"/>
              <w:bottom w:val="single" w:sz="6" w:space="0" w:color="A9A9A9"/>
              <w:right w:val="nil"/>
            </w:tcBorders>
            <w:shd w:val="clear" w:color="auto" w:fill="D2D2D2"/>
          </w:tcPr>
          <w:p w14:paraId="213B1F26" w14:textId="77777777" w:rsidR="4C3037D1" w:rsidRDefault="4C3037D1" w:rsidP="4C3037D1">
            <w:pPr>
              <w:spacing w:line="240" w:lineRule="auto"/>
              <w:ind w:right="150"/>
              <w:rPr>
                <w:sz w:val="18"/>
                <w:szCs w:val="18"/>
              </w:rPr>
            </w:pPr>
            <w:r w:rsidRPr="4C3037D1">
              <w:rPr>
                <w:b/>
                <w:bCs/>
                <w:sz w:val="18"/>
                <w:szCs w:val="18"/>
              </w:rPr>
              <w:t>1</w:t>
            </w:r>
            <w:r w:rsidRPr="4C3037D1">
              <w:rPr>
                <w:sz w:val="18"/>
                <w:szCs w:val="18"/>
              </w:rPr>
              <w:t> </w:t>
            </w:r>
          </w:p>
        </w:tc>
        <w:tc>
          <w:tcPr>
            <w:tcW w:w="6631" w:type="dxa"/>
            <w:tcBorders>
              <w:top w:val="single" w:sz="6" w:space="0" w:color="A9A9A9"/>
              <w:left w:val="nil"/>
              <w:bottom w:val="single" w:sz="6" w:space="0" w:color="A9A9A9"/>
              <w:right w:val="double" w:sz="6" w:space="0" w:color="A9A9A9"/>
            </w:tcBorders>
            <w:shd w:val="clear" w:color="auto" w:fill="D2D2D2"/>
          </w:tcPr>
          <w:p w14:paraId="71B06C9F" w14:textId="50A4434E" w:rsidR="4C3037D1" w:rsidRPr="00732536" w:rsidRDefault="4C3037D1">
            <w:pPr>
              <w:rPr>
                <w:sz w:val="18"/>
                <w:szCs w:val="18"/>
              </w:rPr>
            </w:pPr>
            <w:r w:rsidRPr="00732536">
              <w:rPr>
                <w:sz w:val="18"/>
                <w:szCs w:val="18"/>
              </w:rPr>
              <w:t xml:space="preserve">Use case begins when </w:t>
            </w:r>
            <w:r w:rsidR="00942B1B">
              <w:rPr>
                <w:sz w:val="18"/>
                <w:szCs w:val="18"/>
              </w:rPr>
              <w:t xml:space="preserve">the </w:t>
            </w:r>
            <w:r w:rsidRPr="00732536">
              <w:rPr>
                <w:sz w:val="18"/>
                <w:szCs w:val="18"/>
              </w:rPr>
              <w:t>user clicks on the “</w:t>
            </w:r>
            <w:r w:rsidR="5EFC0D3B" w:rsidRPr="00732536">
              <w:rPr>
                <w:sz w:val="18"/>
                <w:szCs w:val="18"/>
              </w:rPr>
              <w:t>meetings</w:t>
            </w:r>
            <w:r w:rsidRPr="00732536">
              <w:rPr>
                <w:sz w:val="18"/>
                <w:szCs w:val="18"/>
              </w:rPr>
              <w:t>” button</w:t>
            </w:r>
          </w:p>
        </w:tc>
      </w:tr>
      <w:tr w:rsidR="0016264F" w14:paraId="15237902" w14:textId="77777777" w:rsidTr="005D5C30">
        <w:trPr>
          <w:trHeight w:val="27"/>
        </w:trPr>
        <w:tc>
          <w:tcPr>
            <w:tcW w:w="2158" w:type="dxa"/>
            <w:vMerge/>
          </w:tcPr>
          <w:p w14:paraId="4FEF74D9" w14:textId="77777777" w:rsidR="00781C04" w:rsidRDefault="00781C04"/>
        </w:tc>
        <w:tc>
          <w:tcPr>
            <w:tcW w:w="555" w:type="dxa"/>
            <w:tcBorders>
              <w:top w:val="single" w:sz="6" w:space="0" w:color="A9A9A9"/>
              <w:left w:val="single" w:sz="6" w:space="0" w:color="A9A9A9"/>
              <w:bottom w:val="single" w:sz="6" w:space="0" w:color="A9A9A9"/>
              <w:right w:val="nil"/>
            </w:tcBorders>
            <w:shd w:val="clear" w:color="auto" w:fill="F7F7FF"/>
          </w:tcPr>
          <w:p w14:paraId="5AD494BF" w14:textId="228D98F8" w:rsidR="4C3037D1" w:rsidRDefault="4C3037D1" w:rsidP="4C3037D1">
            <w:pPr>
              <w:spacing w:line="240" w:lineRule="auto"/>
              <w:ind w:right="150"/>
              <w:rPr>
                <w:sz w:val="18"/>
                <w:szCs w:val="18"/>
              </w:rPr>
            </w:pPr>
            <w:r w:rsidRPr="4C3037D1">
              <w:rPr>
                <w:b/>
                <w:bCs/>
                <w:sz w:val="18"/>
                <w:szCs w:val="18"/>
              </w:rPr>
              <w:t>2</w:t>
            </w:r>
            <w:r w:rsidRPr="4C3037D1">
              <w:rPr>
                <w:sz w:val="18"/>
                <w:szCs w:val="18"/>
              </w:rPr>
              <w:t> </w:t>
            </w:r>
          </w:p>
        </w:tc>
        <w:tc>
          <w:tcPr>
            <w:tcW w:w="6631" w:type="dxa"/>
            <w:tcBorders>
              <w:top w:val="single" w:sz="6" w:space="0" w:color="A9A9A9"/>
              <w:left w:val="nil"/>
              <w:bottom w:val="single" w:sz="6" w:space="0" w:color="A9A9A9"/>
              <w:right w:val="double" w:sz="6" w:space="0" w:color="A9A9A9"/>
            </w:tcBorders>
            <w:shd w:val="clear" w:color="auto" w:fill="F7F7FF"/>
          </w:tcPr>
          <w:p w14:paraId="413D4D54" w14:textId="48B6E9CB" w:rsidR="4C3037D1" w:rsidRDefault="4C3037D1" w:rsidP="4C3037D1">
            <w:pPr>
              <w:spacing w:line="240" w:lineRule="auto"/>
              <w:rPr>
                <w:sz w:val="18"/>
                <w:szCs w:val="18"/>
              </w:rPr>
            </w:pPr>
            <w:r w:rsidRPr="34606E8B">
              <w:rPr>
                <w:sz w:val="18"/>
                <w:szCs w:val="18"/>
              </w:rPr>
              <w:t xml:space="preserve">The system pops up the list of </w:t>
            </w:r>
            <w:r w:rsidR="0083E336" w:rsidRPr="34606E8B">
              <w:rPr>
                <w:sz w:val="18"/>
                <w:szCs w:val="18"/>
              </w:rPr>
              <w:t>all the meetings in chronological order and numerical order by room number</w:t>
            </w:r>
          </w:p>
        </w:tc>
      </w:tr>
      <w:tr w:rsidR="0016264F" w14:paraId="55D3A3C0" w14:textId="77777777" w:rsidTr="005D5C30">
        <w:trPr>
          <w:trHeight w:val="27"/>
        </w:trPr>
        <w:tc>
          <w:tcPr>
            <w:tcW w:w="2158" w:type="dxa"/>
            <w:vMerge/>
          </w:tcPr>
          <w:p w14:paraId="62DEC842" w14:textId="77777777" w:rsidR="00781C04" w:rsidRDefault="00781C04"/>
        </w:tc>
        <w:tc>
          <w:tcPr>
            <w:tcW w:w="555" w:type="dxa"/>
            <w:tcBorders>
              <w:top w:val="single" w:sz="6" w:space="0" w:color="A9A9A9"/>
              <w:left w:val="single" w:sz="6" w:space="0" w:color="A9A9A9"/>
              <w:bottom w:val="single" w:sz="6" w:space="0" w:color="A9A9A9"/>
              <w:right w:val="nil"/>
            </w:tcBorders>
            <w:shd w:val="clear" w:color="auto" w:fill="F7F7FF"/>
          </w:tcPr>
          <w:p w14:paraId="7D3E5E3C" w14:textId="77777777" w:rsidR="4C3037D1" w:rsidRDefault="4C3037D1" w:rsidP="4C3037D1">
            <w:pPr>
              <w:spacing w:line="240" w:lineRule="auto"/>
              <w:ind w:right="150"/>
              <w:rPr>
                <w:sz w:val="18"/>
                <w:szCs w:val="18"/>
              </w:rPr>
            </w:pPr>
            <w:r w:rsidRPr="4C3037D1">
              <w:rPr>
                <w:b/>
                <w:bCs/>
                <w:sz w:val="18"/>
                <w:szCs w:val="18"/>
              </w:rPr>
              <w:t>3</w:t>
            </w:r>
            <w:r w:rsidRPr="4C3037D1">
              <w:rPr>
                <w:sz w:val="18"/>
                <w:szCs w:val="18"/>
              </w:rPr>
              <w:t> </w:t>
            </w:r>
          </w:p>
        </w:tc>
        <w:tc>
          <w:tcPr>
            <w:tcW w:w="6631" w:type="dxa"/>
            <w:tcBorders>
              <w:top w:val="single" w:sz="6" w:space="0" w:color="A9A9A9"/>
              <w:left w:val="nil"/>
              <w:bottom w:val="single" w:sz="6" w:space="0" w:color="A9A9A9"/>
              <w:right w:val="double" w:sz="6" w:space="0" w:color="A9A9A9"/>
            </w:tcBorders>
            <w:shd w:val="clear" w:color="auto" w:fill="F7F7FF"/>
          </w:tcPr>
          <w:p w14:paraId="48AD634A" w14:textId="47817B0F" w:rsidR="4C3037D1" w:rsidRDefault="4C3037D1" w:rsidP="4C3037D1">
            <w:pPr>
              <w:spacing w:line="240" w:lineRule="auto"/>
              <w:rPr>
                <w:sz w:val="18"/>
                <w:szCs w:val="18"/>
              </w:rPr>
            </w:pPr>
            <w:r w:rsidRPr="4B126CB4">
              <w:rPr>
                <w:sz w:val="18"/>
                <w:szCs w:val="18"/>
              </w:rPr>
              <w:t>The admin sele</w:t>
            </w:r>
            <w:r w:rsidR="1EB35217" w:rsidRPr="4B126CB4">
              <w:rPr>
                <w:sz w:val="18"/>
                <w:szCs w:val="18"/>
              </w:rPr>
              <w:t>cts the “filter by”</w:t>
            </w:r>
            <w:r w:rsidR="76ED99CE" w:rsidRPr="4B126CB4">
              <w:rPr>
                <w:sz w:val="18"/>
                <w:szCs w:val="18"/>
              </w:rPr>
              <w:t xml:space="preserve"> button</w:t>
            </w:r>
          </w:p>
        </w:tc>
      </w:tr>
      <w:tr w:rsidR="0016264F" w14:paraId="5E251356" w14:textId="77777777" w:rsidTr="005D5C30">
        <w:trPr>
          <w:trHeight w:val="165"/>
        </w:trPr>
        <w:tc>
          <w:tcPr>
            <w:tcW w:w="2158" w:type="dxa"/>
            <w:vMerge/>
          </w:tcPr>
          <w:p w14:paraId="2CD0E548" w14:textId="77777777" w:rsidR="00781C04" w:rsidRDefault="00781C04"/>
        </w:tc>
        <w:tc>
          <w:tcPr>
            <w:tcW w:w="555" w:type="dxa"/>
            <w:tcBorders>
              <w:top w:val="single" w:sz="6" w:space="0" w:color="A9A9A9"/>
              <w:left w:val="single" w:sz="6" w:space="0" w:color="A9A9A9"/>
              <w:bottom w:val="single" w:sz="6" w:space="0" w:color="A9A9A9"/>
              <w:right w:val="nil"/>
            </w:tcBorders>
            <w:shd w:val="clear" w:color="auto" w:fill="F7F7FF"/>
          </w:tcPr>
          <w:p w14:paraId="79520FFF" w14:textId="71427D70" w:rsidR="4C3037D1" w:rsidRDefault="4C3037D1" w:rsidP="4C3037D1">
            <w:pPr>
              <w:spacing w:line="240" w:lineRule="auto"/>
              <w:rPr>
                <w:b/>
                <w:bCs/>
                <w:sz w:val="18"/>
                <w:szCs w:val="18"/>
              </w:rPr>
            </w:pPr>
            <w:r w:rsidRPr="4C3037D1">
              <w:rPr>
                <w:b/>
                <w:bCs/>
                <w:sz w:val="18"/>
                <w:szCs w:val="18"/>
              </w:rPr>
              <w:t>4</w:t>
            </w:r>
          </w:p>
        </w:tc>
        <w:tc>
          <w:tcPr>
            <w:tcW w:w="6631" w:type="dxa"/>
            <w:tcBorders>
              <w:top w:val="single" w:sz="6" w:space="0" w:color="A9A9A9"/>
              <w:left w:val="nil"/>
              <w:bottom w:val="single" w:sz="6" w:space="0" w:color="A9A9A9"/>
              <w:right w:val="double" w:sz="6" w:space="0" w:color="A9A9A9"/>
            </w:tcBorders>
            <w:shd w:val="clear" w:color="auto" w:fill="F7F7FF"/>
          </w:tcPr>
          <w:p w14:paraId="6C4537DD" w14:textId="43FE7BA9" w:rsidR="4C3037D1" w:rsidRDefault="4C3037D1" w:rsidP="4C3037D1">
            <w:pPr>
              <w:spacing w:line="240" w:lineRule="auto"/>
              <w:rPr>
                <w:sz w:val="18"/>
                <w:szCs w:val="18"/>
              </w:rPr>
            </w:pPr>
            <w:r w:rsidRPr="1230AC90">
              <w:rPr>
                <w:sz w:val="18"/>
                <w:szCs w:val="18"/>
              </w:rPr>
              <w:t xml:space="preserve">The admin </w:t>
            </w:r>
            <w:r w:rsidR="04B48E82" w:rsidRPr="1230AC90">
              <w:rPr>
                <w:sz w:val="18"/>
                <w:szCs w:val="18"/>
              </w:rPr>
              <w:t xml:space="preserve">fills out which criteria they would like to filter by </w:t>
            </w:r>
          </w:p>
        </w:tc>
      </w:tr>
      <w:tr w:rsidR="0016264F" w14:paraId="743E990E" w14:textId="77777777" w:rsidTr="005D5C30">
        <w:trPr>
          <w:trHeight w:val="156"/>
        </w:trPr>
        <w:tc>
          <w:tcPr>
            <w:tcW w:w="2158" w:type="dxa"/>
            <w:vMerge/>
          </w:tcPr>
          <w:p w14:paraId="58B412D1" w14:textId="77777777" w:rsidR="00781C04" w:rsidRDefault="00781C04"/>
        </w:tc>
        <w:tc>
          <w:tcPr>
            <w:tcW w:w="555" w:type="dxa"/>
            <w:tcBorders>
              <w:top w:val="single" w:sz="6" w:space="0" w:color="A9A9A9"/>
              <w:left w:val="single" w:sz="6" w:space="0" w:color="A9A9A9"/>
              <w:bottom w:val="single" w:sz="6" w:space="0" w:color="A9A9A9"/>
              <w:right w:val="nil"/>
            </w:tcBorders>
            <w:shd w:val="clear" w:color="auto" w:fill="F7F7FF"/>
          </w:tcPr>
          <w:p w14:paraId="179F3333" w14:textId="71427D70" w:rsidR="4C3037D1" w:rsidRDefault="4C3037D1" w:rsidP="4C3037D1">
            <w:pPr>
              <w:spacing w:line="240" w:lineRule="auto"/>
              <w:rPr>
                <w:b/>
                <w:bCs/>
                <w:sz w:val="18"/>
                <w:szCs w:val="18"/>
              </w:rPr>
            </w:pPr>
            <w:r w:rsidRPr="4C3037D1">
              <w:rPr>
                <w:b/>
                <w:bCs/>
                <w:sz w:val="18"/>
                <w:szCs w:val="18"/>
              </w:rPr>
              <w:t>5</w:t>
            </w:r>
          </w:p>
        </w:tc>
        <w:tc>
          <w:tcPr>
            <w:tcW w:w="6631" w:type="dxa"/>
            <w:tcBorders>
              <w:top w:val="single" w:sz="6" w:space="0" w:color="A9A9A9"/>
              <w:left w:val="nil"/>
              <w:bottom w:val="single" w:sz="6" w:space="0" w:color="A9A9A9"/>
              <w:right w:val="double" w:sz="6" w:space="0" w:color="A9A9A9"/>
            </w:tcBorders>
            <w:shd w:val="clear" w:color="auto" w:fill="F7F7FF"/>
          </w:tcPr>
          <w:p w14:paraId="1F3C39ED" w14:textId="139C374F" w:rsidR="4C3037D1" w:rsidRDefault="4C3037D1" w:rsidP="4C3037D1">
            <w:pPr>
              <w:spacing w:line="240" w:lineRule="auto"/>
              <w:rPr>
                <w:sz w:val="18"/>
                <w:szCs w:val="18"/>
              </w:rPr>
            </w:pPr>
            <w:r w:rsidRPr="1230AC90">
              <w:rPr>
                <w:sz w:val="18"/>
                <w:szCs w:val="18"/>
              </w:rPr>
              <w:t xml:space="preserve">The </w:t>
            </w:r>
            <w:r w:rsidR="0401EA98" w:rsidRPr="1230AC90">
              <w:rPr>
                <w:sz w:val="18"/>
                <w:szCs w:val="18"/>
              </w:rPr>
              <w:t xml:space="preserve">system displays all the </w:t>
            </w:r>
            <w:r w:rsidR="4E53E5D8" w:rsidRPr="5AB59FEE">
              <w:rPr>
                <w:sz w:val="18"/>
                <w:szCs w:val="18"/>
              </w:rPr>
              <w:t>meetings that meet these criteria</w:t>
            </w:r>
          </w:p>
        </w:tc>
      </w:tr>
      <w:tr w:rsidR="0010789B" w14:paraId="7B3EC1EE" w14:textId="77777777" w:rsidTr="1230AC90">
        <w:trPr>
          <w:trHeight w:val="279"/>
        </w:trPr>
        <w:tc>
          <w:tcPr>
            <w:tcW w:w="2158" w:type="dxa"/>
            <w:tcBorders>
              <w:top w:val="single" w:sz="6" w:space="0" w:color="A9A9A9"/>
              <w:left w:val="single" w:sz="6" w:space="0" w:color="A9A9A9"/>
              <w:bottom w:val="single" w:sz="6" w:space="0" w:color="A9A9A9"/>
              <w:right w:val="single" w:sz="6" w:space="0" w:color="A9A9A9"/>
            </w:tcBorders>
            <w:shd w:val="clear" w:color="auto" w:fill="686868"/>
          </w:tcPr>
          <w:p w14:paraId="18CA65BB" w14:textId="77777777" w:rsidR="4C3037D1" w:rsidRDefault="4C3037D1" w:rsidP="4C3037D1">
            <w:pPr>
              <w:spacing w:line="240" w:lineRule="auto"/>
              <w:ind w:left="45"/>
              <w:rPr>
                <w:sz w:val="18"/>
                <w:szCs w:val="18"/>
              </w:rPr>
            </w:pPr>
            <w:r w:rsidRPr="4C3037D1">
              <w:rPr>
                <w:b/>
                <w:bCs/>
                <w:color w:val="FFFFFF" w:themeColor="background1"/>
                <w:sz w:val="14"/>
                <w:szCs w:val="14"/>
              </w:rPr>
              <w:t>Extensions:</w:t>
            </w:r>
            <w:r w:rsidRPr="4C3037D1">
              <w:rPr>
                <w:color w:val="FFFFFF" w:themeColor="background1"/>
                <w:sz w:val="14"/>
                <w:szCs w:val="14"/>
              </w:rPr>
              <w:t> </w:t>
            </w:r>
          </w:p>
        </w:tc>
        <w:tc>
          <w:tcPr>
            <w:tcW w:w="7186" w:type="dxa"/>
            <w:gridSpan w:val="2"/>
            <w:tcBorders>
              <w:top w:val="double" w:sz="6" w:space="0" w:color="A9A9A9"/>
              <w:left w:val="single" w:sz="6" w:space="0" w:color="A9A9A9"/>
              <w:bottom w:val="single" w:sz="6" w:space="0" w:color="A9A9A9"/>
              <w:right w:val="single" w:sz="6" w:space="0" w:color="A9A9A9"/>
            </w:tcBorders>
            <w:shd w:val="clear" w:color="auto" w:fill="686868"/>
          </w:tcPr>
          <w:p w14:paraId="4AF5553B" w14:textId="77777777" w:rsidR="4C3037D1" w:rsidRDefault="4C3037D1" w:rsidP="4C3037D1">
            <w:pPr>
              <w:spacing w:line="240" w:lineRule="auto"/>
              <w:ind w:left="105"/>
              <w:rPr>
                <w:sz w:val="18"/>
                <w:szCs w:val="18"/>
              </w:rPr>
            </w:pPr>
            <w:r w:rsidRPr="4C3037D1">
              <w:rPr>
                <w:b/>
                <w:bCs/>
                <w:color w:val="EFFFEF"/>
                <w:sz w:val="16"/>
                <w:szCs w:val="16"/>
              </w:rPr>
              <w:t>Branching Scenarios</w:t>
            </w:r>
            <w:r w:rsidRPr="4C3037D1">
              <w:rPr>
                <w:color w:val="EFFFEF"/>
                <w:sz w:val="16"/>
                <w:szCs w:val="16"/>
              </w:rPr>
              <w:t> </w:t>
            </w:r>
          </w:p>
        </w:tc>
      </w:tr>
      <w:tr w:rsidR="0078441B" w14:paraId="7DA04EC7" w14:textId="77777777" w:rsidTr="1230AC90">
        <w:trPr>
          <w:trHeight w:val="183"/>
        </w:trPr>
        <w:tc>
          <w:tcPr>
            <w:tcW w:w="2158" w:type="dxa"/>
            <w:vMerge w:val="restart"/>
            <w:tcBorders>
              <w:top w:val="single" w:sz="6" w:space="0" w:color="A9A9A9"/>
              <w:left w:val="single" w:sz="6" w:space="0" w:color="A9A9A9"/>
              <w:right w:val="single" w:sz="6" w:space="0" w:color="A9A9A9"/>
            </w:tcBorders>
            <w:shd w:val="clear" w:color="auto" w:fill="686868"/>
          </w:tcPr>
          <w:p w14:paraId="5D3D06EC" w14:textId="61B96A4E" w:rsidR="009363BB" w:rsidRDefault="009363BB" w:rsidP="4C3037D1">
            <w:pPr>
              <w:spacing w:line="240" w:lineRule="auto"/>
              <w:ind w:right="195"/>
              <w:jc w:val="right"/>
              <w:rPr>
                <w:b/>
                <w:bCs/>
                <w:color w:val="FFFFFF" w:themeColor="background1"/>
                <w:sz w:val="16"/>
                <w:szCs w:val="16"/>
              </w:rPr>
            </w:pPr>
            <w:r>
              <w:rPr>
                <w:b/>
                <w:bCs/>
                <w:color w:val="FFFFFF" w:themeColor="background1"/>
                <w:sz w:val="16"/>
                <w:szCs w:val="16"/>
              </w:rPr>
              <w:t>5</w:t>
            </w:r>
          </w:p>
        </w:tc>
        <w:tc>
          <w:tcPr>
            <w:tcW w:w="7186"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0662CDB7" w14:textId="2C33DE26" w:rsidR="009363BB" w:rsidRDefault="009363BB" w:rsidP="4C3037D1">
            <w:pPr>
              <w:spacing w:line="240" w:lineRule="auto"/>
              <w:ind w:left="90"/>
              <w:rPr>
                <w:b/>
                <w:bCs/>
                <w:sz w:val="18"/>
                <w:szCs w:val="18"/>
              </w:rPr>
            </w:pPr>
            <w:r>
              <w:rPr>
                <w:b/>
                <w:bCs/>
                <w:sz w:val="18"/>
                <w:szCs w:val="18"/>
              </w:rPr>
              <w:t>Condition: the loading time is longer than 1 minute</w:t>
            </w:r>
          </w:p>
        </w:tc>
      </w:tr>
      <w:tr w:rsidR="0078441B" w14:paraId="3515453F" w14:textId="77777777" w:rsidTr="00293415">
        <w:trPr>
          <w:trHeight w:val="183"/>
        </w:trPr>
        <w:tc>
          <w:tcPr>
            <w:tcW w:w="2158" w:type="dxa"/>
            <w:vMerge/>
            <w:tcBorders>
              <w:left w:val="single" w:sz="6" w:space="0" w:color="A9A9A9"/>
              <w:right w:val="single" w:sz="6" w:space="0" w:color="A9A9A9"/>
            </w:tcBorders>
            <w:shd w:val="clear" w:color="auto" w:fill="686868"/>
          </w:tcPr>
          <w:p w14:paraId="22437E76" w14:textId="77777777" w:rsidR="009363BB" w:rsidRDefault="009363BB" w:rsidP="4C3037D1">
            <w:pPr>
              <w:spacing w:line="240" w:lineRule="auto"/>
              <w:ind w:right="195"/>
              <w:jc w:val="right"/>
              <w:rPr>
                <w:b/>
                <w:bCs/>
                <w:color w:val="FFFFFF" w:themeColor="background1"/>
                <w:sz w:val="16"/>
                <w:szCs w:val="16"/>
              </w:rPr>
            </w:pPr>
          </w:p>
        </w:tc>
        <w:tc>
          <w:tcPr>
            <w:tcW w:w="7186"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12572AE5" w14:textId="75EA039F" w:rsidR="009363BB" w:rsidRDefault="009363BB" w:rsidP="4C3037D1">
            <w:pPr>
              <w:spacing w:line="240" w:lineRule="auto"/>
              <w:ind w:left="90"/>
              <w:rPr>
                <w:b/>
                <w:bCs/>
                <w:sz w:val="18"/>
                <w:szCs w:val="18"/>
              </w:rPr>
            </w:pPr>
            <w:r>
              <w:rPr>
                <w:b/>
                <w:bCs/>
                <w:sz w:val="18"/>
                <w:szCs w:val="18"/>
              </w:rPr>
              <w:t>Step Actions</w:t>
            </w:r>
          </w:p>
        </w:tc>
      </w:tr>
      <w:tr w:rsidR="0078441B" w14:paraId="3596FE18" w14:textId="77777777" w:rsidTr="00293415">
        <w:trPr>
          <w:trHeight w:val="183"/>
        </w:trPr>
        <w:tc>
          <w:tcPr>
            <w:tcW w:w="2158" w:type="dxa"/>
            <w:vMerge/>
            <w:tcBorders>
              <w:left w:val="single" w:sz="6" w:space="0" w:color="A9A9A9"/>
              <w:right w:val="single" w:sz="6" w:space="0" w:color="A9A9A9"/>
            </w:tcBorders>
            <w:shd w:val="clear" w:color="auto" w:fill="686868"/>
          </w:tcPr>
          <w:p w14:paraId="03144117" w14:textId="77777777" w:rsidR="009363BB" w:rsidRDefault="009363BB" w:rsidP="4C3037D1">
            <w:pPr>
              <w:spacing w:line="240" w:lineRule="auto"/>
              <w:ind w:right="195"/>
              <w:jc w:val="right"/>
              <w:rPr>
                <w:b/>
                <w:bCs/>
                <w:color w:val="FFFFFF" w:themeColor="background1"/>
                <w:sz w:val="16"/>
                <w:szCs w:val="16"/>
              </w:rPr>
            </w:pPr>
          </w:p>
        </w:tc>
        <w:tc>
          <w:tcPr>
            <w:tcW w:w="7186"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3B11D14B" w14:textId="1A8586AE" w:rsidR="009363BB" w:rsidRDefault="009363BB" w:rsidP="4C3037D1">
            <w:pPr>
              <w:spacing w:line="240" w:lineRule="auto"/>
              <w:ind w:left="90"/>
              <w:rPr>
                <w:b/>
                <w:bCs/>
                <w:sz w:val="18"/>
                <w:szCs w:val="18"/>
              </w:rPr>
            </w:pPr>
            <w:r>
              <w:rPr>
                <w:b/>
                <w:bCs/>
                <w:sz w:val="18"/>
                <w:szCs w:val="18"/>
              </w:rPr>
              <w:t>1 The system breaks the result into many pages</w:t>
            </w:r>
          </w:p>
        </w:tc>
      </w:tr>
      <w:tr w:rsidR="0078441B" w14:paraId="731B6C2B" w14:textId="77777777" w:rsidTr="1230AC90">
        <w:trPr>
          <w:trHeight w:val="210"/>
        </w:trPr>
        <w:tc>
          <w:tcPr>
            <w:tcW w:w="2158" w:type="dxa"/>
            <w:vMerge/>
            <w:tcBorders>
              <w:left w:val="single" w:sz="6" w:space="0" w:color="A9A9A9"/>
              <w:right w:val="single" w:sz="6" w:space="0" w:color="A9A9A9"/>
            </w:tcBorders>
            <w:shd w:val="clear" w:color="auto" w:fill="686868"/>
          </w:tcPr>
          <w:p w14:paraId="6055D9DE" w14:textId="43460731" w:rsidR="009363BB" w:rsidRDefault="009363BB" w:rsidP="4C3037D1">
            <w:pPr>
              <w:spacing w:line="240" w:lineRule="auto"/>
              <w:ind w:right="195"/>
              <w:jc w:val="right"/>
              <w:rPr>
                <w:b/>
                <w:bCs/>
                <w:color w:val="FFFFFF" w:themeColor="background1"/>
                <w:sz w:val="16"/>
                <w:szCs w:val="16"/>
              </w:rPr>
            </w:pPr>
          </w:p>
        </w:tc>
        <w:tc>
          <w:tcPr>
            <w:tcW w:w="7186" w:type="dxa"/>
            <w:gridSpan w:val="2"/>
            <w:tcBorders>
              <w:top w:val="single" w:sz="6" w:space="0" w:color="A9A9A9"/>
              <w:left w:val="single" w:sz="6" w:space="0" w:color="A9A9A9"/>
              <w:bottom w:val="single" w:sz="6" w:space="0" w:color="A9A9A9"/>
              <w:right w:val="single" w:sz="6" w:space="0" w:color="A9A9A9"/>
            </w:tcBorders>
            <w:shd w:val="clear" w:color="auto" w:fill="FFF2CC" w:themeFill="accent4" w:themeFillTint="33"/>
          </w:tcPr>
          <w:p w14:paraId="626E9A69" w14:textId="6DD15BF4" w:rsidR="009363BB" w:rsidRDefault="009363BB" w:rsidP="4C3037D1">
            <w:pPr>
              <w:spacing w:line="240" w:lineRule="auto"/>
              <w:ind w:left="90"/>
              <w:rPr>
                <w:b/>
                <w:bCs/>
                <w:sz w:val="18"/>
                <w:szCs w:val="18"/>
              </w:rPr>
            </w:pPr>
            <w:r>
              <w:rPr>
                <w:b/>
                <w:bCs/>
                <w:sz w:val="18"/>
                <w:szCs w:val="18"/>
              </w:rPr>
              <w:t>2 The system shows the loaded result first to reduce the waiting time.</w:t>
            </w:r>
          </w:p>
        </w:tc>
      </w:tr>
    </w:tbl>
    <w:p w14:paraId="0473055A" w14:textId="77777777" w:rsidR="009F7E89" w:rsidRDefault="009F7E89" w:rsidP="00FD5722">
      <w:pPr>
        <w:keepNext/>
        <w:jc w:val="center"/>
      </w:pPr>
    </w:p>
    <w:p w14:paraId="7D4BE8E8" w14:textId="1573F7FB" w:rsidR="009F7E89" w:rsidRDefault="009F7E89" w:rsidP="009F7E89">
      <w:pPr>
        <w:keepNext/>
      </w:pPr>
      <w:r>
        <w:rPr>
          <w:iCs/>
        </w:rPr>
        <w:t xml:space="preserve">The figure above is the </w:t>
      </w:r>
      <w:r>
        <w:rPr>
          <w:iCs/>
        </w:rPr>
        <w:t>View/Filter Meetings</w:t>
      </w:r>
      <w:r>
        <w:rPr>
          <w:iCs/>
        </w:rPr>
        <w:t xml:space="preserve"> Use Case which states in detail how the system allows an administrator to </w:t>
      </w:r>
      <w:r>
        <w:rPr>
          <w:iCs/>
        </w:rPr>
        <w:t>view</w:t>
      </w:r>
      <w:r>
        <w:rPr>
          <w:iCs/>
        </w:rPr>
        <w:t>/</w:t>
      </w:r>
      <w:r>
        <w:rPr>
          <w:iCs/>
        </w:rPr>
        <w:t>filter</w:t>
      </w:r>
      <w:r>
        <w:rPr>
          <w:iCs/>
        </w:rPr>
        <w:t xml:space="preserve"> </w:t>
      </w:r>
      <w:r>
        <w:rPr>
          <w:iCs/>
        </w:rPr>
        <w:t>meetings</w:t>
      </w:r>
      <w:r>
        <w:rPr>
          <w:iCs/>
        </w:rPr>
        <w:t xml:space="preserve"> in the Success Scenario, and how the system behaves in the E</w:t>
      </w:r>
      <w:r w:rsidRPr="002456CA">
        <w:rPr>
          <w:iCs/>
        </w:rPr>
        <w:t xml:space="preserve">xtension if the system encounters a problem. </w:t>
      </w:r>
      <w:r w:rsidR="00AB3366">
        <w:rPr>
          <w:rFonts w:eastAsia="Arial"/>
          <w:iCs/>
        </w:rPr>
        <w:t>T</w:t>
      </w:r>
      <w:r w:rsidRPr="002456CA">
        <w:rPr>
          <w:rFonts w:eastAsia="Arial"/>
          <w:iCs/>
        </w:rPr>
        <w:t>his use case indicate</w:t>
      </w:r>
      <w:r w:rsidR="00AB3366">
        <w:rPr>
          <w:rFonts w:eastAsia="Arial"/>
          <w:iCs/>
        </w:rPr>
        <w:t>s</w:t>
      </w:r>
      <w:r w:rsidRPr="002456CA">
        <w:rPr>
          <w:rFonts w:eastAsia="Arial"/>
          <w:iCs/>
        </w:rPr>
        <w:t xml:space="preserve"> who is the main actor, or the main user, pre and post </w:t>
      </w:r>
      <w:r w:rsidRPr="002456CA">
        <w:rPr>
          <w:rFonts w:eastAsia="Arial"/>
          <w:iCs/>
        </w:rPr>
        <w:lastRenderedPageBreak/>
        <w:t>conditions, minimal and success guarantee, fail case, consequence of failure as well as associated risks.</w:t>
      </w:r>
    </w:p>
    <w:p w14:paraId="1710B02C" w14:textId="77777777" w:rsidR="009F7E89" w:rsidRDefault="009F7E89" w:rsidP="00FD5722">
      <w:pPr>
        <w:keepNext/>
        <w:jc w:val="center"/>
      </w:pPr>
    </w:p>
    <w:p w14:paraId="4E0378B7" w14:textId="64331745" w:rsidR="00FD5722" w:rsidRDefault="00FD5722" w:rsidP="00FD5722">
      <w:pPr>
        <w:keepNext/>
        <w:jc w:val="center"/>
      </w:pPr>
      <w:r>
        <w:rPr>
          <w:noProof/>
        </w:rPr>
        <w:drawing>
          <wp:inline distT="0" distB="0" distL="0" distR="0" wp14:anchorId="5605AB3D" wp14:editId="4292CAA4">
            <wp:extent cx="4133919" cy="3340388"/>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135878" cy="3341971"/>
                    </a:xfrm>
                    <a:prstGeom prst="rect">
                      <a:avLst/>
                    </a:prstGeom>
                  </pic:spPr>
                </pic:pic>
              </a:graphicData>
            </a:graphic>
          </wp:inline>
        </w:drawing>
      </w:r>
    </w:p>
    <w:p w14:paraId="0B43F88F" w14:textId="46AC3836" w:rsidR="00924D83" w:rsidRDefault="00FD5722" w:rsidP="00FD5722">
      <w:pPr>
        <w:pStyle w:val="Caption"/>
        <w:jc w:val="center"/>
      </w:pPr>
      <w:r>
        <w:t>Figure 21 Administrator Views/Filters Meetings</w:t>
      </w:r>
    </w:p>
    <w:p w14:paraId="57F547F5" w14:textId="61DC1BD8" w:rsidR="009F7E89" w:rsidRPr="009F7E89" w:rsidRDefault="009F7E89" w:rsidP="009F7E89">
      <w:pPr>
        <w:widowControl/>
        <w:spacing w:line="240" w:lineRule="auto"/>
        <w:rPr>
          <w:i/>
          <w:iCs/>
          <w:color w:val="44546A" w:themeColor="text2"/>
          <w:sz w:val="18"/>
          <w:szCs w:val="18"/>
        </w:rPr>
      </w:pPr>
      <w:r>
        <w:t xml:space="preserve">The diagram above shows the logic behind how the system </w:t>
      </w:r>
      <w:r>
        <w:t>allows an administrator to view and filter meetings</w:t>
      </w:r>
      <w:r>
        <w:t xml:space="preserve">. The </w:t>
      </w:r>
      <w:r>
        <w:t>Meeting</w:t>
      </w:r>
      <w:r>
        <w:t>Control and LoginControl will check the user authentication. If the user has the authority, the system will provide service. Otherwise, the system will provide no service.</w:t>
      </w:r>
    </w:p>
    <w:p w14:paraId="289FED54" w14:textId="77777777" w:rsidR="00FF3CEF" w:rsidRDefault="00FF3CEF" w:rsidP="00FF3CEF">
      <w:pPr>
        <w:pStyle w:val="Heading2"/>
      </w:pPr>
      <w:bookmarkStart w:id="110" w:name="_Toc80184651"/>
      <w:r>
        <w:t>Vulnerability Mapping</w:t>
      </w:r>
      <w:bookmarkEnd w:id="110"/>
    </w:p>
    <w:p w14:paraId="3C6A0AE3" w14:textId="6CFD7AF0" w:rsidR="4EEACC0B" w:rsidRDefault="4EEACC0B" w:rsidP="6F7E3A22">
      <w:pPr>
        <w:pStyle w:val="Heading3"/>
        <w:rPr>
          <w:rFonts w:eastAsia="Arial" w:cs="Arial"/>
        </w:rPr>
      </w:pPr>
      <w:bookmarkStart w:id="111" w:name="_Toc80184652"/>
      <w:r>
        <w:t>High Priority</w:t>
      </w:r>
      <w:r w:rsidR="00E91178">
        <w:t xml:space="preserve"> (V3)</w:t>
      </w:r>
      <w:bookmarkEnd w:id="111"/>
    </w:p>
    <w:p w14:paraId="476ACA96" w14:textId="53775449" w:rsidR="134205BC" w:rsidRDefault="134205BC" w:rsidP="3227E264">
      <w:pPr>
        <w:pStyle w:val="ListParagraph"/>
        <w:numPr>
          <w:ilvl w:val="0"/>
          <w:numId w:val="38"/>
        </w:numPr>
        <w:rPr>
          <w:rFonts w:ascii="Calibri" w:eastAsia="Calibri" w:hAnsi="Calibri" w:cs="Calibri"/>
        </w:rPr>
      </w:pPr>
      <w:r>
        <w:t>To prevent SQL injection in any part of the system, the backend will not use concatenation to add SQL parameters.</w:t>
      </w:r>
    </w:p>
    <w:p w14:paraId="513547AD" w14:textId="3B9CF35A" w:rsidR="00FE039D" w:rsidRDefault="002E060D" w:rsidP="00835FA4">
      <w:pPr>
        <w:pStyle w:val="ListParagraph"/>
        <w:numPr>
          <w:ilvl w:val="0"/>
          <w:numId w:val="36"/>
        </w:numPr>
      </w:pPr>
      <w:r w:rsidRPr="00FE039D">
        <w:rPr>
          <w:b/>
          <w:bCs/>
        </w:rPr>
        <w:t>RequestRoom(Client, RoomN</w:t>
      </w:r>
      <w:r w:rsidR="00401C84" w:rsidRPr="00FE039D">
        <w:rPr>
          <w:b/>
          <w:bCs/>
        </w:rPr>
        <w:t>umber</w:t>
      </w:r>
      <w:r w:rsidRPr="00FE039D">
        <w:rPr>
          <w:b/>
          <w:bCs/>
        </w:rPr>
        <w:t>)</w:t>
      </w:r>
      <w:r w:rsidR="00BC2EA5" w:rsidRPr="00FE039D">
        <w:rPr>
          <w:b/>
          <w:bCs/>
        </w:rPr>
        <w:t xml:space="preserve">, </w:t>
      </w:r>
      <w:r w:rsidR="0010789B" w:rsidRPr="00FE039D">
        <w:rPr>
          <w:b/>
          <w:bCs/>
        </w:rPr>
        <w:t>RequestAccount(Client, AccountDetails), RequestPartcipantEdit(Client, Participant)</w:t>
      </w:r>
      <w:r w:rsidR="00631F47" w:rsidRPr="00FE039D">
        <w:rPr>
          <w:b/>
          <w:bCs/>
        </w:rPr>
        <w:t>,</w:t>
      </w:r>
      <w:r w:rsidR="008378AF">
        <w:rPr>
          <w:b/>
          <w:bCs/>
        </w:rPr>
        <w:t xml:space="preserve"> </w:t>
      </w:r>
      <w:r w:rsidR="008378AF" w:rsidRPr="0047010D">
        <w:rPr>
          <w:b/>
          <w:bCs/>
        </w:rPr>
        <w:t>ViewMeetings(Client)</w:t>
      </w:r>
      <w:r w:rsidR="009375EE">
        <w:rPr>
          <w:b/>
          <w:bCs/>
        </w:rPr>
        <w:t>,</w:t>
      </w:r>
      <w:r w:rsidR="00CC2BD8">
        <w:rPr>
          <w:b/>
          <w:bCs/>
        </w:rPr>
        <w:t xml:space="preserve"> </w:t>
      </w:r>
      <w:r w:rsidR="009375EE" w:rsidRPr="009375EE">
        <w:rPr>
          <w:b/>
          <w:bCs/>
        </w:rPr>
        <w:t>CancelMeetings(RoomNumber/Meeting)</w:t>
      </w:r>
      <w:r w:rsidR="008378AF">
        <w:rPr>
          <w:b/>
          <w:bCs/>
        </w:rPr>
        <w:t>,</w:t>
      </w:r>
      <w:r w:rsidR="00631F47" w:rsidRPr="00FE039D">
        <w:rPr>
          <w:b/>
          <w:bCs/>
        </w:rPr>
        <w:t xml:space="preserve"> and RequestFileComplaint(Client, Complaint)</w:t>
      </w:r>
      <w:r w:rsidR="00401C84">
        <w:t>:</w:t>
      </w:r>
      <w:r w:rsidR="00835FA4">
        <w:t xml:space="preserve"> </w:t>
      </w:r>
    </w:p>
    <w:p w14:paraId="57AC8684" w14:textId="77777777" w:rsidR="00A445ED" w:rsidRDefault="00331EBF" w:rsidP="00FE039D">
      <w:pPr>
        <w:pStyle w:val="ListParagraph"/>
        <w:numPr>
          <w:ilvl w:val="1"/>
          <w:numId w:val="36"/>
        </w:numPr>
      </w:pPr>
      <w:r>
        <w:t>The</w:t>
      </w:r>
      <w:r w:rsidR="00AC04BF">
        <w:t xml:space="preserve"> </w:t>
      </w:r>
      <w:r w:rsidR="00DA5101">
        <w:t>AccountDetail</w:t>
      </w:r>
      <w:r w:rsidR="00AC04BF">
        <w:t xml:space="preserve"> </w:t>
      </w:r>
      <w:r w:rsidR="006B1F9B">
        <w:t>is</w:t>
      </w:r>
      <w:r w:rsidR="00AC04BF">
        <w:t xml:space="preserve"> </w:t>
      </w:r>
      <w:r w:rsidR="00371580">
        <w:t>sensitive</w:t>
      </w:r>
      <w:r w:rsidR="005326B1">
        <w:t>. Therefore, before</w:t>
      </w:r>
      <w:r w:rsidR="006B1F9B">
        <w:t xml:space="preserve"> this</w:t>
      </w:r>
      <w:r w:rsidR="005326B1">
        <w:t xml:space="preserve"> data transmission, the data must be encrypted</w:t>
      </w:r>
      <w:r w:rsidR="00146004">
        <w:t xml:space="preserve">. </w:t>
      </w:r>
    </w:p>
    <w:p w14:paraId="37918121" w14:textId="009BFEE0" w:rsidR="00835FA4" w:rsidRDefault="0042451A" w:rsidP="00FE039D">
      <w:pPr>
        <w:pStyle w:val="ListParagraph"/>
        <w:numPr>
          <w:ilvl w:val="1"/>
          <w:numId w:val="36"/>
        </w:numPr>
      </w:pPr>
      <w:r>
        <w:t xml:space="preserve">Since the data is from user input, </w:t>
      </w:r>
      <w:r w:rsidR="00541F3C">
        <w:t>all requests must go through the Chec</w:t>
      </w:r>
      <w:r w:rsidR="00FE128B">
        <w:t>k</w:t>
      </w:r>
      <w:r w:rsidR="00541F3C">
        <w:t>Login</w:t>
      </w:r>
      <w:r w:rsidR="00FE128B">
        <w:t>, Check</w:t>
      </w:r>
      <w:r w:rsidR="00754824">
        <w:t>PennAccount</w:t>
      </w:r>
      <w:r w:rsidR="00A60567">
        <w:t>,</w:t>
      </w:r>
      <w:r w:rsidR="00541F3C">
        <w:t xml:space="preserve"> or CheckCredentials</w:t>
      </w:r>
      <w:r w:rsidR="009A3B21">
        <w:t xml:space="preserve">. </w:t>
      </w:r>
      <w:r w:rsidR="006C1011">
        <w:t>If one of these function</w:t>
      </w:r>
      <w:r w:rsidR="00942B1B">
        <w:t>s</w:t>
      </w:r>
      <w:r w:rsidR="006C1011">
        <w:t xml:space="preserve"> returns false, the </w:t>
      </w:r>
      <w:r w:rsidR="00777865">
        <w:t xml:space="preserve">system will direct </w:t>
      </w:r>
      <w:r w:rsidR="00942B1B">
        <w:t xml:space="preserve">the </w:t>
      </w:r>
      <w:r w:rsidR="00F74D0F">
        <w:t xml:space="preserve">user to </w:t>
      </w:r>
      <w:r w:rsidR="00942B1B">
        <w:t xml:space="preserve">the </w:t>
      </w:r>
      <w:r w:rsidR="00F74D0F">
        <w:t>Not Authenticat</w:t>
      </w:r>
      <w:r w:rsidR="7800E38E">
        <w:t>ed</w:t>
      </w:r>
      <w:r w:rsidR="00F74D0F">
        <w:t xml:space="preserve"> page.</w:t>
      </w:r>
    </w:p>
    <w:p w14:paraId="7EBEDFDC" w14:textId="7F56E766" w:rsidR="00A445ED" w:rsidRDefault="00A445ED" w:rsidP="00FE039D">
      <w:pPr>
        <w:pStyle w:val="ListParagraph"/>
        <w:numPr>
          <w:ilvl w:val="1"/>
          <w:numId w:val="36"/>
        </w:numPr>
      </w:pPr>
      <w:r>
        <w:t xml:space="preserve">If </w:t>
      </w:r>
      <w:r w:rsidR="00942B1B">
        <w:t xml:space="preserve">the </w:t>
      </w:r>
      <w:r>
        <w:t xml:space="preserve">user </w:t>
      </w:r>
      <w:r w:rsidR="00700586">
        <w:t>did not</w:t>
      </w:r>
      <w:r w:rsidR="00E4505C">
        <w:t xml:space="preserve"> lo</w:t>
      </w:r>
      <w:r w:rsidR="00700586">
        <w:t xml:space="preserve">g in, the system will </w:t>
      </w:r>
      <w:r w:rsidR="00F707EA">
        <w:t xml:space="preserve">direct the user safely to </w:t>
      </w:r>
      <w:r w:rsidR="00942B1B">
        <w:t xml:space="preserve">the </w:t>
      </w:r>
      <w:r w:rsidR="00F707EA">
        <w:t xml:space="preserve">Not </w:t>
      </w:r>
      <w:r w:rsidR="3E6271A9">
        <w:t>Authenticat</w:t>
      </w:r>
      <w:r w:rsidR="1D625EA2">
        <w:t>ed</w:t>
      </w:r>
      <w:r w:rsidR="00F707EA">
        <w:t xml:space="preserve"> page.</w:t>
      </w:r>
    </w:p>
    <w:p w14:paraId="4E4AB74B" w14:textId="77777777" w:rsidR="00FE039D" w:rsidRDefault="00401C84" w:rsidP="006640D3">
      <w:pPr>
        <w:pStyle w:val="ListParagraph"/>
        <w:numPr>
          <w:ilvl w:val="0"/>
          <w:numId w:val="36"/>
        </w:numPr>
      </w:pPr>
      <w:r w:rsidRPr="00FE039D">
        <w:rPr>
          <w:b/>
          <w:bCs/>
        </w:rPr>
        <w:t>CheckLogin(Client</w:t>
      </w:r>
      <w:r w:rsidR="00010F61" w:rsidRPr="00FE039D">
        <w:rPr>
          <w:b/>
          <w:bCs/>
        </w:rPr>
        <w:t>/Admin)</w:t>
      </w:r>
      <w:r w:rsidR="008A6AC6" w:rsidRPr="00FE039D">
        <w:rPr>
          <w:b/>
          <w:bCs/>
        </w:rPr>
        <w:t xml:space="preserve"> and CheckCredentials(</w:t>
      </w:r>
      <w:r w:rsidR="006A61BC" w:rsidRPr="00FE039D">
        <w:rPr>
          <w:b/>
          <w:bCs/>
        </w:rPr>
        <w:t>Client</w:t>
      </w:r>
      <w:r w:rsidR="008A6AC6" w:rsidRPr="00FE039D">
        <w:rPr>
          <w:b/>
          <w:bCs/>
        </w:rPr>
        <w:t>)</w:t>
      </w:r>
      <w:r>
        <w:t>:</w:t>
      </w:r>
    </w:p>
    <w:p w14:paraId="2403982C" w14:textId="4BE8ECE9" w:rsidR="00010F61" w:rsidRDefault="00211780" w:rsidP="009375EE">
      <w:pPr>
        <w:pStyle w:val="ListParagraph"/>
        <w:numPr>
          <w:ilvl w:val="1"/>
          <w:numId w:val="36"/>
        </w:numPr>
      </w:pPr>
      <w:r>
        <w:t xml:space="preserve">If the </w:t>
      </w:r>
      <w:r w:rsidR="00D6605B">
        <w:t xml:space="preserve">return value is false, the system will direct the user to </w:t>
      </w:r>
      <w:r w:rsidR="00994AA1">
        <w:t>the Not Authenticat</w:t>
      </w:r>
      <w:r w:rsidR="48D9FF6A">
        <w:t>ed</w:t>
      </w:r>
      <w:r w:rsidR="00994AA1">
        <w:t xml:space="preserve"> page. </w:t>
      </w:r>
      <w:r w:rsidR="00B56721">
        <w:t xml:space="preserve"> </w:t>
      </w:r>
    </w:p>
    <w:p w14:paraId="42C080C2" w14:textId="77777777" w:rsidR="00D078E6" w:rsidRDefault="00777CEE" w:rsidP="00C853CF">
      <w:pPr>
        <w:pStyle w:val="ListParagraph"/>
        <w:numPr>
          <w:ilvl w:val="0"/>
          <w:numId w:val="36"/>
        </w:numPr>
      </w:pPr>
      <w:r w:rsidRPr="00D078E6">
        <w:rPr>
          <w:b/>
          <w:bCs/>
        </w:rPr>
        <w:t>CheckPennAccount(Client)</w:t>
      </w:r>
      <w:r>
        <w:t>:</w:t>
      </w:r>
      <w:r w:rsidR="005168CC">
        <w:t xml:space="preserve"> </w:t>
      </w:r>
    </w:p>
    <w:p w14:paraId="5F850D26" w14:textId="43F842CB" w:rsidR="003D6BAD" w:rsidRDefault="005168CC" w:rsidP="008378AF">
      <w:pPr>
        <w:pStyle w:val="ListParagraph"/>
        <w:numPr>
          <w:ilvl w:val="1"/>
          <w:numId w:val="36"/>
        </w:numPr>
      </w:pPr>
      <w:r>
        <w:t>This function will check PennID</w:t>
      </w:r>
      <w:r w:rsidR="00C853CF">
        <w:t xml:space="preserve"> and PennAccount </w:t>
      </w:r>
      <w:r w:rsidR="00E92E5E">
        <w:t xml:space="preserve">to ensure </w:t>
      </w:r>
      <w:r w:rsidR="00942B1B">
        <w:t xml:space="preserve">the </w:t>
      </w:r>
      <w:r w:rsidR="00E92E5E">
        <w:t xml:space="preserve">user is a company employee. </w:t>
      </w:r>
      <w:r w:rsidR="00CF5D55">
        <w:t>The PennID and PennAcc</w:t>
      </w:r>
      <w:r w:rsidR="00114D05">
        <w:t xml:space="preserve">ount must </w:t>
      </w:r>
      <w:r w:rsidR="003C1209">
        <w:t xml:space="preserve">follow the </w:t>
      </w:r>
      <w:r w:rsidR="00C645EE">
        <w:t>company</w:t>
      </w:r>
      <w:r w:rsidR="00190923">
        <w:t xml:space="preserve"> ID and Account</w:t>
      </w:r>
      <w:r w:rsidR="00822054">
        <w:t xml:space="preserve"> format</w:t>
      </w:r>
      <w:r w:rsidR="00190923">
        <w:t>s</w:t>
      </w:r>
      <w:r w:rsidR="00822054">
        <w:t xml:space="preserve">. </w:t>
      </w:r>
      <w:r w:rsidR="00236593">
        <w:t xml:space="preserve"> </w:t>
      </w:r>
    </w:p>
    <w:p w14:paraId="3F24ED67" w14:textId="6DD2D88A" w:rsidR="00C853CF" w:rsidRPr="00C853CF" w:rsidRDefault="00C51157" w:rsidP="00C853CF">
      <w:pPr>
        <w:pStyle w:val="ListParagraph"/>
        <w:numPr>
          <w:ilvl w:val="0"/>
          <w:numId w:val="36"/>
        </w:numPr>
      </w:pPr>
      <w:r w:rsidRPr="38AB5DA3">
        <w:rPr>
          <w:b/>
        </w:rPr>
        <w:t>RequestRoom</w:t>
      </w:r>
      <w:r w:rsidR="00474BC3" w:rsidRPr="38AB5DA3">
        <w:rPr>
          <w:b/>
        </w:rPr>
        <w:t>s</w:t>
      </w:r>
      <w:r w:rsidRPr="38AB5DA3">
        <w:rPr>
          <w:b/>
        </w:rPr>
        <w:t>(Admin</w:t>
      </w:r>
      <w:r w:rsidR="403A9553" w:rsidRPr="38AB5DA3">
        <w:rPr>
          <w:b/>
        </w:rPr>
        <w:t>, filterCriteria</w:t>
      </w:r>
      <w:r w:rsidRPr="38AB5DA3">
        <w:rPr>
          <w:b/>
        </w:rPr>
        <w:t>)</w:t>
      </w:r>
      <w:r w:rsidR="7971BDEF" w:rsidRPr="38AB5DA3">
        <w:rPr>
          <w:b/>
        </w:rPr>
        <w:t>, RequestComplaints(Admin, filterCriteria)</w:t>
      </w:r>
      <w:r w:rsidR="59EE7FE8" w:rsidRPr="38AB5DA3">
        <w:rPr>
          <w:b/>
        </w:rPr>
        <w:t>, RequestMeetings(Admin, MeetingID):</w:t>
      </w:r>
    </w:p>
    <w:p w14:paraId="0F6EC11B" w14:textId="4AE76D5A" w:rsidR="00654630" w:rsidRPr="00654630" w:rsidRDefault="59EE7FE8" w:rsidP="00654630">
      <w:pPr>
        <w:pStyle w:val="ListParagraph"/>
        <w:numPr>
          <w:ilvl w:val="1"/>
          <w:numId w:val="36"/>
        </w:numPr>
      </w:pPr>
      <w:r>
        <w:t xml:space="preserve">The admin </w:t>
      </w:r>
      <w:r w:rsidR="0092629A">
        <w:t>retrieves</w:t>
      </w:r>
      <w:r>
        <w:t xml:space="preserve"> and filters the data through these interactions. If the admin does not have the privilege or is not logged in, they will be directed to a Not Authorized page or redirected to the sign</w:t>
      </w:r>
      <w:r w:rsidR="00942B1B">
        <w:t>-</w:t>
      </w:r>
      <w:r>
        <w:t>in page (respectively).</w:t>
      </w:r>
      <w:r w:rsidR="693EA959">
        <w:t xml:space="preserve"> This data is not </w:t>
      </w:r>
      <w:r w:rsidR="0092629A">
        <w:t>sensitive,</w:t>
      </w:r>
      <w:r w:rsidR="693EA959">
        <w:t xml:space="preserve"> so it does not need to be encrypted.</w:t>
      </w:r>
    </w:p>
    <w:p w14:paraId="02AB2C1B" w14:textId="2F8FE449" w:rsidR="003677EE" w:rsidRPr="003677EE" w:rsidRDefault="693EA959" w:rsidP="003677EE">
      <w:pPr>
        <w:pStyle w:val="ListParagraph"/>
        <w:numPr>
          <w:ilvl w:val="0"/>
          <w:numId w:val="36"/>
        </w:numPr>
      </w:pPr>
      <w:r w:rsidRPr="0EDC89E7">
        <w:rPr>
          <w:b/>
        </w:rPr>
        <w:lastRenderedPageBreak/>
        <w:t xml:space="preserve">UpdateMeeting(Admin, Meeting), UpdateRoom(Admin, </w:t>
      </w:r>
      <w:r w:rsidR="3E482EA1" w:rsidRPr="0EDC89E7">
        <w:rPr>
          <w:b/>
        </w:rPr>
        <w:t>Room</w:t>
      </w:r>
      <w:r w:rsidRPr="0EDC89E7">
        <w:rPr>
          <w:b/>
        </w:rPr>
        <w:t>), UpdateComplaint(</w:t>
      </w:r>
      <w:r w:rsidR="765A35F6" w:rsidRPr="0EDC89E7">
        <w:rPr>
          <w:b/>
        </w:rPr>
        <w:t xml:space="preserve">Admin, </w:t>
      </w:r>
      <w:r w:rsidR="19D69FBE" w:rsidRPr="0EDC89E7">
        <w:rPr>
          <w:b/>
          <w:bCs/>
        </w:rPr>
        <w:t>Complain</w:t>
      </w:r>
      <w:r w:rsidR="765A35F6" w:rsidRPr="0EDC89E7">
        <w:rPr>
          <w:b/>
        </w:rPr>
        <w:t>),</w:t>
      </w:r>
      <w:r w:rsidRPr="0EDC89E7">
        <w:rPr>
          <w:b/>
        </w:rPr>
        <w:t xml:space="preserve"> </w:t>
      </w:r>
      <w:r w:rsidR="765A35F6" w:rsidRPr="0EDC89E7">
        <w:rPr>
          <w:b/>
        </w:rPr>
        <w:t>UpdateMeetingParticipants(Admin or Client, Meeting</w:t>
      </w:r>
      <w:r w:rsidR="765A35F6" w:rsidRPr="0EDC89E7">
        <w:rPr>
          <w:b/>
          <w:bCs/>
        </w:rPr>
        <w:t>)</w:t>
      </w:r>
      <w:r w:rsidR="37696540" w:rsidRPr="0EDC89E7">
        <w:rPr>
          <w:b/>
          <w:bCs/>
        </w:rPr>
        <w:t>:</w:t>
      </w:r>
    </w:p>
    <w:p w14:paraId="15D8AF53" w14:textId="0EB8EB8B" w:rsidR="00EB226E" w:rsidRPr="00EB226E" w:rsidRDefault="37696540" w:rsidP="00EB226E">
      <w:pPr>
        <w:pStyle w:val="ListParagraph"/>
        <w:numPr>
          <w:ilvl w:val="1"/>
          <w:numId w:val="36"/>
        </w:numPr>
      </w:pPr>
      <w:r>
        <w:t>When updating these entities, the user might add scripting in a text field. This will cause XSS attacks</w:t>
      </w:r>
      <w:r w:rsidR="28B5B749">
        <w:t xml:space="preserve">. All text editors will remove any scripting before updating the data. </w:t>
      </w:r>
    </w:p>
    <w:p w14:paraId="2ED60D7A" w14:textId="14E1106D" w:rsidR="00CE5421" w:rsidRPr="00CE5421" w:rsidRDefault="28B5B749" w:rsidP="00CE5421">
      <w:pPr>
        <w:pStyle w:val="ListParagraph"/>
        <w:numPr>
          <w:ilvl w:val="1"/>
          <w:numId w:val="36"/>
        </w:numPr>
      </w:pPr>
      <w:r>
        <w:t>If the user does not have the privilege to update the room, they will be redirected to the Not Authorized page</w:t>
      </w:r>
    </w:p>
    <w:p w14:paraId="7BCF7897" w14:textId="5D6D0C5E" w:rsidR="002B6F1D" w:rsidRPr="002B6F1D" w:rsidRDefault="28B5B749" w:rsidP="002B6F1D">
      <w:pPr>
        <w:pStyle w:val="ListParagraph"/>
        <w:numPr>
          <w:ilvl w:val="1"/>
          <w:numId w:val="36"/>
        </w:numPr>
      </w:pPr>
      <w:r>
        <w:t xml:space="preserve">If the user tries to update an entity in use (such as a room that </w:t>
      </w:r>
      <w:r w:rsidR="00942B1B">
        <w:t>is</w:t>
      </w:r>
      <w:r>
        <w:t xml:space="preserve"> used) they will not be allowed to </w:t>
      </w:r>
      <w:r w:rsidR="0443139E">
        <w:t>do so.</w:t>
      </w:r>
    </w:p>
    <w:p w14:paraId="2F040F85" w14:textId="34A6C54C" w:rsidR="6A31FA3C" w:rsidRDefault="0443139E" w:rsidP="00CC2BD8">
      <w:pPr>
        <w:pStyle w:val="ListParagraph"/>
        <w:numPr>
          <w:ilvl w:val="1"/>
          <w:numId w:val="36"/>
        </w:numPr>
      </w:pPr>
      <w:r>
        <w:t>Any updates to Meetings or Rooms will be logged in a log table because this information is sensitive.</w:t>
      </w:r>
    </w:p>
    <w:p w14:paraId="6909DA13" w14:textId="7CE5E389" w:rsidR="0083791F" w:rsidRPr="0083791F" w:rsidRDefault="00574DE1" w:rsidP="0083791F">
      <w:pPr>
        <w:pStyle w:val="ListParagraph"/>
        <w:numPr>
          <w:ilvl w:val="0"/>
          <w:numId w:val="36"/>
        </w:numPr>
      </w:pPr>
      <w:r w:rsidRPr="38AB5DA3">
        <w:rPr>
          <w:b/>
        </w:rPr>
        <w:t>EditBilling(</w:t>
      </w:r>
      <w:r w:rsidR="007E2D27" w:rsidRPr="38AB5DA3">
        <w:rPr>
          <w:b/>
        </w:rPr>
        <w:t>Client</w:t>
      </w:r>
      <w:r w:rsidR="5DFA2F7B" w:rsidRPr="38AB5DA3">
        <w:rPr>
          <w:b/>
        </w:rPr>
        <w:t xml:space="preserve"> or Admin</w:t>
      </w:r>
      <w:r w:rsidRPr="38AB5DA3">
        <w:rPr>
          <w:b/>
        </w:rPr>
        <w:t>)</w:t>
      </w:r>
      <w:r w:rsidR="007E2D27" w:rsidRPr="38AB5DA3">
        <w:rPr>
          <w:b/>
        </w:rPr>
        <w:t>:</w:t>
      </w:r>
    </w:p>
    <w:p w14:paraId="781B6D5E" w14:textId="56C6FCDB" w:rsidR="5B745015" w:rsidRDefault="2A574E6C" w:rsidP="7FB23B89">
      <w:pPr>
        <w:pStyle w:val="ListParagraph"/>
        <w:numPr>
          <w:ilvl w:val="1"/>
          <w:numId w:val="36"/>
        </w:numPr>
      </w:pPr>
      <w:r>
        <w:t xml:space="preserve">If the billing information entered is not valid or is detected to be spam the user will be met with an error that </w:t>
      </w:r>
      <w:r w:rsidR="4F104581">
        <w:t>the data is not</w:t>
      </w:r>
      <w:r w:rsidR="053DD05B">
        <w:t xml:space="preserve"> valid. If an admin edits a client’s data, the client will be notified</w:t>
      </w:r>
      <w:r w:rsidR="605EAFDC">
        <w:t xml:space="preserve"> and the change will be logged in the log table</w:t>
      </w:r>
      <w:r w:rsidR="053DD05B">
        <w:t>.</w:t>
      </w:r>
    </w:p>
    <w:p w14:paraId="4507290D" w14:textId="453613EF" w:rsidR="4EEACC0B" w:rsidRDefault="4EEACC0B" w:rsidP="6F7E3A22">
      <w:pPr>
        <w:pStyle w:val="Heading3"/>
        <w:rPr>
          <w:rFonts w:eastAsia="Arial" w:cs="Arial"/>
        </w:rPr>
      </w:pPr>
      <w:bookmarkStart w:id="112" w:name="_Toc80184653"/>
      <w:r>
        <w:t>Moderate Priority</w:t>
      </w:r>
      <w:r w:rsidR="00E91178">
        <w:t xml:space="preserve"> (V2)</w:t>
      </w:r>
      <w:bookmarkEnd w:id="112"/>
    </w:p>
    <w:p w14:paraId="18CAC8B7" w14:textId="533877EA" w:rsidR="6F7E3A22" w:rsidRDefault="62AF76F2" w:rsidP="3227E264">
      <w:pPr>
        <w:pStyle w:val="ListParagraph"/>
        <w:numPr>
          <w:ilvl w:val="0"/>
          <w:numId w:val="39"/>
        </w:numPr>
        <w:rPr>
          <w:rFonts w:ascii="Calibri" w:eastAsia="Calibri" w:hAnsi="Calibri" w:cs="Calibri"/>
        </w:rPr>
      </w:pPr>
      <w:r>
        <w:t>It is impossible to prevent packet sniffing even when using the RESTful API standard. Therefore, any sensitive data being transmitted such as billing infor</w:t>
      </w:r>
      <w:r w:rsidR="4969CCFC">
        <w:t xml:space="preserve">mation or passwords will be encrypted. </w:t>
      </w:r>
    </w:p>
    <w:p w14:paraId="2A9663DB" w14:textId="21567B2F" w:rsidR="086907A6" w:rsidRDefault="086907A6" w:rsidP="3227E264">
      <w:pPr>
        <w:pStyle w:val="ListParagraph"/>
        <w:numPr>
          <w:ilvl w:val="0"/>
          <w:numId w:val="39"/>
        </w:numPr>
      </w:pPr>
      <w:r>
        <w:t>Data in the local storage will also be encrypted.</w:t>
      </w:r>
    </w:p>
    <w:p w14:paraId="4DC60F02" w14:textId="50F91F70" w:rsidR="5FFA50C2" w:rsidRDefault="5FFA50C2" w:rsidP="3227E264">
      <w:pPr>
        <w:pStyle w:val="ListParagraph"/>
        <w:numPr>
          <w:ilvl w:val="0"/>
          <w:numId w:val="39"/>
        </w:numPr>
      </w:pPr>
      <w:r>
        <w:t xml:space="preserve">The system will use JWT for authentication. This ensures that no data can be retrieved </w:t>
      </w:r>
      <w:r w:rsidR="1F943D2E">
        <w:t>or updated</w:t>
      </w:r>
      <w:r w:rsidR="5AB0F812">
        <w:t xml:space="preserve"> </w:t>
      </w:r>
      <w:r>
        <w:t xml:space="preserve">without </w:t>
      </w:r>
      <w:r w:rsidR="548B80A1">
        <w:t xml:space="preserve">the user </w:t>
      </w:r>
      <w:r>
        <w:t>being logged in.</w:t>
      </w:r>
    </w:p>
    <w:p w14:paraId="2BC4DC9E" w14:textId="5831D978" w:rsidR="4EEACC0B" w:rsidRDefault="4EEACC0B" w:rsidP="6F7E3A22">
      <w:pPr>
        <w:pStyle w:val="Heading3"/>
        <w:rPr>
          <w:rFonts w:eastAsia="Arial" w:cs="Arial"/>
        </w:rPr>
      </w:pPr>
      <w:bookmarkStart w:id="113" w:name="_Toc80184654"/>
      <w:r>
        <w:t>Low Priority</w:t>
      </w:r>
      <w:r w:rsidR="00E91178">
        <w:t xml:space="preserve"> (V1)</w:t>
      </w:r>
      <w:bookmarkEnd w:id="113"/>
    </w:p>
    <w:p w14:paraId="0EC545C0" w14:textId="3FFF6972" w:rsidR="5612E626" w:rsidRDefault="5612E626" w:rsidP="37AF6DAB">
      <w:pPr>
        <w:pStyle w:val="ListParagraph"/>
        <w:numPr>
          <w:ilvl w:val="0"/>
          <w:numId w:val="37"/>
        </w:numPr>
        <w:rPr>
          <w:rFonts w:ascii="Calibri" w:eastAsia="Calibri" w:hAnsi="Calibri" w:cs="Calibri"/>
        </w:rPr>
      </w:pPr>
      <w:r>
        <w:t>If a process fails in the API or the web client, it will be handled using the appropriate exception-handling mechanism and an error will be shown to the user. Details of the errors will not be sent</w:t>
      </w:r>
      <w:r w:rsidR="2A455122">
        <w:t xml:space="preserve"> to the client app as not to expose the code to any potential hackers.</w:t>
      </w:r>
    </w:p>
    <w:p w14:paraId="33B7A58F" w14:textId="67B4CE98" w:rsidR="6F7E3A22" w:rsidRDefault="6F7E3A22" w:rsidP="6F7E3A22"/>
    <w:p w14:paraId="58AA49D8" w14:textId="25631A85" w:rsidR="6F7E3A22" w:rsidRDefault="6F7E3A22" w:rsidP="6F7E3A22"/>
    <w:p w14:paraId="0D112F65" w14:textId="488FDB87" w:rsidR="001C0865" w:rsidRDefault="001C0865">
      <w:pPr>
        <w:widowControl/>
        <w:spacing w:line="240" w:lineRule="auto"/>
      </w:pPr>
      <w:r>
        <w:br w:type="page"/>
      </w:r>
    </w:p>
    <w:p w14:paraId="055F1DAB" w14:textId="77777777" w:rsidR="00DD196B" w:rsidRDefault="00DD196B">
      <w:pPr>
        <w:pStyle w:val="Heading1"/>
      </w:pPr>
      <w:bookmarkStart w:id="114" w:name="_Toc80184655"/>
      <w:bookmarkEnd w:id="71"/>
      <w:r>
        <w:lastRenderedPageBreak/>
        <w:t>Team Members Log Sheets</w:t>
      </w:r>
      <w:bookmarkEnd w:id="114"/>
      <w:r>
        <w:t xml:space="preserve"> </w:t>
      </w:r>
    </w:p>
    <w:p w14:paraId="272A2BFD" w14:textId="71243533" w:rsidR="00DD196B" w:rsidRDefault="1B79BA7C" w:rsidP="42259182">
      <w:pPr>
        <w:pStyle w:val="Heading2"/>
      </w:pPr>
      <w:bookmarkStart w:id="115" w:name="_Toc80184656"/>
      <w:r>
        <w:t>Eesaa Philips</w:t>
      </w:r>
      <w:bookmarkEnd w:id="1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09"/>
        <w:gridCol w:w="3121"/>
        <w:gridCol w:w="3120"/>
      </w:tblGrid>
      <w:tr w:rsidR="00DD196B" w14:paraId="40FC62FE" w14:textId="77777777" w:rsidTr="6E2B95AF">
        <w:tc>
          <w:tcPr>
            <w:tcW w:w="3192" w:type="dxa"/>
            <w:shd w:val="clear" w:color="auto" w:fill="auto"/>
          </w:tcPr>
          <w:p w14:paraId="17E65A6F" w14:textId="77777777" w:rsidR="00DD196B" w:rsidRDefault="00DD196B">
            <w:pPr>
              <w:rPr>
                <w:b/>
              </w:rPr>
            </w:pPr>
            <w:r>
              <w:rPr>
                <w:b/>
              </w:rPr>
              <w:t>date</w:t>
            </w:r>
          </w:p>
        </w:tc>
        <w:tc>
          <w:tcPr>
            <w:tcW w:w="3192" w:type="dxa"/>
            <w:shd w:val="clear" w:color="auto" w:fill="auto"/>
          </w:tcPr>
          <w:p w14:paraId="7B281FC6" w14:textId="77777777" w:rsidR="00DD196B" w:rsidRDefault="00DD196B">
            <w:pPr>
              <w:rPr>
                <w:b/>
              </w:rPr>
            </w:pPr>
            <w:r>
              <w:rPr>
                <w:b/>
              </w:rPr>
              <w:t>task</w:t>
            </w:r>
          </w:p>
        </w:tc>
        <w:tc>
          <w:tcPr>
            <w:tcW w:w="3192" w:type="dxa"/>
            <w:shd w:val="clear" w:color="auto" w:fill="auto"/>
          </w:tcPr>
          <w:p w14:paraId="4D57EBC2" w14:textId="77777777" w:rsidR="00DD196B" w:rsidRDefault="00DD196B">
            <w:pPr>
              <w:rPr>
                <w:b/>
              </w:rPr>
            </w:pPr>
            <w:r>
              <w:rPr>
                <w:b/>
              </w:rPr>
              <w:t>duration</w:t>
            </w:r>
          </w:p>
        </w:tc>
      </w:tr>
      <w:tr w:rsidR="00DD196B" w14:paraId="09C53B6F" w14:textId="77777777">
        <w:tc>
          <w:tcPr>
            <w:tcW w:w="3192" w:type="dxa"/>
          </w:tcPr>
          <w:p w14:paraId="2D6E8B3B" w14:textId="3559A42B" w:rsidR="00DD196B" w:rsidRDefault="12E01ECC">
            <w:r>
              <w:t xml:space="preserve">June </w:t>
            </w:r>
            <w:r w:rsidR="4D244FB0">
              <w:t>3, 2021</w:t>
            </w:r>
          </w:p>
        </w:tc>
        <w:tc>
          <w:tcPr>
            <w:tcW w:w="3192" w:type="dxa"/>
          </w:tcPr>
          <w:p w14:paraId="04E031ED" w14:textId="28368B51" w:rsidR="00DD196B" w:rsidRDefault="492FE21F" w:rsidP="6E2B95AF">
            <w:r>
              <w:t>UI diagrams</w:t>
            </w:r>
          </w:p>
        </w:tc>
        <w:tc>
          <w:tcPr>
            <w:tcW w:w="3192" w:type="dxa"/>
          </w:tcPr>
          <w:p w14:paraId="27E7FC42" w14:textId="0D8AA51B" w:rsidR="00DD196B" w:rsidRDefault="556EB52D">
            <w:r>
              <w:t>3</w:t>
            </w:r>
            <w:r w:rsidR="420FDAB2">
              <w:t xml:space="preserve"> hr</w:t>
            </w:r>
          </w:p>
        </w:tc>
      </w:tr>
      <w:tr w:rsidR="00DD196B" w14:paraId="3D1A025A" w14:textId="77777777">
        <w:tc>
          <w:tcPr>
            <w:tcW w:w="3192" w:type="dxa"/>
            <w:tcBorders>
              <w:bottom w:val="single" w:sz="4" w:space="0" w:color="auto"/>
            </w:tcBorders>
          </w:tcPr>
          <w:p w14:paraId="6E85C16D" w14:textId="41FAF6B4" w:rsidR="00DD196B" w:rsidRDefault="5AA23CF2">
            <w:r>
              <w:t>June 4, 2021</w:t>
            </w:r>
          </w:p>
        </w:tc>
        <w:tc>
          <w:tcPr>
            <w:tcW w:w="3192" w:type="dxa"/>
            <w:tcBorders>
              <w:bottom w:val="single" w:sz="4" w:space="0" w:color="auto"/>
            </w:tcBorders>
          </w:tcPr>
          <w:p w14:paraId="1C5A63F7" w14:textId="3BC68635" w:rsidR="00DD196B" w:rsidRDefault="492FE21F">
            <w:r>
              <w:t>2.8</w:t>
            </w:r>
          </w:p>
        </w:tc>
        <w:tc>
          <w:tcPr>
            <w:tcW w:w="3192" w:type="dxa"/>
          </w:tcPr>
          <w:p w14:paraId="52B9CDD3" w14:textId="28ADB846" w:rsidR="00DD196B" w:rsidRDefault="5EF7228A">
            <w:r>
              <w:t>1 hr</w:t>
            </w:r>
          </w:p>
        </w:tc>
      </w:tr>
      <w:tr w:rsidR="00DD196B" w14:paraId="04C97298" w14:textId="77777777">
        <w:tc>
          <w:tcPr>
            <w:tcW w:w="3192" w:type="dxa"/>
            <w:tcBorders>
              <w:bottom w:val="single" w:sz="4" w:space="0" w:color="auto"/>
            </w:tcBorders>
          </w:tcPr>
          <w:p w14:paraId="29D90359" w14:textId="5294D63B" w:rsidR="00DD196B" w:rsidRDefault="3383C8C5">
            <w:r>
              <w:t>June 4, 2021</w:t>
            </w:r>
          </w:p>
        </w:tc>
        <w:tc>
          <w:tcPr>
            <w:tcW w:w="3192" w:type="dxa"/>
            <w:tcBorders>
              <w:bottom w:val="single" w:sz="4" w:space="0" w:color="auto"/>
            </w:tcBorders>
          </w:tcPr>
          <w:p w14:paraId="05624035" w14:textId="11CBE340" w:rsidR="00DD196B" w:rsidRDefault="000490EB">
            <w:r>
              <w:t>2.3, 2.4, 2.5</w:t>
            </w:r>
          </w:p>
        </w:tc>
        <w:tc>
          <w:tcPr>
            <w:tcW w:w="3192" w:type="dxa"/>
          </w:tcPr>
          <w:p w14:paraId="2545E0AF" w14:textId="6028CDA5" w:rsidR="00DD196B" w:rsidRDefault="5B1A094D">
            <w:r>
              <w:t>1 hr</w:t>
            </w:r>
          </w:p>
        </w:tc>
      </w:tr>
      <w:tr w:rsidR="00DD196B" w14:paraId="5F91ED2D" w14:textId="77777777">
        <w:tc>
          <w:tcPr>
            <w:tcW w:w="3192" w:type="dxa"/>
            <w:tcBorders>
              <w:bottom w:val="single" w:sz="4" w:space="0" w:color="auto"/>
            </w:tcBorders>
          </w:tcPr>
          <w:p w14:paraId="3F3DDC9A" w14:textId="1EB68882" w:rsidR="00DD196B" w:rsidRDefault="55C26372">
            <w:r>
              <w:t xml:space="preserve">July </w:t>
            </w:r>
            <w:r w:rsidR="635910D5">
              <w:t>3</w:t>
            </w:r>
            <w:r>
              <w:t>, 2021</w:t>
            </w:r>
          </w:p>
        </w:tc>
        <w:tc>
          <w:tcPr>
            <w:tcW w:w="3192" w:type="dxa"/>
            <w:tcBorders>
              <w:bottom w:val="single" w:sz="4" w:space="0" w:color="auto"/>
            </w:tcBorders>
          </w:tcPr>
          <w:p w14:paraId="4344E04E" w14:textId="209D255A" w:rsidR="00DD196B" w:rsidRDefault="000490EB">
            <w:r>
              <w:t>Review use case diagrams</w:t>
            </w:r>
          </w:p>
        </w:tc>
        <w:tc>
          <w:tcPr>
            <w:tcW w:w="3192" w:type="dxa"/>
          </w:tcPr>
          <w:p w14:paraId="445DDA71" w14:textId="24D373DB" w:rsidR="00DD196B" w:rsidRDefault="00DED164">
            <w:r>
              <w:t>1</w:t>
            </w:r>
            <w:r w:rsidR="1AE113B1">
              <w:t>.5</w:t>
            </w:r>
            <w:r>
              <w:t xml:space="preserve"> hr</w:t>
            </w:r>
          </w:p>
        </w:tc>
      </w:tr>
      <w:tr w:rsidR="00DD196B" w14:paraId="53FFAA21" w14:textId="77777777">
        <w:tc>
          <w:tcPr>
            <w:tcW w:w="3192" w:type="dxa"/>
            <w:tcBorders>
              <w:bottom w:val="single" w:sz="4" w:space="0" w:color="auto"/>
            </w:tcBorders>
          </w:tcPr>
          <w:p w14:paraId="7C44C62A" w14:textId="72466FCC" w:rsidR="00DD196B" w:rsidRDefault="5CC57329">
            <w:r>
              <w:t>July 3, 2021</w:t>
            </w:r>
          </w:p>
        </w:tc>
        <w:tc>
          <w:tcPr>
            <w:tcW w:w="3192" w:type="dxa"/>
            <w:tcBorders>
              <w:bottom w:val="single" w:sz="4" w:space="0" w:color="auto"/>
            </w:tcBorders>
          </w:tcPr>
          <w:p w14:paraId="75732BE5" w14:textId="2B9DFFBC" w:rsidR="00DD196B" w:rsidRDefault="00DED164">
            <w:r>
              <w:t>Review Sequence diagrams</w:t>
            </w:r>
          </w:p>
        </w:tc>
        <w:tc>
          <w:tcPr>
            <w:tcW w:w="3192" w:type="dxa"/>
          </w:tcPr>
          <w:p w14:paraId="5E67ED18" w14:textId="6895F9AF" w:rsidR="00DD196B" w:rsidRDefault="00DED164">
            <w:r>
              <w:t>1</w:t>
            </w:r>
            <w:r w:rsidR="597B016A">
              <w:t>.5</w:t>
            </w:r>
            <w:r>
              <w:t xml:space="preserve"> hr</w:t>
            </w:r>
          </w:p>
        </w:tc>
      </w:tr>
      <w:tr w:rsidR="00DD196B" w14:paraId="36D305FF" w14:textId="77777777">
        <w:tc>
          <w:tcPr>
            <w:tcW w:w="3192" w:type="dxa"/>
            <w:tcBorders>
              <w:bottom w:val="single" w:sz="4" w:space="0" w:color="auto"/>
            </w:tcBorders>
          </w:tcPr>
          <w:p w14:paraId="122E89DC" w14:textId="77777777" w:rsidR="00DD196B" w:rsidRDefault="00DD196B"/>
        </w:tc>
        <w:tc>
          <w:tcPr>
            <w:tcW w:w="3192" w:type="dxa"/>
            <w:tcBorders>
              <w:bottom w:val="single" w:sz="4" w:space="0" w:color="auto"/>
            </w:tcBorders>
          </w:tcPr>
          <w:p w14:paraId="1E6B768B" w14:textId="77777777" w:rsidR="00DD196B" w:rsidRDefault="00DD196B"/>
        </w:tc>
        <w:tc>
          <w:tcPr>
            <w:tcW w:w="3192" w:type="dxa"/>
          </w:tcPr>
          <w:p w14:paraId="1BAF8020" w14:textId="77777777" w:rsidR="00DD196B" w:rsidRDefault="00DD196B"/>
        </w:tc>
      </w:tr>
      <w:tr w:rsidR="00DD196B" w14:paraId="09476EE0" w14:textId="77777777">
        <w:tc>
          <w:tcPr>
            <w:tcW w:w="3192" w:type="dxa"/>
            <w:tcBorders>
              <w:bottom w:val="single" w:sz="4" w:space="0" w:color="auto"/>
            </w:tcBorders>
          </w:tcPr>
          <w:p w14:paraId="5899CE38" w14:textId="77777777" w:rsidR="00DD196B" w:rsidRDefault="00DD196B"/>
        </w:tc>
        <w:tc>
          <w:tcPr>
            <w:tcW w:w="3192" w:type="dxa"/>
            <w:tcBorders>
              <w:bottom w:val="single" w:sz="4" w:space="0" w:color="auto"/>
            </w:tcBorders>
          </w:tcPr>
          <w:p w14:paraId="1F89183B" w14:textId="77777777" w:rsidR="00DD196B" w:rsidRDefault="00DD196B"/>
        </w:tc>
        <w:tc>
          <w:tcPr>
            <w:tcW w:w="3192" w:type="dxa"/>
            <w:tcBorders>
              <w:bottom w:val="single" w:sz="4" w:space="0" w:color="auto"/>
            </w:tcBorders>
          </w:tcPr>
          <w:p w14:paraId="697359C3" w14:textId="77777777" w:rsidR="00DD196B" w:rsidRDefault="00DD196B"/>
        </w:tc>
      </w:tr>
      <w:tr w:rsidR="00DD196B" w14:paraId="0767B92E" w14:textId="77777777">
        <w:tc>
          <w:tcPr>
            <w:tcW w:w="3192" w:type="dxa"/>
            <w:tcBorders>
              <w:top w:val="single" w:sz="4" w:space="0" w:color="auto"/>
              <w:left w:val="nil"/>
              <w:bottom w:val="nil"/>
              <w:right w:val="nil"/>
            </w:tcBorders>
          </w:tcPr>
          <w:p w14:paraId="14754378" w14:textId="77777777" w:rsidR="00DD196B" w:rsidRDefault="00DD196B"/>
        </w:tc>
        <w:tc>
          <w:tcPr>
            <w:tcW w:w="3192" w:type="dxa"/>
            <w:tcBorders>
              <w:top w:val="single" w:sz="4" w:space="0" w:color="auto"/>
              <w:left w:val="nil"/>
              <w:bottom w:val="nil"/>
              <w:right w:val="single" w:sz="4" w:space="0" w:color="auto"/>
            </w:tcBorders>
          </w:tcPr>
          <w:p w14:paraId="71AA1FFE" w14:textId="77777777" w:rsidR="00DD196B" w:rsidRDefault="00DD196B">
            <w:pPr>
              <w:jc w:val="right"/>
              <w:rPr>
                <w:b/>
              </w:rPr>
            </w:pPr>
            <w:r>
              <w:rPr>
                <w:b/>
              </w:rPr>
              <w:t xml:space="preserve">Total : </w:t>
            </w:r>
          </w:p>
        </w:tc>
        <w:tc>
          <w:tcPr>
            <w:tcW w:w="3192" w:type="dxa"/>
            <w:tcBorders>
              <w:left w:val="single" w:sz="4" w:space="0" w:color="auto"/>
            </w:tcBorders>
          </w:tcPr>
          <w:p w14:paraId="269A4577" w14:textId="24C4C1AB" w:rsidR="00DD196B" w:rsidRDefault="092B77D9">
            <w:r>
              <w:t>8</w:t>
            </w:r>
            <w:r w:rsidR="642C36EA">
              <w:t xml:space="preserve"> hr</w:t>
            </w:r>
          </w:p>
        </w:tc>
      </w:tr>
    </w:tbl>
    <w:p w14:paraId="3137D01C" w14:textId="77777777" w:rsidR="00DD196B" w:rsidRDefault="00DD196B">
      <w:pPr>
        <w:pStyle w:val="InfoBlue"/>
      </w:pPr>
    </w:p>
    <w:p w14:paraId="00AB394D" w14:textId="0893566C" w:rsidR="00DD196B" w:rsidRDefault="66AEA261" w:rsidP="42259182">
      <w:pPr>
        <w:pStyle w:val="Heading2"/>
      </w:pPr>
      <w:bookmarkStart w:id="116" w:name="_Toc80184657"/>
      <w:r>
        <w:t>Garrett Adams</w:t>
      </w:r>
      <w:bookmarkEnd w:id="1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08"/>
        <w:gridCol w:w="3130"/>
        <w:gridCol w:w="3112"/>
      </w:tblGrid>
      <w:tr w:rsidR="00DD196B" w14:paraId="6CCE242C" w14:textId="77777777">
        <w:tc>
          <w:tcPr>
            <w:tcW w:w="3192" w:type="dxa"/>
            <w:shd w:val="pct20" w:color="auto" w:fill="auto"/>
          </w:tcPr>
          <w:p w14:paraId="43C1F572" w14:textId="77777777" w:rsidR="00DD196B" w:rsidRDefault="00DD196B">
            <w:pPr>
              <w:rPr>
                <w:b/>
              </w:rPr>
            </w:pPr>
            <w:r>
              <w:rPr>
                <w:b/>
              </w:rPr>
              <w:t>date</w:t>
            </w:r>
          </w:p>
        </w:tc>
        <w:tc>
          <w:tcPr>
            <w:tcW w:w="3192" w:type="dxa"/>
            <w:shd w:val="pct20" w:color="auto" w:fill="auto"/>
          </w:tcPr>
          <w:p w14:paraId="02F1F248" w14:textId="77777777" w:rsidR="00DD196B" w:rsidRDefault="00DD196B">
            <w:pPr>
              <w:rPr>
                <w:b/>
              </w:rPr>
            </w:pPr>
            <w:r>
              <w:rPr>
                <w:b/>
              </w:rPr>
              <w:t>task</w:t>
            </w:r>
          </w:p>
        </w:tc>
        <w:tc>
          <w:tcPr>
            <w:tcW w:w="3192" w:type="dxa"/>
            <w:shd w:val="pct20" w:color="auto" w:fill="auto"/>
          </w:tcPr>
          <w:p w14:paraId="16E86743" w14:textId="77777777" w:rsidR="00DD196B" w:rsidRDefault="00DD196B">
            <w:pPr>
              <w:rPr>
                <w:b/>
              </w:rPr>
            </w:pPr>
            <w:r>
              <w:rPr>
                <w:b/>
              </w:rPr>
              <w:t>duration</w:t>
            </w:r>
          </w:p>
        </w:tc>
      </w:tr>
      <w:tr w:rsidR="00DD196B" w14:paraId="49862797" w14:textId="77777777">
        <w:tc>
          <w:tcPr>
            <w:tcW w:w="3192" w:type="dxa"/>
          </w:tcPr>
          <w:p w14:paraId="3B4E8A9F" w14:textId="3D3356E6" w:rsidR="00DD196B" w:rsidRDefault="00A02FB0">
            <w:r>
              <w:t>June 3, 2021</w:t>
            </w:r>
          </w:p>
        </w:tc>
        <w:tc>
          <w:tcPr>
            <w:tcW w:w="3192" w:type="dxa"/>
          </w:tcPr>
          <w:p w14:paraId="4F28B91F" w14:textId="6959A553" w:rsidR="00DD196B" w:rsidRDefault="004C3164">
            <w:r>
              <w:t>1.1-1.5</w:t>
            </w:r>
          </w:p>
        </w:tc>
        <w:tc>
          <w:tcPr>
            <w:tcW w:w="3192" w:type="dxa"/>
          </w:tcPr>
          <w:p w14:paraId="6852BF6A" w14:textId="392F5EA2" w:rsidR="00DD196B" w:rsidRDefault="00A85623">
            <w:r>
              <w:t>1hr</w:t>
            </w:r>
          </w:p>
        </w:tc>
      </w:tr>
      <w:tr w:rsidR="00DD196B" w14:paraId="662D3FF2" w14:textId="77777777">
        <w:tc>
          <w:tcPr>
            <w:tcW w:w="3192" w:type="dxa"/>
            <w:tcBorders>
              <w:bottom w:val="single" w:sz="4" w:space="0" w:color="auto"/>
            </w:tcBorders>
          </w:tcPr>
          <w:p w14:paraId="3AA99CC7" w14:textId="6F6E9103" w:rsidR="00DD196B" w:rsidRDefault="004C3164">
            <w:r>
              <w:t>June 16,2021</w:t>
            </w:r>
          </w:p>
        </w:tc>
        <w:tc>
          <w:tcPr>
            <w:tcW w:w="3192" w:type="dxa"/>
            <w:tcBorders>
              <w:bottom w:val="single" w:sz="4" w:space="0" w:color="auto"/>
            </w:tcBorders>
          </w:tcPr>
          <w:p w14:paraId="17F05EBA" w14:textId="15CC8143" w:rsidR="00DD196B" w:rsidRDefault="004C3164">
            <w:r>
              <w:t>2.1-2.3</w:t>
            </w:r>
          </w:p>
        </w:tc>
        <w:tc>
          <w:tcPr>
            <w:tcW w:w="3192" w:type="dxa"/>
          </w:tcPr>
          <w:p w14:paraId="7B6ED6A4" w14:textId="167178D2" w:rsidR="00DD196B" w:rsidRDefault="004C3164">
            <w:r>
              <w:t>3hr</w:t>
            </w:r>
          </w:p>
        </w:tc>
      </w:tr>
      <w:tr w:rsidR="00DD196B" w14:paraId="7DFFA16F" w14:textId="77777777">
        <w:tc>
          <w:tcPr>
            <w:tcW w:w="3192" w:type="dxa"/>
            <w:tcBorders>
              <w:bottom w:val="single" w:sz="4" w:space="0" w:color="auto"/>
            </w:tcBorders>
          </w:tcPr>
          <w:p w14:paraId="70FB162E" w14:textId="2FDE6AEB" w:rsidR="00DD196B" w:rsidRDefault="0039378D">
            <w:r>
              <w:t>June 23, 2021</w:t>
            </w:r>
          </w:p>
        </w:tc>
        <w:tc>
          <w:tcPr>
            <w:tcW w:w="3192" w:type="dxa"/>
            <w:tcBorders>
              <w:bottom w:val="single" w:sz="4" w:space="0" w:color="auto"/>
            </w:tcBorders>
          </w:tcPr>
          <w:p w14:paraId="6B8ED8CC" w14:textId="419F7BB6" w:rsidR="00DD196B" w:rsidRDefault="0039378D">
            <w:r>
              <w:t>2.6-2.7</w:t>
            </w:r>
          </w:p>
        </w:tc>
        <w:tc>
          <w:tcPr>
            <w:tcW w:w="3192" w:type="dxa"/>
          </w:tcPr>
          <w:p w14:paraId="621FEE23" w14:textId="70D444AC" w:rsidR="00DD196B" w:rsidRDefault="0039378D">
            <w:r>
              <w:t>4hr</w:t>
            </w:r>
          </w:p>
        </w:tc>
      </w:tr>
      <w:tr w:rsidR="00DD196B" w14:paraId="1BF3A766" w14:textId="77777777">
        <w:tc>
          <w:tcPr>
            <w:tcW w:w="3192" w:type="dxa"/>
            <w:tcBorders>
              <w:bottom w:val="single" w:sz="4" w:space="0" w:color="auto"/>
            </w:tcBorders>
          </w:tcPr>
          <w:p w14:paraId="52E10EAB" w14:textId="09B686C6" w:rsidR="00DD196B" w:rsidRDefault="0039378D">
            <w:r>
              <w:t xml:space="preserve">June </w:t>
            </w:r>
            <w:r w:rsidR="007931B0">
              <w:t>29, 2021</w:t>
            </w:r>
          </w:p>
        </w:tc>
        <w:tc>
          <w:tcPr>
            <w:tcW w:w="3192" w:type="dxa"/>
            <w:tcBorders>
              <w:bottom w:val="single" w:sz="4" w:space="0" w:color="auto"/>
            </w:tcBorders>
          </w:tcPr>
          <w:p w14:paraId="1EFC8CF7" w14:textId="3A985936" w:rsidR="00DD196B" w:rsidRDefault="007931B0">
            <w:r>
              <w:t>Review/Format</w:t>
            </w:r>
          </w:p>
        </w:tc>
        <w:tc>
          <w:tcPr>
            <w:tcW w:w="3192" w:type="dxa"/>
          </w:tcPr>
          <w:p w14:paraId="59B8A736" w14:textId="4C575C3B" w:rsidR="00DD196B" w:rsidRDefault="00A01F84">
            <w:r>
              <w:t>2hr</w:t>
            </w:r>
          </w:p>
        </w:tc>
      </w:tr>
      <w:tr w:rsidR="00DD196B" w14:paraId="7F07D0F5" w14:textId="77777777">
        <w:tc>
          <w:tcPr>
            <w:tcW w:w="3192" w:type="dxa"/>
            <w:tcBorders>
              <w:bottom w:val="single" w:sz="4" w:space="0" w:color="auto"/>
            </w:tcBorders>
          </w:tcPr>
          <w:p w14:paraId="6D69B34B" w14:textId="77777777" w:rsidR="00DD196B" w:rsidRDefault="00DD196B"/>
        </w:tc>
        <w:tc>
          <w:tcPr>
            <w:tcW w:w="3192" w:type="dxa"/>
            <w:tcBorders>
              <w:bottom w:val="single" w:sz="4" w:space="0" w:color="auto"/>
            </w:tcBorders>
          </w:tcPr>
          <w:p w14:paraId="0B1029C7" w14:textId="77777777" w:rsidR="00DD196B" w:rsidRDefault="00DD196B"/>
        </w:tc>
        <w:tc>
          <w:tcPr>
            <w:tcW w:w="3192" w:type="dxa"/>
          </w:tcPr>
          <w:p w14:paraId="061F6F91" w14:textId="77777777" w:rsidR="00DD196B" w:rsidRDefault="00DD196B"/>
        </w:tc>
      </w:tr>
      <w:tr w:rsidR="00DD196B" w14:paraId="39979D4A" w14:textId="77777777">
        <w:tc>
          <w:tcPr>
            <w:tcW w:w="3192" w:type="dxa"/>
            <w:tcBorders>
              <w:bottom w:val="single" w:sz="4" w:space="0" w:color="auto"/>
            </w:tcBorders>
          </w:tcPr>
          <w:p w14:paraId="69E84B8D" w14:textId="77777777" w:rsidR="00DD196B" w:rsidRDefault="00DD196B"/>
        </w:tc>
        <w:tc>
          <w:tcPr>
            <w:tcW w:w="3192" w:type="dxa"/>
            <w:tcBorders>
              <w:bottom w:val="single" w:sz="4" w:space="0" w:color="auto"/>
            </w:tcBorders>
          </w:tcPr>
          <w:p w14:paraId="0FA74681" w14:textId="77777777" w:rsidR="00DD196B" w:rsidRDefault="00DD196B"/>
        </w:tc>
        <w:tc>
          <w:tcPr>
            <w:tcW w:w="3192" w:type="dxa"/>
          </w:tcPr>
          <w:p w14:paraId="1F487405" w14:textId="77777777" w:rsidR="00DD196B" w:rsidRDefault="00DD196B"/>
        </w:tc>
      </w:tr>
      <w:tr w:rsidR="00DD196B" w14:paraId="4C194D73" w14:textId="77777777">
        <w:tc>
          <w:tcPr>
            <w:tcW w:w="3192" w:type="dxa"/>
            <w:tcBorders>
              <w:bottom w:val="single" w:sz="4" w:space="0" w:color="auto"/>
            </w:tcBorders>
          </w:tcPr>
          <w:p w14:paraId="0879DF93" w14:textId="77777777" w:rsidR="00DD196B" w:rsidRDefault="00DD196B"/>
        </w:tc>
        <w:tc>
          <w:tcPr>
            <w:tcW w:w="3192" w:type="dxa"/>
            <w:tcBorders>
              <w:bottom w:val="single" w:sz="4" w:space="0" w:color="auto"/>
            </w:tcBorders>
          </w:tcPr>
          <w:p w14:paraId="4682CD03" w14:textId="77777777" w:rsidR="00DD196B" w:rsidRDefault="00DD196B"/>
        </w:tc>
        <w:tc>
          <w:tcPr>
            <w:tcW w:w="3192" w:type="dxa"/>
            <w:tcBorders>
              <w:bottom w:val="single" w:sz="4" w:space="0" w:color="auto"/>
            </w:tcBorders>
          </w:tcPr>
          <w:p w14:paraId="22FFD84A" w14:textId="77777777" w:rsidR="00DD196B" w:rsidRDefault="00DD196B"/>
        </w:tc>
      </w:tr>
      <w:tr w:rsidR="00DD196B" w14:paraId="5923196C" w14:textId="77777777">
        <w:tc>
          <w:tcPr>
            <w:tcW w:w="3192" w:type="dxa"/>
            <w:tcBorders>
              <w:top w:val="single" w:sz="4" w:space="0" w:color="auto"/>
              <w:left w:val="nil"/>
              <w:bottom w:val="nil"/>
              <w:right w:val="nil"/>
            </w:tcBorders>
          </w:tcPr>
          <w:p w14:paraId="01BD01F5" w14:textId="77777777" w:rsidR="00DD196B" w:rsidRDefault="00DD196B"/>
        </w:tc>
        <w:tc>
          <w:tcPr>
            <w:tcW w:w="3192" w:type="dxa"/>
            <w:tcBorders>
              <w:top w:val="single" w:sz="4" w:space="0" w:color="auto"/>
              <w:left w:val="nil"/>
              <w:bottom w:val="nil"/>
              <w:right w:val="single" w:sz="4" w:space="0" w:color="auto"/>
            </w:tcBorders>
          </w:tcPr>
          <w:p w14:paraId="4B00CAED" w14:textId="77777777" w:rsidR="00DD196B" w:rsidRDefault="00DD196B">
            <w:pPr>
              <w:jc w:val="right"/>
              <w:rPr>
                <w:b/>
              </w:rPr>
            </w:pPr>
            <w:r>
              <w:rPr>
                <w:b/>
              </w:rPr>
              <w:t xml:space="preserve">Total : </w:t>
            </w:r>
          </w:p>
        </w:tc>
        <w:tc>
          <w:tcPr>
            <w:tcW w:w="3192" w:type="dxa"/>
            <w:tcBorders>
              <w:left w:val="single" w:sz="4" w:space="0" w:color="auto"/>
            </w:tcBorders>
          </w:tcPr>
          <w:p w14:paraId="7875C568" w14:textId="52270453" w:rsidR="00DD196B" w:rsidRDefault="00AE65E9">
            <w:r>
              <w:t>10hr</w:t>
            </w:r>
          </w:p>
        </w:tc>
      </w:tr>
    </w:tbl>
    <w:p w14:paraId="32931AC7" w14:textId="2B9D99DD" w:rsidR="00DD196B" w:rsidRDefault="00DD196B" w:rsidP="00AE2EE3">
      <w:pPr>
        <w:pStyle w:val="BodyText"/>
      </w:pPr>
    </w:p>
    <w:p w14:paraId="77DF8DAD" w14:textId="793396FF" w:rsidR="00643BF2" w:rsidRDefault="36F9F3FA" w:rsidP="42259182">
      <w:pPr>
        <w:pStyle w:val="Heading2"/>
      </w:pPr>
      <w:bookmarkStart w:id="117" w:name="_Toc80184658"/>
      <w:r>
        <w:t>Huy Tran</w:t>
      </w:r>
      <w:bookmarkEnd w:id="1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08"/>
        <w:gridCol w:w="3122"/>
        <w:gridCol w:w="3120"/>
      </w:tblGrid>
      <w:tr w:rsidR="00643BF2" w14:paraId="662FACA4" w14:textId="77777777" w:rsidTr="00DC2974">
        <w:tc>
          <w:tcPr>
            <w:tcW w:w="3108" w:type="dxa"/>
            <w:shd w:val="pct20" w:color="auto" w:fill="auto"/>
          </w:tcPr>
          <w:p w14:paraId="6BEEC562" w14:textId="77777777" w:rsidR="00643BF2" w:rsidRDefault="00643BF2" w:rsidP="00A9209C">
            <w:pPr>
              <w:rPr>
                <w:b/>
              </w:rPr>
            </w:pPr>
            <w:r>
              <w:rPr>
                <w:b/>
              </w:rPr>
              <w:t>date</w:t>
            </w:r>
          </w:p>
        </w:tc>
        <w:tc>
          <w:tcPr>
            <w:tcW w:w="3122" w:type="dxa"/>
            <w:shd w:val="pct20" w:color="auto" w:fill="auto"/>
          </w:tcPr>
          <w:p w14:paraId="42173DF5" w14:textId="77777777" w:rsidR="00643BF2" w:rsidRDefault="00643BF2" w:rsidP="00A9209C">
            <w:pPr>
              <w:rPr>
                <w:b/>
              </w:rPr>
            </w:pPr>
            <w:r>
              <w:rPr>
                <w:b/>
              </w:rPr>
              <w:t>task</w:t>
            </w:r>
          </w:p>
        </w:tc>
        <w:tc>
          <w:tcPr>
            <w:tcW w:w="3120" w:type="dxa"/>
            <w:shd w:val="pct20" w:color="auto" w:fill="auto"/>
          </w:tcPr>
          <w:p w14:paraId="10B0B580" w14:textId="77777777" w:rsidR="00643BF2" w:rsidRDefault="00643BF2" w:rsidP="00A9209C">
            <w:pPr>
              <w:rPr>
                <w:b/>
              </w:rPr>
            </w:pPr>
            <w:r>
              <w:rPr>
                <w:b/>
              </w:rPr>
              <w:t>duration</w:t>
            </w:r>
          </w:p>
        </w:tc>
      </w:tr>
      <w:tr w:rsidR="00643BF2" w14:paraId="5B177966" w14:textId="77777777" w:rsidTr="00DC2974">
        <w:tc>
          <w:tcPr>
            <w:tcW w:w="3108" w:type="dxa"/>
          </w:tcPr>
          <w:p w14:paraId="4DFEF1CF" w14:textId="582FC3F3" w:rsidR="00643BF2" w:rsidRDefault="00305BEB" w:rsidP="00A9209C">
            <w:r>
              <w:t>June 19, 2021</w:t>
            </w:r>
          </w:p>
        </w:tc>
        <w:tc>
          <w:tcPr>
            <w:tcW w:w="3122" w:type="dxa"/>
          </w:tcPr>
          <w:p w14:paraId="488F710F" w14:textId="3C66D65F" w:rsidR="00643BF2" w:rsidRDefault="00D3385F" w:rsidP="00A9209C">
            <w:r>
              <w:t>1.1-1.5</w:t>
            </w:r>
            <w:r w:rsidR="00BC239B">
              <w:t>, 2.1</w:t>
            </w:r>
          </w:p>
        </w:tc>
        <w:tc>
          <w:tcPr>
            <w:tcW w:w="3120" w:type="dxa"/>
          </w:tcPr>
          <w:p w14:paraId="41F124A4" w14:textId="06741A46" w:rsidR="00643BF2" w:rsidRDefault="0024637A" w:rsidP="00A9209C">
            <w:r>
              <w:t>2 hr</w:t>
            </w:r>
          </w:p>
        </w:tc>
      </w:tr>
      <w:tr w:rsidR="00643BF2" w14:paraId="51646459" w14:textId="77777777" w:rsidTr="00DC2974">
        <w:tc>
          <w:tcPr>
            <w:tcW w:w="3108" w:type="dxa"/>
            <w:tcBorders>
              <w:bottom w:val="single" w:sz="4" w:space="0" w:color="auto"/>
            </w:tcBorders>
          </w:tcPr>
          <w:p w14:paraId="54256213" w14:textId="62BC193E" w:rsidR="00643BF2" w:rsidRDefault="00BE7D13" w:rsidP="00A9209C">
            <w:r>
              <w:t>June 27, 2021</w:t>
            </w:r>
          </w:p>
        </w:tc>
        <w:tc>
          <w:tcPr>
            <w:tcW w:w="3122" w:type="dxa"/>
            <w:tcBorders>
              <w:bottom w:val="single" w:sz="4" w:space="0" w:color="auto"/>
            </w:tcBorders>
          </w:tcPr>
          <w:p w14:paraId="39304B2B" w14:textId="6B811C9A" w:rsidR="00643BF2" w:rsidRDefault="00DC2974" w:rsidP="00A9209C">
            <w:r>
              <w:t xml:space="preserve">2.1.1.1, </w:t>
            </w:r>
            <w:r w:rsidR="00BE7D13">
              <w:t>2.</w:t>
            </w:r>
            <w:r w:rsidR="000224E7">
              <w:t>1.1</w:t>
            </w:r>
            <w:r w:rsidR="007378C6">
              <w:t>.2</w:t>
            </w:r>
            <w:r w:rsidR="00AF740C">
              <w:t>,</w:t>
            </w:r>
            <w:r w:rsidR="007A5A65">
              <w:t xml:space="preserve"> review</w:t>
            </w:r>
            <w:r w:rsidR="00AF740C">
              <w:t xml:space="preserve"> 2.3</w:t>
            </w:r>
            <w:r w:rsidR="00694D00">
              <w:t xml:space="preserve"> and 2.6</w:t>
            </w:r>
            <w:r w:rsidR="00AF740C">
              <w:t xml:space="preserve"> </w:t>
            </w:r>
          </w:p>
        </w:tc>
        <w:tc>
          <w:tcPr>
            <w:tcW w:w="3120" w:type="dxa"/>
          </w:tcPr>
          <w:p w14:paraId="0CC0896A" w14:textId="164C6BBC" w:rsidR="00643BF2" w:rsidRDefault="007378C6" w:rsidP="00A9209C">
            <w:r>
              <w:t>1 hr</w:t>
            </w:r>
          </w:p>
        </w:tc>
      </w:tr>
      <w:tr w:rsidR="00643BF2" w14:paraId="2DE723A2" w14:textId="77777777" w:rsidTr="00DC2974">
        <w:tc>
          <w:tcPr>
            <w:tcW w:w="3108" w:type="dxa"/>
            <w:tcBorders>
              <w:bottom w:val="single" w:sz="4" w:space="0" w:color="auto"/>
            </w:tcBorders>
          </w:tcPr>
          <w:p w14:paraId="136A970E" w14:textId="58FA77BB" w:rsidR="00643BF2" w:rsidRDefault="00F11968" w:rsidP="00A9209C">
            <w:r>
              <w:t>June 28, 2021</w:t>
            </w:r>
          </w:p>
        </w:tc>
        <w:tc>
          <w:tcPr>
            <w:tcW w:w="3122" w:type="dxa"/>
            <w:tcBorders>
              <w:bottom w:val="single" w:sz="4" w:space="0" w:color="auto"/>
            </w:tcBorders>
          </w:tcPr>
          <w:p w14:paraId="7B31BD10" w14:textId="67494F4A" w:rsidR="00643BF2" w:rsidRDefault="007B52D5" w:rsidP="00A9209C">
            <w:r>
              <w:t>2.7.1</w:t>
            </w:r>
          </w:p>
        </w:tc>
        <w:tc>
          <w:tcPr>
            <w:tcW w:w="3120" w:type="dxa"/>
          </w:tcPr>
          <w:p w14:paraId="3E2F0BDE" w14:textId="651622B3" w:rsidR="00643BF2" w:rsidRDefault="001C60F3" w:rsidP="00A9209C">
            <w:r>
              <w:t>0.5 hr</w:t>
            </w:r>
          </w:p>
        </w:tc>
      </w:tr>
      <w:tr w:rsidR="00643BF2" w14:paraId="5C85A901" w14:textId="77777777" w:rsidTr="00DC2974">
        <w:tc>
          <w:tcPr>
            <w:tcW w:w="3108" w:type="dxa"/>
            <w:tcBorders>
              <w:bottom w:val="single" w:sz="4" w:space="0" w:color="auto"/>
            </w:tcBorders>
          </w:tcPr>
          <w:p w14:paraId="174ECB7B" w14:textId="15BB8602" w:rsidR="00643BF2" w:rsidRDefault="001C60F3" w:rsidP="00A9209C">
            <w:r>
              <w:t>June 29, 2021</w:t>
            </w:r>
          </w:p>
        </w:tc>
        <w:tc>
          <w:tcPr>
            <w:tcW w:w="3122" w:type="dxa"/>
            <w:tcBorders>
              <w:bottom w:val="single" w:sz="4" w:space="0" w:color="auto"/>
            </w:tcBorders>
          </w:tcPr>
          <w:p w14:paraId="44E0E80E" w14:textId="06D5C095" w:rsidR="00643BF2" w:rsidRDefault="00C57B69" w:rsidP="00A9209C">
            <w:r>
              <w:t xml:space="preserve">2.7.4, </w:t>
            </w:r>
            <w:r w:rsidR="001C74A1">
              <w:t>Review 2.1.</w:t>
            </w:r>
            <w:r w:rsidR="000B323B">
              <w:t>1.3</w:t>
            </w:r>
            <w:r w:rsidR="00CF777B">
              <w:t>-</w:t>
            </w:r>
            <w:r w:rsidR="00AB0464">
              <w:t>2.1.1.5</w:t>
            </w:r>
          </w:p>
        </w:tc>
        <w:tc>
          <w:tcPr>
            <w:tcW w:w="3120" w:type="dxa"/>
          </w:tcPr>
          <w:p w14:paraId="033327AC" w14:textId="1B1B4506" w:rsidR="00643BF2" w:rsidRDefault="00C57B69" w:rsidP="00A9209C">
            <w:r>
              <w:t>1</w:t>
            </w:r>
            <w:r w:rsidR="00AB0464">
              <w:t xml:space="preserve"> hr</w:t>
            </w:r>
          </w:p>
        </w:tc>
      </w:tr>
      <w:tr w:rsidR="00643BF2" w14:paraId="3CED5FE5" w14:textId="77777777" w:rsidTr="00DC2974">
        <w:tc>
          <w:tcPr>
            <w:tcW w:w="3108" w:type="dxa"/>
            <w:tcBorders>
              <w:bottom w:val="single" w:sz="4" w:space="0" w:color="auto"/>
            </w:tcBorders>
          </w:tcPr>
          <w:p w14:paraId="0EB17C10" w14:textId="0BA685FB" w:rsidR="00643BF2" w:rsidRDefault="00FA3270" w:rsidP="00A9209C">
            <w:r>
              <w:t>July 1, 2021</w:t>
            </w:r>
          </w:p>
        </w:tc>
        <w:tc>
          <w:tcPr>
            <w:tcW w:w="3122" w:type="dxa"/>
            <w:tcBorders>
              <w:bottom w:val="single" w:sz="4" w:space="0" w:color="auto"/>
            </w:tcBorders>
          </w:tcPr>
          <w:p w14:paraId="49F11D1F" w14:textId="6F350B17" w:rsidR="00643BF2" w:rsidRDefault="00F27B33" w:rsidP="00A9209C">
            <w:r>
              <w:t>2.2</w:t>
            </w:r>
            <w:r w:rsidR="00F9776B">
              <w:t xml:space="preserve">, </w:t>
            </w:r>
            <w:r w:rsidR="0017526B">
              <w:t>2.</w:t>
            </w:r>
            <w:r w:rsidR="005B1236">
              <w:t>7.9</w:t>
            </w:r>
            <w:r w:rsidR="00A670A1">
              <w:t xml:space="preserve"> extension, </w:t>
            </w:r>
            <w:r w:rsidR="00AB1638">
              <w:t xml:space="preserve">fix </w:t>
            </w:r>
            <w:r w:rsidR="003E633A">
              <w:t>2.7.3</w:t>
            </w:r>
          </w:p>
        </w:tc>
        <w:tc>
          <w:tcPr>
            <w:tcW w:w="3120" w:type="dxa"/>
          </w:tcPr>
          <w:p w14:paraId="41F707A7" w14:textId="507D2A08" w:rsidR="00643BF2" w:rsidRDefault="003E633A" w:rsidP="00A9209C">
            <w:r>
              <w:t>2 hr</w:t>
            </w:r>
          </w:p>
        </w:tc>
      </w:tr>
      <w:tr w:rsidR="00643BF2" w14:paraId="424DBB74" w14:textId="77777777" w:rsidTr="00DC2974">
        <w:tc>
          <w:tcPr>
            <w:tcW w:w="3108" w:type="dxa"/>
            <w:tcBorders>
              <w:bottom w:val="single" w:sz="4" w:space="0" w:color="auto"/>
            </w:tcBorders>
          </w:tcPr>
          <w:p w14:paraId="79849FF1" w14:textId="3854ADC8" w:rsidR="00643BF2" w:rsidRDefault="00475CB2" w:rsidP="00A9209C">
            <w:r>
              <w:t xml:space="preserve">July </w:t>
            </w:r>
            <w:r w:rsidR="009C62CE">
              <w:t>2, 2021</w:t>
            </w:r>
          </w:p>
        </w:tc>
        <w:tc>
          <w:tcPr>
            <w:tcW w:w="3122" w:type="dxa"/>
            <w:tcBorders>
              <w:bottom w:val="single" w:sz="4" w:space="0" w:color="auto"/>
            </w:tcBorders>
          </w:tcPr>
          <w:p w14:paraId="6FF8D2E4" w14:textId="72D495AA" w:rsidR="00643BF2" w:rsidRDefault="00567964" w:rsidP="00A9209C">
            <w:r>
              <w:t>2.7.8</w:t>
            </w:r>
            <w:r w:rsidR="0044070B">
              <w:t>, 2.7.9</w:t>
            </w:r>
            <w:r w:rsidR="00387A74">
              <w:t>, Review sequence diagram</w:t>
            </w:r>
          </w:p>
        </w:tc>
        <w:tc>
          <w:tcPr>
            <w:tcW w:w="3120" w:type="dxa"/>
            <w:tcBorders>
              <w:bottom w:val="single" w:sz="4" w:space="0" w:color="auto"/>
            </w:tcBorders>
          </w:tcPr>
          <w:p w14:paraId="37BF55DC" w14:textId="1117F8DA" w:rsidR="00643BF2" w:rsidRDefault="006E78CA" w:rsidP="00A9209C">
            <w:r>
              <w:t>2</w:t>
            </w:r>
            <w:r w:rsidR="002E7872">
              <w:t>.5 hr</w:t>
            </w:r>
          </w:p>
        </w:tc>
      </w:tr>
      <w:tr w:rsidR="002E7872" w14:paraId="583CE370" w14:textId="77777777" w:rsidTr="00DC2974">
        <w:tc>
          <w:tcPr>
            <w:tcW w:w="3108" w:type="dxa"/>
            <w:tcBorders>
              <w:bottom w:val="single" w:sz="4" w:space="0" w:color="auto"/>
            </w:tcBorders>
          </w:tcPr>
          <w:p w14:paraId="003CE452" w14:textId="47D4F948" w:rsidR="002E7872" w:rsidRDefault="00651602" w:rsidP="00A9209C">
            <w:r>
              <w:t>July 4, 2021</w:t>
            </w:r>
          </w:p>
        </w:tc>
        <w:tc>
          <w:tcPr>
            <w:tcW w:w="3122" w:type="dxa"/>
            <w:tcBorders>
              <w:bottom w:val="single" w:sz="4" w:space="0" w:color="auto"/>
            </w:tcBorders>
          </w:tcPr>
          <w:p w14:paraId="3B0FDB02" w14:textId="7A437BAE" w:rsidR="002E7872" w:rsidRDefault="00F0722B" w:rsidP="00A9209C">
            <w:r>
              <w:t>Final review and format</w:t>
            </w:r>
          </w:p>
        </w:tc>
        <w:tc>
          <w:tcPr>
            <w:tcW w:w="3120" w:type="dxa"/>
            <w:tcBorders>
              <w:bottom w:val="single" w:sz="4" w:space="0" w:color="auto"/>
            </w:tcBorders>
          </w:tcPr>
          <w:p w14:paraId="6A519E90" w14:textId="5CAF2729" w:rsidR="002E7872" w:rsidRDefault="005D5C30" w:rsidP="00A9209C">
            <w:r>
              <w:t>1 hr</w:t>
            </w:r>
          </w:p>
        </w:tc>
      </w:tr>
      <w:tr w:rsidR="00320EB9" w14:paraId="70D359AA" w14:textId="77777777" w:rsidTr="00DC2974">
        <w:tc>
          <w:tcPr>
            <w:tcW w:w="3108" w:type="dxa"/>
            <w:tcBorders>
              <w:bottom w:val="single" w:sz="4" w:space="0" w:color="auto"/>
            </w:tcBorders>
          </w:tcPr>
          <w:p w14:paraId="1E04A3ED" w14:textId="7319AF0A" w:rsidR="00320EB9" w:rsidRDefault="00320EB9" w:rsidP="00A9209C">
            <w:r>
              <w:t>Aug 8, 2021</w:t>
            </w:r>
          </w:p>
        </w:tc>
        <w:tc>
          <w:tcPr>
            <w:tcW w:w="3122" w:type="dxa"/>
            <w:tcBorders>
              <w:bottom w:val="single" w:sz="4" w:space="0" w:color="auto"/>
            </w:tcBorders>
          </w:tcPr>
          <w:p w14:paraId="33116B94" w14:textId="4896649A" w:rsidR="00320EB9" w:rsidRDefault="00320EB9" w:rsidP="00A9209C">
            <w:r>
              <w:t xml:space="preserve">Revised </w:t>
            </w:r>
            <w:r w:rsidR="005823AF">
              <w:t>UI descriptions and use cases</w:t>
            </w:r>
          </w:p>
        </w:tc>
        <w:tc>
          <w:tcPr>
            <w:tcW w:w="3120" w:type="dxa"/>
            <w:tcBorders>
              <w:bottom w:val="single" w:sz="4" w:space="0" w:color="auto"/>
            </w:tcBorders>
          </w:tcPr>
          <w:p w14:paraId="3E58D43F" w14:textId="1FD56C3C" w:rsidR="00320EB9" w:rsidRDefault="005823AF" w:rsidP="00A9209C">
            <w:r>
              <w:t>1 hr</w:t>
            </w:r>
          </w:p>
        </w:tc>
      </w:tr>
      <w:tr w:rsidR="00643BF2" w14:paraId="07714BB4" w14:textId="77777777" w:rsidTr="00DC2974">
        <w:tc>
          <w:tcPr>
            <w:tcW w:w="3108" w:type="dxa"/>
            <w:tcBorders>
              <w:top w:val="single" w:sz="4" w:space="0" w:color="auto"/>
              <w:left w:val="nil"/>
              <w:bottom w:val="nil"/>
              <w:right w:val="nil"/>
            </w:tcBorders>
          </w:tcPr>
          <w:p w14:paraId="3B1D2583" w14:textId="77777777" w:rsidR="00643BF2" w:rsidRDefault="00643BF2" w:rsidP="00A9209C"/>
        </w:tc>
        <w:tc>
          <w:tcPr>
            <w:tcW w:w="3122" w:type="dxa"/>
            <w:tcBorders>
              <w:top w:val="single" w:sz="4" w:space="0" w:color="auto"/>
              <w:left w:val="nil"/>
              <w:bottom w:val="nil"/>
              <w:right w:val="single" w:sz="4" w:space="0" w:color="auto"/>
            </w:tcBorders>
          </w:tcPr>
          <w:p w14:paraId="6834DA4B" w14:textId="77777777" w:rsidR="00643BF2" w:rsidRDefault="00643BF2" w:rsidP="00A9209C">
            <w:pPr>
              <w:jc w:val="right"/>
              <w:rPr>
                <w:b/>
              </w:rPr>
            </w:pPr>
            <w:r>
              <w:rPr>
                <w:b/>
              </w:rPr>
              <w:t xml:space="preserve">Total : </w:t>
            </w:r>
          </w:p>
        </w:tc>
        <w:tc>
          <w:tcPr>
            <w:tcW w:w="3120" w:type="dxa"/>
            <w:tcBorders>
              <w:left w:val="single" w:sz="4" w:space="0" w:color="auto"/>
            </w:tcBorders>
          </w:tcPr>
          <w:p w14:paraId="4EA768EE" w14:textId="5063A762" w:rsidR="00643BF2" w:rsidRDefault="00BA138F" w:rsidP="00A9209C">
            <w:r>
              <w:t>1</w:t>
            </w:r>
            <w:r w:rsidR="005823AF">
              <w:t>1</w:t>
            </w:r>
          </w:p>
        </w:tc>
      </w:tr>
    </w:tbl>
    <w:p w14:paraId="1B3C1B44" w14:textId="2B9D99DD" w:rsidR="00643BF2" w:rsidRDefault="00643BF2" w:rsidP="00AE2EE3">
      <w:pPr>
        <w:pStyle w:val="BodyText"/>
      </w:pPr>
    </w:p>
    <w:p w14:paraId="54A16C58" w14:textId="2B9D99DD" w:rsidR="00643BF2" w:rsidRDefault="00643BF2" w:rsidP="00AE2EE3">
      <w:pPr>
        <w:pStyle w:val="BodyText"/>
      </w:pPr>
    </w:p>
    <w:p w14:paraId="04BE8462" w14:textId="2B9D99DD" w:rsidR="00643BF2" w:rsidRDefault="00643BF2" w:rsidP="00AE2EE3">
      <w:pPr>
        <w:pStyle w:val="BodyText"/>
      </w:pPr>
    </w:p>
    <w:p w14:paraId="2B481742" w14:textId="623962C7" w:rsidR="007341D6" w:rsidRDefault="007341D6" w:rsidP="00AE12FC">
      <w:pPr>
        <w:pStyle w:val="BodyText"/>
        <w:ind w:left="0"/>
      </w:pPr>
    </w:p>
    <w:sectPr w:rsidR="007341D6">
      <w:headerReference w:type="default" r:id="rId33"/>
      <w:footerReference w:type="default" r:id="rId34"/>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BB204B" w14:textId="77777777" w:rsidR="006C7B73" w:rsidRDefault="006C7B73">
      <w:pPr>
        <w:spacing w:line="240" w:lineRule="auto"/>
      </w:pPr>
      <w:r>
        <w:separator/>
      </w:r>
    </w:p>
  </w:endnote>
  <w:endnote w:type="continuationSeparator" w:id="0">
    <w:p w14:paraId="144CD91D" w14:textId="77777777" w:rsidR="006C7B73" w:rsidRDefault="006C7B73">
      <w:pPr>
        <w:spacing w:line="240" w:lineRule="auto"/>
      </w:pPr>
      <w:r>
        <w:continuationSeparator/>
      </w:r>
    </w:p>
  </w:endnote>
  <w:endnote w:type="continuationNotice" w:id="1">
    <w:p w14:paraId="0D668CAF" w14:textId="77777777" w:rsidR="006C7B73" w:rsidRDefault="006C7B7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42259182" w14:paraId="5600A9D5" w14:textId="77777777" w:rsidTr="42259182">
      <w:tc>
        <w:tcPr>
          <w:tcW w:w="3120" w:type="dxa"/>
        </w:tcPr>
        <w:p w14:paraId="00161F6F" w14:textId="0616B8A0" w:rsidR="42259182" w:rsidRDefault="42259182" w:rsidP="42259182">
          <w:pPr>
            <w:pStyle w:val="Header"/>
            <w:ind w:left="-115"/>
          </w:pPr>
        </w:p>
      </w:tc>
      <w:tc>
        <w:tcPr>
          <w:tcW w:w="3120" w:type="dxa"/>
        </w:tcPr>
        <w:p w14:paraId="283B8B7C" w14:textId="0F37646F" w:rsidR="42259182" w:rsidRDefault="42259182" w:rsidP="42259182">
          <w:pPr>
            <w:pStyle w:val="Header"/>
            <w:jc w:val="center"/>
          </w:pPr>
        </w:p>
      </w:tc>
      <w:tc>
        <w:tcPr>
          <w:tcW w:w="3120" w:type="dxa"/>
        </w:tcPr>
        <w:p w14:paraId="56FD53CD" w14:textId="358C0BB8" w:rsidR="42259182" w:rsidRDefault="42259182" w:rsidP="42259182">
          <w:pPr>
            <w:pStyle w:val="Header"/>
            <w:ind w:right="-115"/>
            <w:jc w:val="right"/>
          </w:pPr>
        </w:p>
      </w:tc>
    </w:tr>
  </w:tbl>
  <w:p w14:paraId="740ADEF3" w14:textId="13A937C0" w:rsidR="42259182" w:rsidRDefault="42259182" w:rsidP="422591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DD196B" w14:paraId="58DB9D53" w14:textId="77777777">
      <w:tc>
        <w:tcPr>
          <w:tcW w:w="3162" w:type="dxa"/>
          <w:tcBorders>
            <w:top w:val="nil"/>
            <w:left w:val="nil"/>
            <w:bottom w:val="nil"/>
            <w:right w:val="nil"/>
          </w:tcBorders>
        </w:tcPr>
        <w:p w14:paraId="2D2CCFD0" w14:textId="77777777" w:rsidR="00DD196B" w:rsidRDefault="00DD196B">
          <w:pPr>
            <w:ind w:right="360"/>
          </w:pPr>
        </w:p>
      </w:tc>
      <w:tc>
        <w:tcPr>
          <w:tcW w:w="3162" w:type="dxa"/>
          <w:tcBorders>
            <w:top w:val="nil"/>
            <w:left w:val="nil"/>
            <w:bottom w:val="nil"/>
            <w:right w:val="nil"/>
          </w:tcBorders>
        </w:tcPr>
        <w:p w14:paraId="2B2D2213" w14:textId="299D7249" w:rsidR="00DD196B" w:rsidRDefault="00DD196B">
          <w:pPr>
            <w:jc w:val="center"/>
          </w:pPr>
          <w:r>
            <w:rPr>
              <w:rFonts w:ascii="Symbol" w:eastAsia="Symbol" w:hAnsi="Symbol" w:cs="Symbol"/>
            </w:rPr>
            <w:t>Ó</w:t>
          </w:r>
          <w:fldSimple w:instr="DOCPROPERTY &quot;Company&quot;  \* MERGEFORMAT">
            <w:r w:rsidR="00882AB5">
              <w:t>PennStateSoft</w:t>
            </w:r>
          </w:fldSimple>
          <w:r>
            <w:t xml:space="preserve">, </w:t>
          </w:r>
          <w:r>
            <w:fldChar w:fldCharType="begin"/>
          </w:r>
          <w:r>
            <w:instrText xml:space="preserve"> DATE \@ "yyyy" </w:instrText>
          </w:r>
          <w:r>
            <w:fldChar w:fldCharType="separate"/>
          </w:r>
          <w:r w:rsidR="00FB4FC7">
            <w:rPr>
              <w:noProof/>
            </w:rPr>
            <w:t>2021</w:t>
          </w:r>
          <w:r>
            <w:fldChar w:fldCharType="end"/>
          </w:r>
        </w:p>
      </w:tc>
      <w:tc>
        <w:tcPr>
          <w:tcW w:w="3162" w:type="dxa"/>
          <w:tcBorders>
            <w:top w:val="nil"/>
            <w:left w:val="nil"/>
            <w:bottom w:val="nil"/>
            <w:right w:val="nil"/>
          </w:tcBorders>
        </w:tcPr>
        <w:p w14:paraId="7D80FFA0" w14:textId="77777777" w:rsidR="00DD196B" w:rsidRDefault="00DD196B">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AE2EE3">
            <w:rPr>
              <w:rStyle w:val="PageNumber"/>
              <w:noProof/>
            </w:rPr>
            <w:t>6</w:t>
          </w:r>
          <w:r>
            <w:rPr>
              <w:rStyle w:val="PageNumber"/>
            </w:rPr>
            <w:fldChar w:fldCharType="end"/>
          </w:r>
        </w:p>
      </w:tc>
    </w:tr>
  </w:tbl>
  <w:p w14:paraId="7C2F7142" w14:textId="77777777" w:rsidR="00DD196B" w:rsidRDefault="00DD19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48157F" w14:textId="77777777" w:rsidR="006C7B73" w:rsidRDefault="006C7B73">
      <w:pPr>
        <w:spacing w:line="240" w:lineRule="auto"/>
      </w:pPr>
      <w:r>
        <w:separator/>
      </w:r>
    </w:p>
  </w:footnote>
  <w:footnote w:type="continuationSeparator" w:id="0">
    <w:p w14:paraId="669D15A1" w14:textId="77777777" w:rsidR="006C7B73" w:rsidRDefault="006C7B73">
      <w:pPr>
        <w:spacing w:line="240" w:lineRule="auto"/>
      </w:pPr>
      <w:r>
        <w:continuationSeparator/>
      </w:r>
    </w:p>
  </w:footnote>
  <w:footnote w:type="continuationNotice" w:id="1">
    <w:p w14:paraId="2E93BC7A" w14:textId="77777777" w:rsidR="006C7B73" w:rsidRDefault="006C7B7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FB5D82" w14:textId="77777777" w:rsidR="00DD196B" w:rsidRDefault="00DD196B">
    <w:pPr>
      <w:pBdr>
        <w:top w:val="single" w:sz="6" w:space="1" w:color="auto"/>
      </w:pBdr>
      <w:rPr>
        <w:sz w:val="24"/>
      </w:rPr>
    </w:pPr>
  </w:p>
  <w:p w14:paraId="0D3F2AE2" w14:textId="03616AD3" w:rsidR="00DD196B" w:rsidRDefault="00DD196B">
    <w:pPr>
      <w:pBdr>
        <w:bottom w:val="single" w:sz="6" w:space="1" w:color="auto"/>
      </w:pBdr>
      <w:jc w:val="right"/>
      <w:rPr>
        <w:rFonts w:ascii="Arial" w:hAnsi="Arial"/>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sidR="00882AB5">
      <w:rPr>
        <w:rFonts w:ascii="Arial" w:hAnsi="Arial"/>
        <w:b/>
        <w:sz w:val="36"/>
      </w:rPr>
      <w:t>PennStateSoft</w:t>
    </w:r>
    <w:r>
      <w:rPr>
        <w:rFonts w:ascii="Arial" w:hAnsi="Arial"/>
        <w:b/>
        <w:sz w:val="3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DD196B" w14:paraId="2C9D2E15" w14:textId="77777777">
      <w:tc>
        <w:tcPr>
          <w:tcW w:w="6379" w:type="dxa"/>
        </w:tcPr>
        <w:p w14:paraId="42533044" w14:textId="3E62B6DD" w:rsidR="00DD196B" w:rsidRDefault="00214740">
          <w:r>
            <w:rPr>
              <w:b/>
            </w:rPr>
            <w:t>M</w:t>
          </w:r>
          <w:r w:rsidR="004D3940">
            <w:rPr>
              <w:b/>
            </w:rPr>
            <w:t xml:space="preserve">eeting </w:t>
          </w:r>
          <w:r>
            <w:rPr>
              <w:b/>
            </w:rPr>
            <w:t>S</w:t>
          </w:r>
          <w:r w:rsidR="004D3940">
            <w:rPr>
              <w:b/>
            </w:rPr>
            <w:t xml:space="preserve">cheduling </w:t>
          </w:r>
          <w:r>
            <w:rPr>
              <w:b/>
            </w:rPr>
            <w:t>S</w:t>
          </w:r>
          <w:r w:rsidR="004D3940">
            <w:rPr>
              <w:b/>
            </w:rPr>
            <w:t>ystem</w:t>
          </w:r>
        </w:p>
      </w:tc>
      <w:tc>
        <w:tcPr>
          <w:tcW w:w="3179" w:type="dxa"/>
        </w:tcPr>
        <w:p w14:paraId="0C6F8064" w14:textId="7892A593" w:rsidR="00DD196B" w:rsidRDefault="00DD196B">
          <w:pPr>
            <w:tabs>
              <w:tab w:val="left" w:pos="1135"/>
            </w:tabs>
            <w:spacing w:before="40"/>
            <w:ind w:right="68"/>
          </w:pPr>
          <w:r>
            <w:t xml:space="preserve">  Version:           1.0</w:t>
          </w:r>
        </w:p>
      </w:tc>
    </w:tr>
    <w:tr w:rsidR="00DD196B" w14:paraId="4586E5F6" w14:textId="77777777">
      <w:tc>
        <w:tcPr>
          <w:tcW w:w="6379" w:type="dxa"/>
        </w:tcPr>
        <w:p w14:paraId="24FDA67C" w14:textId="77777777" w:rsidR="00DD196B" w:rsidRDefault="00DD196B">
          <w:pPr>
            <w:rPr>
              <w:lang w:val="fr-FR"/>
            </w:rPr>
          </w:pPr>
        </w:p>
      </w:tc>
      <w:tc>
        <w:tcPr>
          <w:tcW w:w="3179" w:type="dxa"/>
        </w:tcPr>
        <w:p w14:paraId="31E8A822" w14:textId="097CDE06" w:rsidR="00DD196B" w:rsidRDefault="00DD196B">
          <w:pPr>
            <w:rPr>
              <w:lang w:val="en-AU"/>
            </w:rPr>
          </w:pPr>
          <w:r>
            <w:rPr>
              <w:lang w:val="en-AU"/>
            </w:rPr>
            <w:t xml:space="preserve">  Date:  </w:t>
          </w:r>
          <w:r w:rsidR="009C0B7D">
            <w:rPr>
              <w:lang w:val="en-AU"/>
            </w:rPr>
            <w:t>04</w:t>
          </w:r>
          <w:r w:rsidR="004B427A">
            <w:rPr>
              <w:lang w:val="en-AU"/>
            </w:rPr>
            <w:t>/</w:t>
          </w:r>
          <w:r w:rsidR="009C0B7D">
            <w:rPr>
              <w:lang w:val="en-AU"/>
            </w:rPr>
            <w:t>Jul</w:t>
          </w:r>
          <w:r w:rsidR="004B427A">
            <w:rPr>
              <w:lang w:val="en-AU"/>
            </w:rPr>
            <w:t>/</w:t>
          </w:r>
          <w:r w:rsidR="009C0B7D">
            <w:rPr>
              <w:lang w:val="en-AU"/>
            </w:rPr>
            <w:t>21</w:t>
          </w:r>
        </w:p>
      </w:tc>
    </w:tr>
  </w:tbl>
  <w:p w14:paraId="6330DE64" w14:textId="77777777" w:rsidR="00DD196B" w:rsidRDefault="00DD196B">
    <w:pPr>
      <w:pStyle w:val="Header"/>
      <w:rPr>
        <w:lang w:val="fr-F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6E4CE61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95D54B8"/>
    <w:multiLevelType w:val="multilevel"/>
    <w:tmpl w:val="9A72795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8C5F5D"/>
    <w:multiLevelType w:val="multilevel"/>
    <w:tmpl w:val="8548C29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EF5A17"/>
    <w:multiLevelType w:val="multilevel"/>
    <w:tmpl w:val="D73A5098"/>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E324EF1"/>
    <w:multiLevelType w:val="multilevel"/>
    <w:tmpl w:val="8946C44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9B6442"/>
    <w:multiLevelType w:val="multilevel"/>
    <w:tmpl w:val="FDAA0B9C"/>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1F2C16"/>
    <w:multiLevelType w:val="multilevel"/>
    <w:tmpl w:val="08108750"/>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844ACA"/>
    <w:multiLevelType w:val="multilevel"/>
    <w:tmpl w:val="CDBAF89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712DB6"/>
    <w:multiLevelType w:val="hybridMultilevel"/>
    <w:tmpl w:val="930E1BC8"/>
    <w:lvl w:ilvl="0" w:tplc="21587D7A">
      <w:start w:val="1"/>
      <w:numFmt w:val="bullet"/>
      <w:lvlText w:val="-"/>
      <w:lvlJc w:val="left"/>
      <w:pPr>
        <w:ind w:left="720" w:hanging="360"/>
      </w:pPr>
      <w:rPr>
        <w:rFonts w:ascii="Calibri" w:hAnsi="Calibri" w:hint="default"/>
      </w:rPr>
    </w:lvl>
    <w:lvl w:ilvl="1" w:tplc="163A2422">
      <w:start w:val="1"/>
      <w:numFmt w:val="bullet"/>
      <w:lvlText w:val="o"/>
      <w:lvlJc w:val="left"/>
      <w:pPr>
        <w:ind w:left="1440" w:hanging="360"/>
      </w:pPr>
      <w:rPr>
        <w:rFonts w:ascii="Courier New" w:hAnsi="Courier New" w:hint="default"/>
      </w:rPr>
    </w:lvl>
    <w:lvl w:ilvl="2" w:tplc="AFD28A5A">
      <w:start w:val="1"/>
      <w:numFmt w:val="bullet"/>
      <w:lvlText w:val=""/>
      <w:lvlJc w:val="left"/>
      <w:pPr>
        <w:ind w:left="2160" w:hanging="360"/>
      </w:pPr>
      <w:rPr>
        <w:rFonts w:ascii="Wingdings" w:hAnsi="Wingdings" w:hint="default"/>
      </w:rPr>
    </w:lvl>
    <w:lvl w:ilvl="3" w:tplc="4342A572">
      <w:start w:val="1"/>
      <w:numFmt w:val="bullet"/>
      <w:lvlText w:val=""/>
      <w:lvlJc w:val="left"/>
      <w:pPr>
        <w:ind w:left="2880" w:hanging="360"/>
      </w:pPr>
      <w:rPr>
        <w:rFonts w:ascii="Symbol" w:hAnsi="Symbol" w:hint="default"/>
      </w:rPr>
    </w:lvl>
    <w:lvl w:ilvl="4" w:tplc="A314D2B4">
      <w:start w:val="1"/>
      <w:numFmt w:val="bullet"/>
      <w:lvlText w:val="o"/>
      <w:lvlJc w:val="left"/>
      <w:pPr>
        <w:ind w:left="3600" w:hanging="360"/>
      </w:pPr>
      <w:rPr>
        <w:rFonts w:ascii="Courier New" w:hAnsi="Courier New" w:hint="default"/>
      </w:rPr>
    </w:lvl>
    <w:lvl w:ilvl="5" w:tplc="C1EC143E">
      <w:start w:val="1"/>
      <w:numFmt w:val="bullet"/>
      <w:lvlText w:val=""/>
      <w:lvlJc w:val="left"/>
      <w:pPr>
        <w:ind w:left="4320" w:hanging="360"/>
      </w:pPr>
      <w:rPr>
        <w:rFonts w:ascii="Wingdings" w:hAnsi="Wingdings" w:hint="default"/>
      </w:rPr>
    </w:lvl>
    <w:lvl w:ilvl="6" w:tplc="0B841646">
      <w:start w:val="1"/>
      <w:numFmt w:val="bullet"/>
      <w:lvlText w:val=""/>
      <w:lvlJc w:val="left"/>
      <w:pPr>
        <w:ind w:left="5040" w:hanging="360"/>
      </w:pPr>
      <w:rPr>
        <w:rFonts w:ascii="Symbol" w:hAnsi="Symbol" w:hint="default"/>
      </w:rPr>
    </w:lvl>
    <w:lvl w:ilvl="7" w:tplc="CD746562">
      <w:start w:val="1"/>
      <w:numFmt w:val="bullet"/>
      <w:lvlText w:val="o"/>
      <w:lvlJc w:val="left"/>
      <w:pPr>
        <w:ind w:left="5760" w:hanging="360"/>
      </w:pPr>
      <w:rPr>
        <w:rFonts w:ascii="Courier New" w:hAnsi="Courier New" w:hint="default"/>
      </w:rPr>
    </w:lvl>
    <w:lvl w:ilvl="8" w:tplc="D136BD4A">
      <w:start w:val="1"/>
      <w:numFmt w:val="bullet"/>
      <w:lvlText w:val=""/>
      <w:lvlJc w:val="left"/>
      <w:pPr>
        <w:ind w:left="6480" w:hanging="360"/>
      </w:pPr>
      <w:rPr>
        <w:rFonts w:ascii="Wingdings" w:hAnsi="Wingdings" w:hint="default"/>
      </w:rPr>
    </w:lvl>
  </w:abstractNum>
  <w:abstractNum w:abstractNumId="9" w15:restartNumberingAfterBreak="0">
    <w:nsid w:val="1D5F6C5C"/>
    <w:multiLevelType w:val="multilevel"/>
    <w:tmpl w:val="9DB256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344EFD"/>
    <w:multiLevelType w:val="multilevel"/>
    <w:tmpl w:val="F2C4EEBA"/>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3872EF"/>
    <w:multiLevelType w:val="hybridMultilevel"/>
    <w:tmpl w:val="18609282"/>
    <w:lvl w:ilvl="0" w:tplc="09FE9A4C">
      <w:start w:val="1"/>
      <w:numFmt w:val="bullet"/>
      <w:lvlText w:val="-"/>
      <w:lvlJc w:val="left"/>
      <w:pPr>
        <w:ind w:left="720" w:hanging="360"/>
      </w:pPr>
      <w:rPr>
        <w:rFonts w:ascii="Calibri" w:hAnsi="Calibri" w:hint="default"/>
      </w:rPr>
    </w:lvl>
    <w:lvl w:ilvl="1" w:tplc="CD5257B2">
      <w:start w:val="1"/>
      <w:numFmt w:val="bullet"/>
      <w:lvlText w:val="o"/>
      <w:lvlJc w:val="left"/>
      <w:pPr>
        <w:ind w:left="1440" w:hanging="360"/>
      </w:pPr>
      <w:rPr>
        <w:rFonts w:ascii="Courier New" w:hAnsi="Courier New" w:hint="default"/>
      </w:rPr>
    </w:lvl>
    <w:lvl w:ilvl="2" w:tplc="C65EAF58">
      <w:start w:val="1"/>
      <w:numFmt w:val="bullet"/>
      <w:lvlText w:val=""/>
      <w:lvlJc w:val="left"/>
      <w:pPr>
        <w:ind w:left="2160" w:hanging="360"/>
      </w:pPr>
      <w:rPr>
        <w:rFonts w:ascii="Wingdings" w:hAnsi="Wingdings" w:hint="default"/>
      </w:rPr>
    </w:lvl>
    <w:lvl w:ilvl="3" w:tplc="66B6E4A0">
      <w:start w:val="1"/>
      <w:numFmt w:val="bullet"/>
      <w:lvlText w:val=""/>
      <w:lvlJc w:val="left"/>
      <w:pPr>
        <w:ind w:left="2880" w:hanging="360"/>
      </w:pPr>
      <w:rPr>
        <w:rFonts w:ascii="Symbol" w:hAnsi="Symbol" w:hint="default"/>
      </w:rPr>
    </w:lvl>
    <w:lvl w:ilvl="4" w:tplc="910E5A50">
      <w:start w:val="1"/>
      <w:numFmt w:val="bullet"/>
      <w:lvlText w:val="o"/>
      <w:lvlJc w:val="left"/>
      <w:pPr>
        <w:ind w:left="3600" w:hanging="360"/>
      </w:pPr>
      <w:rPr>
        <w:rFonts w:ascii="Courier New" w:hAnsi="Courier New" w:hint="default"/>
      </w:rPr>
    </w:lvl>
    <w:lvl w:ilvl="5" w:tplc="4B2675B2">
      <w:start w:val="1"/>
      <w:numFmt w:val="bullet"/>
      <w:lvlText w:val=""/>
      <w:lvlJc w:val="left"/>
      <w:pPr>
        <w:ind w:left="4320" w:hanging="360"/>
      </w:pPr>
      <w:rPr>
        <w:rFonts w:ascii="Wingdings" w:hAnsi="Wingdings" w:hint="default"/>
      </w:rPr>
    </w:lvl>
    <w:lvl w:ilvl="6" w:tplc="A2DE90A0">
      <w:start w:val="1"/>
      <w:numFmt w:val="bullet"/>
      <w:lvlText w:val=""/>
      <w:lvlJc w:val="left"/>
      <w:pPr>
        <w:ind w:left="5040" w:hanging="360"/>
      </w:pPr>
      <w:rPr>
        <w:rFonts w:ascii="Symbol" w:hAnsi="Symbol" w:hint="default"/>
      </w:rPr>
    </w:lvl>
    <w:lvl w:ilvl="7" w:tplc="E22A0558">
      <w:start w:val="1"/>
      <w:numFmt w:val="bullet"/>
      <w:lvlText w:val="o"/>
      <w:lvlJc w:val="left"/>
      <w:pPr>
        <w:ind w:left="5760" w:hanging="360"/>
      </w:pPr>
      <w:rPr>
        <w:rFonts w:ascii="Courier New" w:hAnsi="Courier New" w:hint="default"/>
      </w:rPr>
    </w:lvl>
    <w:lvl w:ilvl="8" w:tplc="72A0F40C">
      <w:start w:val="1"/>
      <w:numFmt w:val="bullet"/>
      <w:lvlText w:val=""/>
      <w:lvlJc w:val="left"/>
      <w:pPr>
        <w:ind w:left="6480" w:hanging="360"/>
      </w:pPr>
      <w:rPr>
        <w:rFonts w:ascii="Wingdings" w:hAnsi="Wingdings" w:hint="default"/>
      </w:rPr>
    </w:lvl>
  </w:abstractNum>
  <w:abstractNum w:abstractNumId="12" w15:restartNumberingAfterBreak="0">
    <w:nsid w:val="28A15EFD"/>
    <w:multiLevelType w:val="multilevel"/>
    <w:tmpl w:val="B4E8B724"/>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E47892"/>
    <w:multiLevelType w:val="hybridMultilevel"/>
    <w:tmpl w:val="9B06DE78"/>
    <w:lvl w:ilvl="0" w:tplc="1C08BB68">
      <w:start w:val="1"/>
      <w:numFmt w:val="bullet"/>
      <w:lvlText w:val="-"/>
      <w:lvlJc w:val="left"/>
      <w:pPr>
        <w:ind w:left="720" w:hanging="360"/>
      </w:pPr>
      <w:rPr>
        <w:rFonts w:ascii="Calibri" w:hAnsi="Calibri" w:hint="default"/>
      </w:rPr>
    </w:lvl>
    <w:lvl w:ilvl="1" w:tplc="3522BD28">
      <w:start w:val="1"/>
      <w:numFmt w:val="bullet"/>
      <w:lvlText w:val="o"/>
      <w:lvlJc w:val="left"/>
      <w:pPr>
        <w:ind w:left="1440" w:hanging="360"/>
      </w:pPr>
      <w:rPr>
        <w:rFonts w:ascii="Courier New" w:hAnsi="Courier New" w:hint="default"/>
      </w:rPr>
    </w:lvl>
    <w:lvl w:ilvl="2" w:tplc="1DB06030">
      <w:start w:val="1"/>
      <w:numFmt w:val="bullet"/>
      <w:lvlText w:val=""/>
      <w:lvlJc w:val="left"/>
      <w:pPr>
        <w:ind w:left="2160" w:hanging="360"/>
      </w:pPr>
      <w:rPr>
        <w:rFonts w:ascii="Wingdings" w:hAnsi="Wingdings" w:hint="default"/>
      </w:rPr>
    </w:lvl>
    <w:lvl w:ilvl="3" w:tplc="9AE6F8D8">
      <w:start w:val="1"/>
      <w:numFmt w:val="bullet"/>
      <w:lvlText w:val=""/>
      <w:lvlJc w:val="left"/>
      <w:pPr>
        <w:ind w:left="2880" w:hanging="360"/>
      </w:pPr>
      <w:rPr>
        <w:rFonts w:ascii="Symbol" w:hAnsi="Symbol" w:hint="default"/>
      </w:rPr>
    </w:lvl>
    <w:lvl w:ilvl="4" w:tplc="15049ACE">
      <w:start w:val="1"/>
      <w:numFmt w:val="bullet"/>
      <w:lvlText w:val="o"/>
      <w:lvlJc w:val="left"/>
      <w:pPr>
        <w:ind w:left="3600" w:hanging="360"/>
      </w:pPr>
      <w:rPr>
        <w:rFonts w:ascii="Courier New" w:hAnsi="Courier New" w:hint="default"/>
      </w:rPr>
    </w:lvl>
    <w:lvl w:ilvl="5" w:tplc="3D1854CA">
      <w:start w:val="1"/>
      <w:numFmt w:val="bullet"/>
      <w:lvlText w:val=""/>
      <w:lvlJc w:val="left"/>
      <w:pPr>
        <w:ind w:left="4320" w:hanging="360"/>
      </w:pPr>
      <w:rPr>
        <w:rFonts w:ascii="Wingdings" w:hAnsi="Wingdings" w:hint="default"/>
      </w:rPr>
    </w:lvl>
    <w:lvl w:ilvl="6" w:tplc="2970363E">
      <w:start w:val="1"/>
      <w:numFmt w:val="bullet"/>
      <w:lvlText w:val=""/>
      <w:lvlJc w:val="left"/>
      <w:pPr>
        <w:ind w:left="5040" w:hanging="360"/>
      </w:pPr>
      <w:rPr>
        <w:rFonts w:ascii="Symbol" w:hAnsi="Symbol" w:hint="default"/>
      </w:rPr>
    </w:lvl>
    <w:lvl w:ilvl="7" w:tplc="47E8145E">
      <w:start w:val="1"/>
      <w:numFmt w:val="bullet"/>
      <w:lvlText w:val="o"/>
      <w:lvlJc w:val="left"/>
      <w:pPr>
        <w:ind w:left="5760" w:hanging="360"/>
      </w:pPr>
      <w:rPr>
        <w:rFonts w:ascii="Courier New" w:hAnsi="Courier New" w:hint="default"/>
      </w:rPr>
    </w:lvl>
    <w:lvl w:ilvl="8" w:tplc="CDC0F4B4">
      <w:start w:val="1"/>
      <w:numFmt w:val="bullet"/>
      <w:lvlText w:val=""/>
      <w:lvlJc w:val="left"/>
      <w:pPr>
        <w:ind w:left="6480" w:hanging="360"/>
      </w:pPr>
      <w:rPr>
        <w:rFonts w:ascii="Wingdings" w:hAnsi="Wingdings" w:hint="default"/>
      </w:rPr>
    </w:lvl>
  </w:abstractNum>
  <w:abstractNum w:abstractNumId="14" w15:restartNumberingAfterBreak="0">
    <w:nsid w:val="29183DFB"/>
    <w:multiLevelType w:val="multilevel"/>
    <w:tmpl w:val="EE667522"/>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8C5985"/>
    <w:multiLevelType w:val="hybridMultilevel"/>
    <w:tmpl w:val="08700DA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D261D8"/>
    <w:multiLevelType w:val="multilevel"/>
    <w:tmpl w:val="E25CA14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3270C1"/>
    <w:multiLevelType w:val="multilevel"/>
    <w:tmpl w:val="C1347B9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5B63E5"/>
    <w:multiLevelType w:val="multilevel"/>
    <w:tmpl w:val="33E8D6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DE0FD3"/>
    <w:multiLevelType w:val="multilevel"/>
    <w:tmpl w:val="95F67792"/>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42187A"/>
    <w:multiLevelType w:val="hybridMultilevel"/>
    <w:tmpl w:val="88EC467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CC5673"/>
    <w:multiLevelType w:val="multilevel"/>
    <w:tmpl w:val="7B24A0E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025CFD"/>
    <w:multiLevelType w:val="hybridMultilevel"/>
    <w:tmpl w:val="836C2F30"/>
    <w:lvl w:ilvl="0" w:tplc="0CC0815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23184D"/>
    <w:multiLevelType w:val="multilevel"/>
    <w:tmpl w:val="FAB81FB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8A7DF1"/>
    <w:multiLevelType w:val="multilevel"/>
    <w:tmpl w:val="A0AA12E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8566247"/>
    <w:multiLevelType w:val="hybridMultilevel"/>
    <w:tmpl w:val="F67487BE"/>
    <w:lvl w:ilvl="0" w:tplc="1BA4BED8">
      <w:start w:val="1"/>
      <w:numFmt w:val="bullet"/>
      <w:lvlText w:val=""/>
      <w:lvlJc w:val="left"/>
      <w:pPr>
        <w:tabs>
          <w:tab w:val="num" w:pos="720"/>
        </w:tabs>
        <w:ind w:left="720" w:hanging="360"/>
      </w:pPr>
      <w:rPr>
        <w:rFonts w:ascii="Symbol" w:hAnsi="Symbol" w:hint="default"/>
      </w:rPr>
    </w:lvl>
    <w:lvl w:ilvl="1" w:tplc="DF58D894">
      <w:start w:val="1"/>
      <w:numFmt w:val="bullet"/>
      <w:lvlText w:val="o"/>
      <w:lvlJc w:val="left"/>
      <w:pPr>
        <w:tabs>
          <w:tab w:val="num" w:pos="1440"/>
        </w:tabs>
        <w:ind w:left="1440" w:hanging="360"/>
      </w:pPr>
      <w:rPr>
        <w:rFonts w:ascii="Courier New" w:hAnsi="Courier New" w:hint="default"/>
      </w:rPr>
    </w:lvl>
    <w:lvl w:ilvl="2" w:tplc="35709396" w:tentative="1">
      <w:start w:val="1"/>
      <w:numFmt w:val="bullet"/>
      <w:lvlText w:val=""/>
      <w:lvlJc w:val="left"/>
      <w:pPr>
        <w:tabs>
          <w:tab w:val="num" w:pos="2160"/>
        </w:tabs>
        <w:ind w:left="2160" w:hanging="360"/>
      </w:pPr>
      <w:rPr>
        <w:rFonts w:ascii="Wingdings" w:hAnsi="Wingdings" w:hint="default"/>
      </w:rPr>
    </w:lvl>
    <w:lvl w:ilvl="3" w:tplc="4CAA6A06" w:tentative="1">
      <w:start w:val="1"/>
      <w:numFmt w:val="bullet"/>
      <w:lvlText w:val=""/>
      <w:lvlJc w:val="left"/>
      <w:pPr>
        <w:tabs>
          <w:tab w:val="num" w:pos="2880"/>
        </w:tabs>
        <w:ind w:left="2880" w:hanging="360"/>
      </w:pPr>
      <w:rPr>
        <w:rFonts w:ascii="Symbol" w:hAnsi="Symbol" w:hint="default"/>
      </w:rPr>
    </w:lvl>
    <w:lvl w:ilvl="4" w:tplc="E140138C" w:tentative="1">
      <w:start w:val="1"/>
      <w:numFmt w:val="bullet"/>
      <w:lvlText w:val="o"/>
      <w:lvlJc w:val="left"/>
      <w:pPr>
        <w:tabs>
          <w:tab w:val="num" w:pos="3600"/>
        </w:tabs>
        <w:ind w:left="3600" w:hanging="360"/>
      </w:pPr>
      <w:rPr>
        <w:rFonts w:ascii="Courier New" w:hAnsi="Courier New" w:hint="default"/>
      </w:rPr>
    </w:lvl>
    <w:lvl w:ilvl="5" w:tplc="4B569228" w:tentative="1">
      <w:start w:val="1"/>
      <w:numFmt w:val="bullet"/>
      <w:lvlText w:val=""/>
      <w:lvlJc w:val="left"/>
      <w:pPr>
        <w:tabs>
          <w:tab w:val="num" w:pos="4320"/>
        </w:tabs>
        <w:ind w:left="4320" w:hanging="360"/>
      </w:pPr>
      <w:rPr>
        <w:rFonts w:ascii="Wingdings" w:hAnsi="Wingdings" w:hint="default"/>
      </w:rPr>
    </w:lvl>
    <w:lvl w:ilvl="6" w:tplc="982AFB34" w:tentative="1">
      <w:start w:val="1"/>
      <w:numFmt w:val="bullet"/>
      <w:lvlText w:val=""/>
      <w:lvlJc w:val="left"/>
      <w:pPr>
        <w:tabs>
          <w:tab w:val="num" w:pos="5040"/>
        </w:tabs>
        <w:ind w:left="5040" w:hanging="360"/>
      </w:pPr>
      <w:rPr>
        <w:rFonts w:ascii="Symbol" w:hAnsi="Symbol" w:hint="default"/>
      </w:rPr>
    </w:lvl>
    <w:lvl w:ilvl="7" w:tplc="C786DA18" w:tentative="1">
      <w:start w:val="1"/>
      <w:numFmt w:val="bullet"/>
      <w:lvlText w:val="o"/>
      <w:lvlJc w:val="left"/>
      <w:pPr>
        <w:tabs>
          <w:tab w:val="num" w:pos="5760"/>
        </w:tabs>
        <w:ind w:left="5760" w:hanging="360"/>
      </w:pPr>
      <w:rPr>
        <w:rFonts w:ascii="Courier New" w:hAnsi="Courier New" w:hint="default"/>
      </w:rPr>
    </w:lvl>
    <w:lvl w:ilvl="8" w:tplc="5AACD40E"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A485D7B"/>
    <w:multiLevelType w:val="multilevel"/>
    <w:tmpl w:val="13B8C3B0"/>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FE3FD5"/>
    <w:multiLevelType w:val="multilevel"/>
    <w:tmpl w:val="3594E02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EF83F9A"/>
    <w:multiLevelType w:val="hybridMultilevel"/>
    <w:tmpl w:val="881E47A6"/>
    <w:lvl w:ilvl="0" w:tplc="4AD4312A">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2A49C3"/>
    <w:multiLevelType w:val="multilevel"/>
    <w:tmpl w:val="EB584062"/>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4F127A"/>
    <w:multiLevelType w:val="multilevel"/>
    <w:tmpl w:val="1F0C60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71A4DF2"/>
    <w:multiLevelType w:val="multilevel"/>
    <w:tmpl w:val="0516808E"/>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B7B582C"/>
    <w:multiLevelType w:val="multilevel"/>
    <w:tmpl w:val="C8AE640E"/>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9016D5"/>
    <w:multiLevelType w:val="multilevel"/>
    <w:tmpl w:val="4C9C4CB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EF62C8"/>
    <w:multiLevelType w:val="hybridMultilevel"/>
    <w:tmpl w:val="E7D21B20"/>
    <w:lvl w:ilvl="0" w:tplc="D5F0EBE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7056A9"/>
    <w:multiLevelType w:val="multilevel"/>
    <w:tmpl w:val="96F4ADB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7AC5FCE"/>
    <w:multiLevelType w:val="multilevel"/>
    <w:tmpl w:val="7C787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97C66DA"/>
    <w:multiLevelType w:val="hybridMultilevel"/>
    <w:tmpl w:val="7B586232"/>
    <w:lvl w:ilvl="0" w:tplc="DE589A9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9721DD"/>
    <w:multiLevelType w:val="multilevel"/>
    <w:tmpl w:val="83B0618A"/>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20"/>
  </w:num>
  <w:num w:numId="4">
    <w:abstractNumId w:val="36"/>
  </w:num>
  <w:num w:numId="5">
    <w:abstractNumId w:val="18"/>
  </w:num>
  <w:num w:numId="6">
    <w:abstractNumId w:val="30"/>
  </w:num>
  <w:num w:numId="7">
    <w:abstractNumId w:val="9"/>
  </w:num>
  <w:num w:numId="8">
    <w:abstractNumId w:val="35"/>
  </w:num>
  <w:num w:numId="9">
    <w:abstractNumId w:val="24"/>
  </w:num>
  <w:num w:numId="10">
    <w:abstractNumId w:val="7"/>
  </w:num>
  <w:num w:numId="11">
    <w:abstractNumId w:val="21"/>
  </w:num>
  <w:num w:numId="12">
    <w:abstractNumId w:val="27"/>
  </w:num>
  <w:num w:numId="13">
    <w:abstractNumId w:val="23"/>
  </w:num>
  <w:num w:numId="14">
    <w:abstractNumId w:val="17"/>
  </w:num>
  <w:num w:numId="15">
    <w:abstractNumId w:val="4"/>
  </w:num>
  <w:num w:numId="16">
    <w:abstractNumId w:val="1"/>
  </w:num>
  <w:num w:numId="17">
    <w:abstractNumId w:val="16"/>
  </w:num>
  <w:num w:numId="18">
    <w:abstractNumId w:val="2"/>
  </w:num>
  <w:num w:numId="19">
    <w:abstractNumId w:val="33"/>
  </w:num>
  <w:num w:numId="20">
    <w:abstractNumId w:val="5"/>
  </w:num>
  <w:num w:numId="21">
    <w:abstractNumId w:val="14"/>
  </w:num>
  <w:num w:numId="22">
    <w:abstractNumId w:val="32"/>
  </w:num>
  <w:num w:numId="23">
    <w:abstractNumId w:val="29"/>
  </w:num>
  <w:num w:numId="24">
    <w:abstractNumId w:val="38"/>
  </w:num>
  <w:num w:numId="25">
    <w:abstractNumId w:val="31"/>
  </w:num>
  <w:num w:numId="26">
    <w:abstractNumId w:val="10"/>
  </w:num>
  <w:num w:numId="27">
    <w:abstractNumId w:val="19"/>
  </w:num>
  <w:num w:numId="28">
    <w:abstractNumId w:val="26"/>
  </w:num>
  <w:num w:numId="29">
    <w:abstractNumId w:val="6"/>
  </w:num>
  <w:num w:numId="30">
    <w:abstractNumId w:val="12"/>
  </w:num>
  <w:num w:numId="31">
    <w:abstractNumId w:val="25"/>
  </w:num>
  <w:num w:numId="32">
    <w:abstractNumId w:val="15"/>
  </w:num>
  <w:num w:numId="33">
    <w:abstractNumId w:val="22"/>
  </w:num>
  <w:num w:numId="34">
    <w:abstractNumId w:val="37"/>
  </w:num>
  <w:num w:numId="35">
    <w:abstractNumId w:val="34"/>
  </w:num>
  <w:num w:numId="36">
    <w:abstractNumId w:val="28"/>
  </w:num>
  <w:num w:numId="37">
    <w:abstractNumId w:val="8"/>
  </w:num>
  <w:num w:numId="38">
    <w:abstractNumId w:val="13"/>
  </w:num>
  <w:num w:numId="39">
    <w:abstractNumId w:val="1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attachedTemplate r:id="rId1"/>
  <w:defaultTabStop w:val="720"/>
  <w:doNotHyphenateCaps/>
  <w:displayHorizontalDrawingGridEvery w:val="0"/>
  <w:displayVerticalDrawingGridEvery w:val="0"/>
  <w:doNotUseMarginsForDrawingGridOrigin/>
  <w:noPunctuationKerning/>
  <w:characterSpacingControl w:val="doNotCompress"/>
  <w:hdrShapeDefaults>
    <o:shapedefaults v:ext="edit" spidmax="6145"/>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7CwMDE3MDIyNTY3NzVW0lEKTi0uzszPAykwNK0FAKN8HbgtAAAA"/>
  </w:docVars>
  <w:rsids>
    <w:rsidRoot w:val="00AE2EE3"/>
    <w:rsid w:val="00001115"/>
    <w:rsid w:val="00003FAB"/>
    <w:rsid w:val="00004789"/>
    <w:rsid w:val="00006956"/>
    <w:rsid w:val="00007A94"/>
    <w:rsid w:val="00007EC1"/>
    <w:rsid w:val="00010292"/>
    <w:rsid w:val="00010CAB"/>
    <w:rsid w:val="00010F61"/>
    <w:rsid w:val="0001439C"/>
    <w:rsid w:val="0001445D"/>
    <w:rsid w:val="00014D20"/>
    <w:rsid w:val="00015FA6"/>
    <w:rsid w:val="00016EA7"/>
    <w:rsid w:val="00017261"/>
    <w:rsid w:val="00020547"/>
    <w:rsid w:val="000224E7"/>
    <w:rsid w:val="0002362C"/>
    <w:rsid w:val="000238BA"/>
    <w:rsid w:val="00024515"/>
    <w:rsid w:val="00024954"/>
    <w:rsid w:val="00025169"/>
    <w:rsid w:val="00025A73"/>
    <w:rsid w:val="00030029"/>
    <w:rsid w:val="00031853"/>
    <w:rsid w:val="00031E58"/>
    <w:rsid w:val="00032BF9"/>
    <w:rsid w:val="00034B2E"/>
    <w:rsid w:val="00034B61"/>
    <w:rsid w:val="00036043"/>
    <w:rsid w:val="00037E5B"/>
    <w:rsid w:val="00041167"/>
    <w:rsid w:val="000416C2"/>
    <w:rsid w:val="00042143"/>
    <w:rsid w:val="00042326"/>
    <w:rsid w:val="00044A1E"/>
    <w:rsid w:val="000456AF"/>
    <w:rsid w:val="00047840"/>
    <w:rsid w:val="000490EB"/>
    <w:rsid w:val="00052308"/>
    <w:rsid w:val="00052FF4"/>
    <w:rsid w:val="00053333"/>
    <w:rsid w:val="00055198"/>
    <w:rsid w:val="00055BBA"/>
    <w:rsid w:val="00057721"/>
    <w:rsid w:val="00060910"/>
    <w:rsid w:val="000609F1"/>
    <w:rsid w:val="00060A20"/>
    <w:rsid w:val="0006183F"/>
    <w:rsid w:val="00064F46"/>
    <w:rsid w:val="000654D9"/>
    <w:rsid w:val="000673D0"/>
    <w:rsid w:val="00070F50"/>
    <w:rsid w:val="000717F2"/>
    <w:rsid w:val="00071937"/>
    <w:rsid w:val="00072982"/>
    <w:rsid w:val="00074786"/>
    <w:rsid w:val="000754EF"/>
    <w:rsid w:val="000765EE"/>
    <w:rsid w:val="00076B26"/>
    <w:rsid w:val="000779B6"/>
    <w:rsid w:val="000800D2"/>
    <w:rsid w:val="0008048D"/>
    <w:rsid w:val="00080E65"/>
    <w:rsid w:val="00083C6E"/>
    <w:rsid w:val="00084992"/>
    <w:rsid w:val="000854F2"/>
    <w:rsid w:val="00085D8B"/>
    <w:rsid w:val="00090E87"/>
    <w:rsid w:val="00093638"/>
    <w:rsid w:val="00093977"/>
    <w:rsid w:val="000939F2"/>
    <w:rsid w:val="00095935"/>
    <w:rsid w:val="00096061"/>
    <w:rsid w:val="000964EB"/>
    <w:rsid w:val="0009755D"/>
    <w:rsid w:val="000A1311"/>
    <w:rsid w:val="000A4282"/>
    <w:rsid w:val="000A5142"/>
    <w:rsid w:val="000A6594"/>
    <w:rsid w:val="000A6BD3"/>
    <w:rsid w:val="000A6C02"/>
    <w:rsid w:val="000A7686"/>
    <w:rsid w:val="000B08F8"/>
    <w:rsid w:val="000B19B0"/>
    <w:rsid w:val="000B2E0E"/>
    <w:rsid w:val="000B323B"/>
    <w:rsid w:val="000B3BDE"/>
    <w:rsid w:val="000B3CCD"/>
    <w:rsid w:val="000B4460"/>
    <w:rsid w:val="000B4F74"/>
    <w:rsid w:val="000B648E"/>
    <w:rsid w:val="000B6D26"/>
    <w:rsid w:val="000B7D86"/>
    <w:rsid w:val="000C24DF"/>
    <w:rsid w:val="000C28F3"/>
    <w:rsid w:val="000C3BBB"/>
    <w:rsid w:val="000C5E93"/>
    <w:rsid w:val="000C6819"/>
    <w:rsid w:val="000D02FE"/>
    <w:rsid w:val="000D18F2"/>
    <w:rsid w:val="000D2D28"/>
    <w:rsid w:val="000D31C2"/>
    <w:rsid w:val="000D31E5"/>
    <w:rsid w:val="000D76CD"/>
    <w:rsid w:val="000E051D"/>
    <w:rsid w:val="000E1D74"/>
    <w:rsid w:val="000E27A6"/>
    <w:rsid w:val="000E2E64"/>
    <w:rsid w:val="000E332A"/>
    <w:rsid w:val="000E5925"/>
    <w:rsid w:val="000E5D91"/>
    <w:rsid w:val="000F0ED3"/>
    <w:rsid w:val="000F1552"/>
    <w:rsid w:val="000F3159"/>
    <w:rsid w:val="000F350B"/>
    <w:rsid w:val="000F3534"/>
    <w:rsid w:val="000F3D35"/>
    <w:rsid w:val="000F42E9"/>
    <w:rsid w:val="000F5C31"/>
    <w:rsid w:val="0010028A"/>
    <w:rsid w:val="00101EE8"/>
    <w:rsid w:val="00102707"/>
    <w:rsid w:val="00103560"/>
    <w:rsid w:val="00103C3E"/>
    <w:rsid w:val="00104857"/>
    <w:rsid w:val="001049DC"/>
    <w:rsid w:val="00105462"/>
    <w:rsid w:val="00106458"/>
    <w:rsid w:val="0010661D"/>
    <w:rsid w:val="001068EC"/>
    <w:rsid w:val="00106D44"/>
    <w:rsid w:val="00107804"/>
    <w:rsid w:val="0010789B"/>
    <w:rsid w:val="00107A85"/>
    <w:rsid w:val="00107BD0"/>
    <w:rsid w:val="001109B8"/>
    <w:rsid w:val="00112A6E"/>
    <w:rsid w:val="00112A74"/>
    <w:rsid w:val="001130F5"/>
    <w:rsid w:val="00113356"/>
    <w:rsid w:val="001139C5"/>
    <w:rsid w:val="0011421E"/>
    <w:rsid w:val="001142A5"/>
    <w:rsid w:val="00114D05"/>
    <w:rsid w:val="0011528A"/>
    <w:rsid w:val="0012010F"/>
    <w:rsid w:val="00121162"/>
    <w:rsid w:val="001219B7"/>
    <w:rsid w:val="00121D4E"/>
    <w:rsid w:val="001220E6"/>
    <w:rsid w:val="001222AE"/>
    <w:rsid w:val="001227DA"/>
    <w:rsid w:val="0012445D"/>
    <w:rsid w:val="00126D35"/>
    <w:rsid w:val="00127BB6"/>
    <w:rsid w:val="0013008E"/>
    <w:rsid w:val="001314BB"/>
    <w:rsid w:val="00131A73"/>
    <w:rsid w:val="00131E9F"/>
    <w:rsid w:val="00132BDE"/>
    <w:rsid w:val="00132E06"/>
    <w:rsid w:val="001337BF"/>
    <w:rsid w:val="00133972"/>
    <w:rsid w:val="00134CFB"/>
    <w:rsid w:val="0013595F"/>
    <w:rsid w:val="00136E9C"/>
    <w:rsid w:val="00136EAC"/>
    <w:rsid w:val="00136F6E"/>
    <w:rsid w:val="0013716A"/>
    <w:rsid w:val="00137485"/>
    <w:rsid w:val="00140023"/>
    <w:rsid w:val="00140B4B"/>
    <w:rsid w:val="0014402E"/>
    <w:rsid w:val="00144302"/>
    <w:rsid w:val="0014584E"/>
    <w:rsid w:val="00145DF7"/>
    <w:rsid w:val="00146004"/>
    <w:rsid w:val="00150E83"/>
    <w:rsid w:val="00152164"/>
    <w:rsid w:val="001523BF"/>
    <w:rsid w:val="00154998"/>
    <w:rsid w:val="00155349"/>
    <w:rsid w:val="0015581C"/>
    <w:rsid w:val="00155D40"/>
    <w:rsid w:val="00156CB2"/>
    <w:rsid w:val="00157A03"/>
    <w:rsid w:val="00161F97"/>
    <w:rsid w:val="0016264F"/>
    <w:rsid w:val="00162678"/>
    <w:rsid w:val="00162BBD"/>
    <w:rsid w:val="00164ED6"/>
    <w:rsid w:val="001652E2"/>
    <w:rsid w:val="00166597"/>
    <w:rsid w:val="00166971"/>
    <w:rsid w:val="001669DF"/>
    <w:rsid w:val="00171A84"/>
    <w:rsid w:val="00171F71"/>
    <w:rsid w:val="001736F1"/>
    <w:rsid w:val="00173B81"/>
    <w:rsid w:val="00175109"/>
    <w:rsid w:val="0017519B"/>
    <w:rsid w:val="0017526B"/>
    <w:rsid w:val="001757E3"/>
    <w:rsid w:val="001762E5"/>
    <w:rsid w:val="00177B64"/>
    <w:rsid w:val="00177B92"/>
    <w:rsid w:val="001822B0"/>
    <w:rsid w:val="001823C2"/>
    <w:rsid w:val="00183730"/>
    <w:rsid w:val="00183981"/>
    <w:rsid w:val="00186899"/>
    <w:rsid w:val="00187CA1"/>
    <w:rsid w:val="00190798"/>
    <w:rsid w:val="00190923"/>
    <w:rsid w:val="00191ABB"/>
    <w:rsid w:val="0019513A"/>
    <w:rsid w:val="0019514D"/>
    <w:rsid w:val="0019567C"/>
    <w:rsid w:val="00197064"/>
    <w:rsid w:val="00197912"/>
    <w:rsid w:val="001A1056"/>
    <w:rsid w:val="001A13B7"/>
    <w:rsid w:val="001A1987"/>
    <w:rsid w:val="001A3953"/>
    <w:rsid w:val="001A4DD2"/>
    <w:rsid w:val="001A5574"/>
    <w:rsid w:val="001A634D"/>
    <w:rsid w:val="001A676E"/>
    <w:rsid w:val="001A6AF4"/>
    <w:rsid w:val="001A7F2D"/>
    <w:rsid w:val="001B056A"/>
    <w:rsid w:val="001B1630"/>
    <w:rsid w:val="001B1FC3"/>
    <w:rsid w:val="001B3324"/>
    <w:rsid w:val="001B40CD"/>
    <w:rsid w:val="001B5DE4"/>
    <w:rsid w:val="001B687F"/>
    <w:rsid w:val="001B7BCB"/>
    <w:rsid w:val="001B7C61"/>
    <w:rsid w:val="001C0865"/>
    <w:rsid w:val="001C172F"/>
    <w:rsid w:val="001C2981"/>
    <w:rsid w:val="001C2C0A"/>
    <w:rsid w:val="001C2D87"/>
    <w:rsid w:val="001C5FA3"/>
    <w:rsid w:val="001C60F3"/>
    <w:rsid w:val="001C610A"/>
    <w:rsid w:val="001C74A1"/>
    <w:rsid w:val="001C75B4"/>
    <w:rsid w:val="001C7B28"/>
    <w:rsid w:val="001D1860"/>
    <w:rsid w:val="001D23FD"/>
    <w:rsid w:val="001D3ADF"/>
    <w:rsid w:val="001D40A5"/>
    <w:rsid w:val="001D5FAD"/>
    <w:rsid w:val="001D65FB"/>
    <w:rsid w:val="001E0928"/>
    <w:rsid w:val="001E0DA5"/>
    <w:rsid w:val="001E197C"/>
    <w:rsid w:val="001E1C18"/>
    <w:rsid w:val="001E1F43"/>
    <w:rsid w:val="001E27CE"/>
    <w:rsid w:val="001E2C3A"/>
    <w:rsid w:val="001E4D43"/>
    <w:rsid w:val="001E5687"/>
    <w:rsid w:val="001E5AC6"/>
    <w:rsid w:val="001E6582"/>
    <w:rsid w:val="001E7666"/>
    <w:rsid w:val="001F054C"/>
    <w:rsid w:val="001F3EDD"/>
    <w:rsid w:val="001F439E"/>
    <w:rsid w:val="001F5D53"/>
    <w:rsid w:val="001F6D3B"/>
    <w:rsid w:val="001F7AF6"/>
    <w:rsid w:val="002002FB"/>
    <w:rsid w:val="0020072B"/>
    <w:rsid w:val="0020345A"/>
    <w:rsid w:val="00205124"/>
    <w:rsid w:val="002051B0"/>
    <w:rsid w:val="00205521"/>
    <w:rsid w:val="00206BC2"/>
    <w:rsid w:val="00206F27"/>
    <w:rsid w:val="00207427"/>
    <w:rsid w:val="0020751B"/>
    <w:rsid w:val="00207B37"/>
    <w:rsid w:val="0021046F"/>
    <w:rsid w:val="00211780"/>
    <w:rsid w:val="00212B9B"/>
    <w:rsid w:val="00213A6B"/>
    <w:rsid w:val="00213E7E"/>
    <w:rsid w:val="00214740"/>
    <w:rsid w:val="002213D6"/>
    <w:rsid w:val="002216D0"/>
    <w:rsid w:val="002219A4"/>
    <w:rsid w:val="00222AD2"/>
    <w:rsid w:val="002236C0"/>
    <w:rsid w:val="00224860"/>
    <w:rsid w:val="00226148"/>
    <w:rsid w:val="0022637F"/>
    <w:rsid w:val="00230AAA"/>
    <w:rsid w:val="00236593"/>
    <w:rsid w:val="00236F61"/>
    <w:rsid w:val="00241AC3"/>
    <w:rsid w:val="00241EA1"/>
    <w:rsid w:val="00242C80"/>
    <w:rsid w:val="002431F3"/>
    <w:rsid w:val="002432E8"/>
    <w:rsid w:val="002456CA"/>
    <w:rsid w:val="00245DB2"/>
    <w:rsid w:val="0024637A"/>
    <w:rsid w:val="0024711D"/>
    <w:rsid w:val="00250529"/>
    <w:rsid w:val="00253EB3"/>
    <w:rsid w:val="00254C04"/>
    <w:rsid w:val="00255AD4"/>
    <w:rsid w:val="00260B2A"/>
    <w:rsid w:val="002634B9"/>
    <w:rsid w:val="00263698"/>
    <w:rsid w:val="002643F7"/>
    <w:rsid w:val="00264558"/>
    <w:rsid w:val="00264CF2"/>
    <w:rsid w:val="0026505D"/>
    <w:rsid w:val="00265796"/>
    <w:rsid w:val="0026701F"/>
    <w:rsid w:val="00267720"/>
    <w:rsid w:val="00270615"/>
    <w:rsid w:val="00270D76"/>
    <w:rsid w:val="002722FC"/>
    <w:rsid w:val="002730E5"/>
    <w:rsid w:val="00273525"/>
    <w:rsid w:val="0027401F"/>
    <w:rsid w:val="00275F17"/>
    <w:rsid w:val="00276118"/>
    <w:rsid w:val="0027701A"/>
    <w:rsid w:val="00277743"/>
    <w:rsid w:val="0027777B"/>
    <w:rsid w:val="00277E07"/>
    <w:rsid w:val="00280E44"/>
    <w:rsid w:val="00283153"/>
    <w:rsid w:val="00283906"/>
    <w:rsid w:val="00285E4B"/>
    <w:rsid w:val="00290CC1"/>
    <w:rsid w:val="00293415"/>
    <w:rsid w:val="002934EC"/>
    <w:rsid w:val="002936F7"/>
    <w:rsid w:val="00293D2F"/>
    <w:rsid w:val="002947B0"/>
    <w:rsid w:val="002955D5"/>
    <w:rsid w:val="00297BBE"/>
    <w:rsid w:val="002A2F8F"/>
    <w:rsid w:val="002A3A4C"/>
    <w:rsid w:val="002A6BB0"/>
    <w:rsid w:val="002B1674"/>
    <w:rsid w:val="002B45D9"/>
    <w:rsid w:val="002B537A"/>
    <w:rsid w:val="002B5780"/>
    <w:rsid w:val="002B64D8"/>
    <w:rsid w:val="002B6F1D"/>
    <w:rsid w:val="002B797D"/>
    <w:rsid w:val="002B7CD7"/>
    <w:rsid w:val="002B7D74"/>
    <w:rsid w:val="002C1019"/>
    <w:rsid w:val="002C168A"/>
    <w:rsid w:val="002C2F4F"/>
    <w:rsid w:val="002C3E4A"/>
    <w:rsid w:val="002C455B"/>
    <w:rsid w:val="002C641C"/>
    <w:rsid w:val="002C68D4"/>
    <w:rsid w:val="002D00FE"/>
    <w:rsid w:val="002D231C"/>
    <w:rsid w:val="002D310C"/>
    <w:rsid w:val="002D4004"/>
    <w:rsid w:val="002D5C84"/>
    <w:rsid w:val="002D707D"/>
    <w:rsid w:val="002D7BE1"/>
    <w:rsid w:val="002E060D"/>
    <w:rsid w:val="002E16EF"/>
    <w:rsid w:val="002E1DD3"/>
    <w:rsid w:val="002E2A7E"/>
    <w:rsid w:val="002E4257"/>
    <w:rsid w:val="002E6358"/>
    <w:rsid w:val="002E6A39"/>
    <w:rsid w:val="002E7316"/>
    <w:rsid w:val="002E7872"/>
    <w:rsid w:val="002E7C79"/>
    <w:rsid w:val="002F04AD"/>
    <w:rsid w:val="002F1514"/>
    <w:rsid w:val="002F1B74"/>
    <w:rsid w:val="002F2859"/>
    <w:rsid w:val="002F295A"/>
    <w:rsid w:val="002F2AF4"/>
    <w:rsid w:val="002F4C4F"/>
    <w:rsid w:val="003014E3"/>
    <w:rsid w:val="00303CD1"/>
    <w:rsid w:val="00304490"/>
    <w:rsid w:val="00304690"/>
    <w:rsid w:val="00304857"/>
    <w:rsid w:val="00305BEB"/>
    <w:rsid w:val="003065C1"/>
    <w:rsid w:val="003070D0"/>
    <w:rsid w:val="00307DD7"/>
    <w:rsid w:val="0031054F"/>
    <w:rsid w:val="00312BF0"/>
    <w:rsid w:val="00315270"/>
    <w:rsid w:val="003171DF"/>
    <w:rsid w:val="00320239"/>
    <w:rsid w:val="00320EB9"/>
    <w:rsid w:val="00324071"/>
    <w:rsid w:val="0032613D"/>
    <w:rsid w:val="003265C8"/>
    <w:rsid w:val="00330853"/>
    <w:rsid w:val="00330E13"/>
    <w:rsid w:val="00331EBF"/>
    <w:rsid w:val="003324F9"/>
    <w:rsid w:val="003335F2"/>
    <w:rsid w:val="00333FF1"/>
    <w:rsid w:val="00334029"/>
    <w:rsid w:val="00336043"/>
    <w:rsid w:val="0033653D"/>
    <w:rsid w:val="0033674C"/>
    <w:rsid w:val="0033B5C5"/>
    <w:rsid w:val="00340159"/>
    <w:rsid w:val="003411BF"/>
    <w:rsid w:val="003422CF"/>
    <w:rsid w:val="0034406E"/>
    <w:rsid w:val="0034467A"/>
    <w:rsid w:val="00344EDA"/>
    <w:rsid w:val="00345785"/>
    <w:rsid w:val="00345AC5"/>
    <w:rsid w:val="00346045"/>
    <w:rsid w:val="003461B4"/>
    <w:rsid w:val="00346587"/>
    <w:rsid w:val="00346B6C"/>
    <w:rsid w:val="00352290"/>
    <w:rsid w:val="003524F8"/>
    <w:rsid w:val="003527CD"/>
    <w:rsid w:val="00353F3B"/>
    <w:rsid w:val="00355056"/>
    <w:rsid w:val="00356DD2"/>
    <w:rsid w:val="00360357"/>
    <w:rsid w:val="00360D67"/>
    <w:rsid w:val="00360F17"/>
    <w:rsid w:val="00361D5E"/>
    <w:rsid w:val="00361E23"/>
    <w:rsid w:val="0036435C"/>
    <w:rsid w:val="003676C9"/>
    <w:rsid w:val="003677EE"/>
    <w:rsid w:val="0036786C"/>
    <w:rsid w:val="00367AD5"/>
    <w:rsid w:val="00371580"/>
    <w:rsid w:val="00371AE3"/>
    <w:rsid w:val="00372C84"/>
    <w:rsid w:val="003735BA"/>
    <w:rsid w:val="00373C91"/>
    <w:rsid w:val="0037445C"/>
    <w:rsid w:val="003760EC"/>
    <w:rsid w:val="00376AF1"/>
    <w:rsid w:val="00380473"/>
    <w:rsid w:val="003804EF"/>
    <w:rsid w:val="0038132C"/>
    <w:rsid w:val="00382BAE"/>
    <w:rsid w:val="00382CD4"/>
    <w:rsid w:val="00382CF6"/>
    <w:rsid w:val="003836C2"/>
    <w:rsid w:val="003858AC"/>
    <w:rsid w:val="00385D59"/>
    <w:rsid w:val="003866A0"/>
    <w:rsid w:val="00387122"/>
    <w:rsid w:val="003873F2"/>
    <w:rsid w:val="00387A74"/>
    <w:rsid w:val="00390C5B"/>
    <w:rsid w:val="00390D87"/>
    <w:rsid w:val="00390E99"/>
    <w:rsid w:val="00391003"/>
    <w:rsid w:val="00391315"/>
    <w:rsid w:val="00391582"/>
    <w:rsid w:val="0039251C"/>
    <w:rsid w:val="00392925"/>
    <w:rsid w:val="0039378D"/>
    <w:rsid w:val="00394BD3"/>
    <w:rsid w:val="003951B2"/>
    <w:rsid w:val="003961F9"/>
    <w:rsid w:val="00396420"/>
    <w:rsid w:val="003972A7"/>
    <w:rsid w:val="003A0A9B"/>
    <w:rsid w:val="003A3318"/>
    <w:rsid w:val="003A4608"/>
    <w:rsid w:val="003A5269"/>
    <w:rsid w:val="003B0200"/>
    <w:rsid w:val="003B1463"/>
    <w:rsid w:val="003B14BB"/>
    <w:rsid w:val="003B2082"/>
    <w:rsid w:val="003B3197"/>
    <w:rsid w:val="003B520F"/>
    <w:rsid w:val="003B58C3"/>
    <w:rsid w:val="003B5A3F"/>
    <w:rsid w:val="003B5C45"/>
    <w:rsid w:val="003B67E7"/>
    <w:rsid w:val="003B693B"/>
    <w:rsid w:val="003B7133"/>
    <w:rsid w:val="003C1209"/>
    <w:rsid w:val="003C338D"/>
    <w:rsid w:val="003C6530"/>
    <w:rsid w:val="003D0A87"/>
    <w:rsid w:val="003D1025"/>
    <w:rsid w:val="003D15B2"/>
    <w:rsid w:val="003D2FBD"/>
    <w:rsid w:val="003D47F1"/>
    <w:rsid w:val="003D4FDF"/>
    <w:rsid w:val="003D6BAD"/>
    <w:rsid w:val="003D79C5"/>
    <w:rsid w:val="003E2398"/>
    <w:rsid w:val="003E25D9"/>
    <w:rsid w:val="003E3EDA"/>
    <w:rsid w:val="003E5DAF"/>
    <w:rsid w:val="003E633A"/>
    <w:rsid w:val="003E6988"/>
    <w:rsid w:val="003F1B24"/>
    <w:rsid w:val="003F240B"/>
    <w:rsid w:val="003F24A1"/>
    <w:rsid w:val="003F2975"/>
    <w:rsid w:val="003F2A6B"/>
    <w:rsid w:val="003F2DC3"/>
    <w:rsid w:val="003F4403"/>
    <w:rsid w:val="003F4C4A"/>
    <w:rsid w:val="003F7018"/>
    <w:rsid w:val="00400509"/>
    <w:rsid w:val="004006FB"/>
    <w:rsid w:val="00400791"/>
    <w:rsid w:val="004007C8"/>
    <w:rsid w:val="00401232"/>
    <w:rsid w:val="00401271"/>
    <w:rsid w:val="00401926"/>
    <w:rsid w:val="00401C84"/>
    <w:rsid w:val="00402D59"/>
    <w:rsid w:val="004047DC"/>
    <w:rsid w:val="004069A0"/>
    <w:rsid w:val="00407035"/>
    <w:rsid w:val="0041025D"/>
    <w:rsid w:val="00411760"/>
    <w:rsid w:val="0041228A"/>
    <w:rsid w:val="004127D3"/>
    <w:rsid w:val="00412EB3"/>
    <w:rsid w:val="00413E17"/>
    <w:rsid w:val="00414311"/>
    <w:rsid w:val="00414EC5"/>
    <w:rsid w:val="004151DE"/>
    <w:rsid w:val="0041692C"/>
    <w:rsid w:val="0042062F"/>
    <w:rsid w:val="00420F2C"/>
    <w:rsid w:val="00420FA4"/>
    <w:rsid w:val="004238EE"/>
    <w:rsid w:val="004243C8"/>
    <w:rsid w:val="0042451A"/>
    <w:rsid w:val="0042491F"/>
    <w:rsid w:val="00424A92"/>
    <w:rsid w:val="00431C0C"/>
    <w:rsid w:val="00432C9E"/>
    <w:rsid w:val="004341B8"/>
    <w:rsid w:val="00434B8B"/>
    <w:rsid w:val="00434CEE"/>
    <w:rsid w:val="00435C1B"/>
    <w:rsid w:val="0044061B"/>
    <w:rsid w:val="0044070B"/>
    <w:rsid w:val="00441156"/>
    <w:rsid w:val="004416F2"/>
    <w:rsid w:val="00442CC2"/>
    <w:rsid w:val="00444CDD"/>
    <w:rsid w:val="004468A3"/>
    <w:rsid w:val="00450B69"/>
    <w:rsid w:val="00451411"/>
    <w:rsid w:val="00451BD0"/>
    <w:rsid w:val="00452E68"/>
    <w:rsid w:val="00453757"/>
    <w:rsid w:val="0045438E"/>
    <w:rsid w:val="00454FE3"/>
    <w:rsid w:val="004564C6"/>
    <w:rsid w:val="00460B17"/>
    <w:rsid w:val="00460B5B"/>
    <w:rsid w:val="00460E7F"/>
    <w:rsid w:val="00461081"/>
    <w:rsid w:val="00461827"/>
    <w:rsid w:val="00461A31"/>
    <w:rsid w:val="004624E2"/>
    <w:rsid w:val="00464B7E"/>
    <w:rsid w:val="00464D11"/>
    <w:rsid w:val="00464DE1"/>
    <w:rsid w:val="0047010D"/>
    <w:rsid w:val="00470E19"/>
    <w:rsid w:val="00471C61"/>
    <w:rsid w:val="00472442"/>
    <w:rsid w:val="00472719"/>
    <w:rsid w:val="00474BC3"/>
    <w:rsid w:val="0047503F"/>
    <w:rsid w:val="0047523D"/>
    <w:rsid w:val="0047540B"/>
    <w:rsid w:val="0047558B"/>
    <w:rsid w:val="00475CB2"/>
    <w:rsid w:val="00476BDE"/>
    <w:rsid w:val="00477ACF"/>
    <w:rsid w:val="00480EB4"/>
    <w:rsid w:val="00483DC6"/>
    <w:rsid w:val="004840F8"/>
    <w:rsid w:val="00484C19"/>
    <w:rsid w:val="00485D5D"/>
    <w:rsid w:val="00487579"/>
    <w:rsid w:val="00487B2D"/>
    <w:rsid w:val="004903EF"/>
    <w:rsid w:val="004905F8"/>
    <w:rsid w:val="004917CE"/>
    <w:rsid w:val="00491944"/>
    <w:rsid w:val="00491D03"/>
    <w:rsid w:val="00494E94"/>
    <w:rsid w:val="0049704A"/>
    <w:rsid w:val="004A444F"/>
    <w:rsid w:val="004A511A"/>
    <w:rsid w:val="004A601F"/>
    <w:rsid w:val="004A6732"/>
    <w:rsid w:val="004A7D14"/>
    <w:rsid w:val="004B0BF4"/>
    <w:rsid w:val="004B3072"/>
    <w:rsid w:val="004B3574"/>
    <w:rsid w:val="004B427A"/>
    <w:rsid w:val="004B521F"/>
    <w:rsid w:val="004B54AC"/>
    <w:rsid w:val="004B55B6"/>
    <w:rsid w:val="004B61E5"/>
    <w:rsid w:val="004B6D38"/>
    <w:rsid w:val="004B7E8E"/>
    <w:rsid w:val="004C1C56"/>
    <w:rsid w:val="004C3164"/>
    <w:rsid w:val="004C6070"/>
    <w:rsid w:val="004C7BCF"/>
    <w:rsid w:val="004D057D"/>
    <w:rsid w:val="004D1B9A"/>
    <w:rsid w:val="004D2088"/>
    <w:rsid w:val="004D3148"/>
    <w:rsid w:val="004D3940"/>
    <w:rsid w:val="004D5929"/>
    <w:rsid w:val="004D68D5"/>
    <w:rsid w:val="004D6BE7"/>
    <w:rsid w:val="004D7024"/>
    <w:rsid w:val="004D710E"/>
    <w:rsid w:val="004D75F8"/>
    <w:rsid w:val="004E10FB"/>
    <w:rsid w:val="004E16B6"/>
    <w:rsid w:val="004E3624"/>
    <w:rsid w:val="004E405B"/>
    <w:rsid w:val="004E4206"/>
    <w:rsid w:val="004E4FDC"/>
    <w:rsid w:val="004E666E"/>
    <w:rsid w:val="004E7AA6"/>
    <w:rsid w:val="004F25F2"/>
    <w:rsid w:val="004F2856"/>
    <w:rsid w:val="004F40F9"/>
    <w:rsid w:val="004F4C87"/>
    <w:rsid w:val="004F4CC5"/>
    <w:rsid w:val="004F55AF"/>
    <w:rsid w:val="0050012A"/>
    <w:rsid w:val="00500D35"/>
    <w:rsid w:val="00501377"/>
    <w:rsid w:val="005013FF"/>
    <w:rsid w:val="005022F4"/>
    <w:rsid w:val="00503FC3"/>
    <w:rsid w:val="00504015"/>
    <w:rsid w:val="00504600"/>
    <w:rsid w:val="00505DE9"/>
    <w:rsid w:val="005069E3"/>
    <w:rsid w:val="005078D7"/>
    <w:rsid w:val="00507C86"/>
    <w:rsid w:val="00510CD4"/>
    <w:rsid w:val="00511061"/>
    <w:rsid w:val="005116B5"/>
    <w:rsid w:val="00511970"/>
    <w:rsid w:val="00511C7E"/>
    <w:rsid w:val="00512334"/>
    <w:rsid w:val="00512922"/>
    <w:rsid w:val="005131FC"/>
    <w:rsid w:val="00513465"/>
    <w:rsid w:val="00514C37"/>
    <w:rsid w:val="005168CC"/>
    <w:rsid w:val="00516B73"/>
    <w:rsid w:val="00521183"/>
    <w:rsid w:val="005215B0"/>
    <w:rsid w:val="00523931"/>
    <w:rsid w:val="00526048"/>
    <w:rsid w:val="00530074"/>
    <w:rsid w:val="005308E3"/>
    <w:rsid w:val="00532699"/>
    <w:rsid w:val="005326B1"/>
    <w:rsid w:val="00532F37"/>
    <w:rsid w:val="00533479"/>
    <w:rsid w:val="005336EA"/>
    <w:rsid w:val="005341D8"/>
    <w:rsid w:val="00534AF4"/>
    <w:rsid w:val="00536263"/>
    <w:rsid w:val="0053673E"/>
    <w:rsid w:val="00536B51"/>
    <w:rsid w:val="00536ED3"/>
    <w:rsid w:val="00537955"/>
    <w:rsid w:val="00537A30"/>
    <w:rsid w:val="00540171"/>
    <w:rsid w:val="005415BB"/>
    <w:rsid w:val="00541F3C"/>
    <w:rsid w:val="00543A51"/>
    <w:rsid w:val="00543F53"/>
    <w:rsid w:val="00544B2B"/>
    <w:rsid w:val="00544BEA"/>
    <w:rsid w:val="00544F60"/>
    <w:rsid w:val="0054551B"/>
    <w:rsid w:val="00545CC0"/>
    <w:rsid w:val="0054602D"/>
    <w:rsid w:val="00547A4A"/>
    <w:rsid w:val="00550827"/>
    <w:rsid w:val="00551439"/>
    <w:rsid w:val="005523C7"/>
    <w:rsid w:val="00552586"/>
    <w:rsid w:val="005565B1"/>
    <w:rsid w:val="00556D15"/>
    <w:rsid w:val="005601EF"/>
    <w:rsid w:val="00560618"/>
    <w:rsid w:val="005636C3"/>
    <w:rsid w:val="00565E09"/>
    <w:rsid w:val="00567964"/>
    <w:rsid w:val="00567AD2"/>
    <w:rsid w:val="00570259"/>
    <w:rsid w:val="00570FCE"/>
    <w:rsid w:val="0057381F"/>
    <w:rsid w:val="00573928"/>
    <w:rsid w:val="00573C25"/>
    <w:rsid w:val="00573FA8"/>
    <w:rsid w:val="00574DE1"/>
    <w:rsid w:val="00575468"/>
    <w:rsid w:val="005757D8"/>
    <w:rsid w:val="00575A91"/>
    <w:rsid w:val="005764E9"/>
    <w:rsid w:val="005765E7"/>
    <w:rsid w:val="00580C56"/>
    <w:rsid w:val="005811CE"/>
    <w:rsid w:val="005823AF"/>
    <w:rsid w:val="00584493"/>
    <w:rsid w:val="00584779"/>
    <w:rsid w:val="005879B6"/>
    <w:rsid w:val="0059457A"/>
    <w:rsid w:val="00594C41"/>
    <w:rsid w:val="00595683"/>
    <w:rsid w:val="00595808"/>
    <w:rsid w:val="0059667B"/>
    <w:rsid w:val="00597F99"/>
    <w:rsid w:val="005A16F2"/>
    <w:rsid w:val="005A1879"/>
    <w:rsid w:val="005A316A"/>
    <w:rsid w:val="005A3878"/>
    <w:rsid w:val="005A58E8"/>
    <w:rsid w:val="005A5D24"/>
    <w:rsid w:val="005A681A"/>
    <w:rsid w:val="005A76E3"/>
    <w:rsid w:val="005B1236"/>
    <w:rsid w:val="005B297E"/>
    <w:rsid w:val="005B2EBC"/>
    <w:rsid w:val="005B30E4"/>
    <w:rsid w:val="005B4055"/>
    <w:rsid w:val="005B4B5A"/>
    <w:rsid w:val="005B4F1B"/>
    <w:rsid w:val="005B5CD1"/>
    <w:rsid w:val="005B5D31"/>
    <w:rsid w:val="005B605B"/>
    <w:rsid w:val="005B690D"/>
    <w:rsid w:val="005B6D98"/>
    <w:rsid w:val="005B6DED"/>
    <w:rsid w:val="005C04C7"/>
    <w:rsid w:val="005C09CA"/>
    <w:rsid w:val="005C11FB"/>
    <w:rsid w:val="005C1FC3"/>
    <w:rsid w:val="005C44CC"/>
    <w:rsid w:val="005C7651"/>
    <w:rsid w:val="005D03C0"/>
    <w:rsid w:val="005D0B50"/>
    <w:rsid w:val="005D0D13"/>
    <w:rsid w:val="005D0E08"/>
    <w:rsid w:val="005D1E46"/>
    <w:rsid w:val="005D274C"/>
    <w:rsid w:val="005D3C3B"/>
    <w:rsid w:val="005D4F44"/>
    <w:rsid w:val="005D5C28"/>
    <w:rsid w:val="005D5C30"/>
    <w:rsid w:val="005D6D7C"/>
    <w:rsid w:val="005D6E96"/>
    <w:rsid w:val="005E08D9"/>
    <w:rsid w:val="005E1F0E"/>
    <w:rsid w:val="005E1F82"/>
    <w:rsid w:val="005E2A5C"/>
    <w:rsid w:val="005E3758"/>
    <w:rsid w:val="005E3BB1"/>
    <w:rsid w:val="005E4940"/>
    <w:rsid w:val="005E54C1"/>
    <w:rsid w:val="005E5997"/>
    <w:rsid w:val="005E62FB"/>
    <w:rsid w:val="005E79B7"/>
    <w:rsid w:val="005F0DF6"/>
    <w:rsid w:val="005F2CF5"/>
    <w:rsid w:val="005F3456"/>
    <w:rsid w:val="005F3C61"/>
    <w:rsid w:val="005F4217"/>
    <w:rsid w:val="005F70FE"/>
    <w:rsid w:val="005F7152"/>
    <w:rsid w:val="00600C18"/>
    <w:rsid w:val="0060144A"/>
    <w:rsid w:val="00603250"/>
    <w:rsid w:val="0060369E"/>
    <w:rsid w:val="00603A78"/>
    <w:rsid w:val="006103C1"/>
    <w:rsid w:val="006104DD"/>
    <w:rsid w:val="00611AE5"/>
    <w:rsid w:val="00612762"/>
    <w:rsid w:val="00612ACC"/>
    <w:rsid w:val="00615718"/>
    <w:rsid w:val="00615BAF"/>
    <w:rsid w:val="00616EE8"/>
    <w:rsid w:val="006172D7"/>
    <w:rsid w:val="00617D18"/>
    <w:rsid w:val="006203F8"/>
    <w:rsid w:val="0062066E"/>
    <w:rsid w:val="00622B2E"/>
    <w:rsid w:val="0062300B"/>
    <w:rsid w:val="006247A7"/>
    <w:rsid w:val="006254C9"/>
    <w:rsid w:val="00627C3E"/>
    <w:rsid w:val="00627CD0"/>
    <w:rsid w:val="006303F6"/>
    <w:rsid w:val="00630AA6"/>
    <w:rsid w:val="006316A6"/>
    <w:rsid w:val="00631F47"/>
    <w:rsid w:val="0063225F"/>
    <w:rsid w:val="00633361"/>
    <w:rsid w:val="00634595"/>
    <w:rsid w:val="0063462B"/>
    <w:rsid w:val="00634DC1"/>
    <w:rsid w:val="006350D8"/>
    <w:rsid w:val="0063637E"/>
    <w:rsid w:val="00637C0D"/>
    <w:rsid w:val="00637C0F"/>
    <w:rsid w:val="00643801"/>
    <w:rsid w:val="00643BF2"/>
    <w:rsid w:val="00645BF3"/>
    <w:rsid w:val="00645D5D"/>
    <w:rsid w:val="00646519"/>
    <w:rsid w:val="00646973"/>
    <w:rsid w:val="0064712F"/>
    <w:rsid w:val="00647A9E"/>
    <w:rsid w:val="0064C740"/>
    <w:rsid w:val="00650A32"/>
    <w:rsid w:val="00650AAC"/>
    <w:rsid w:val="00651091"/>
    <w:rsid w:val="00651602"/>
    <w:rsid w:val="00651943"/>
    <w:rsid w:val="006529A6"/>
    <w:rsid w:val="00652B58"/>
    <w:rsid w:val="0065432D"/>
    <w:rsid w:val="00654630"/>
    <w:rsid w:val="006548A0"/>
    <w:rsid w:val="00655144"/>
    <w:rsid w:val="00655934"/>
    <w:rsid w:val="00663843"/>
    <w:rsid w:val="00663C36"/>
    <w:rsid w:val="006640D3"/>
    <w:rsid w:val="006650B2"/>
    <w:rsid w:val="00665B32"/>
    <w:rsid w:val="0066657D"/>
    <w:rsid w:val="006674E0"/>
    <w:rsid w:val="0066776B"/>
    <w:rsid w:val="00667DEE"/>
    <w:rsid w:val="0067040F"/>
    <w:rsid w:val="00670516"/>
    <w:rsid w:val="006708BA"/>
    <w:rsid w:val="006718BF"/>
    <w:rsid w:val="0067576E"/>
    <w:rsid w:val="006767E1"/>
    <w:rsid w:val="00677137"/>
    <w:rsid w:val="006779BC"/>
    <w:rsid w:val="006802B6"/>
    <w:rsid w:val="006811A0"/>
    <w:rsid w:val="0068127C"/>
    <w:rsid w:val="006813B9"/>
    <w:rsid w:val="006816B2"/>
    <w:rsid w:val="006834DC"/>
    <w:rsid w:val="00683835"/>
    <w:rsid w:val="006849B4"/>
    <w:rsid w:val="00684DA3"/>
    <w:rsid w:val="0068532C"/>
    <w:rsid w:val="0069043D"/>
    <w:rsid w:val="006904BE"/>
    <w:rsid w:val="0069174A"/>
    <w:rsid w:val="00692411"/>
    <w:rsid w:val="00693DDC"/>
    <w:rsid w:val="00694D00"/>
    <w:rsid w:val="006A30D0"/>
    <w:rsid w:val="006A30DF"/>
    <w:rsid w:val="006A4B83"/>
    <w:rsid w:val="006A5074"/>
    <w:rsid w:val="006A550B"/>
    <w:rsid w:val="006A61BC"/>
    <w:rsid w:val="006B09ED"/>
    <w:rsid w:val="006B0E3A"/>
    <w:rsid w:val="006B1F9B"/>
    <w:rsid w:val="006B2742"/>
    <w:rsid w:val="006B3ECB"/>
    <w:rsid w:val="006B3ED5"/>
    <w:rsid w:val="006B63CD"/>
    <w:rsid w:val="006B75F2"/>
    <w:rsid w:val="006B7BC2"/>
    <w:rsid w:val="006B7D6F"/>
    <w:rsid w:val="006C1011"/>
    <w:rsid w:val="006C1758"/>
    <w:rsid w:val="006C422C"/>
    <w:rsid w:val="006C6A00"/>
    <w:rsid w:val="006C7896"/>
    <w:rsid w:val="006C7B73"/>
    <w:rsid w:val="006C7F9A"/>
    <w:rsid w:val="006D0220"/>
    <w:rsid w:val="006D15CE"/>
    <w:rsid w:val="006D295A"/>
    <w:rsid w:val="006D3327"/>
    <w:rsid w:val="006D4AB9"/>
    <w:rsid w:val="006D4C47"/>
    <w:rsid w:val="006D525E"/>
    <w:rsid w:val="006D585C"/>
    <w:rsid w:val="006D62DB"/>
    <w:rsid w:val="006D6D1D"/>
    <w:rsid w:val="006D709F"/>
    <w:rsid w:val="006D7724"/>
    <w:rsid w:val="006D7764"/>
    <w:rsid w:val="006D7973"/>
    <w:rsid w:val="006E1ACA"/>
    <w:rsid w:val="006E1C70"/>
    <w:rsid w:val="006E227E"/>
    <w:rsid w:val="006E275A"/>
    <w:rsid w:val="006E4047"/>
    <w:rsid w:val="006E4B74"/>
    <w:rsid w:val="006E5E15"/>
    <w:rsid w:val="006E6305"/>
    <w:rsid w:val="006E6F42"/>
    <w:rsid w:val="006E7793"/>
    <w:rsid w:val="006E78CA"/>
    <w:rsid w:val="006F0740"/>
    <w:rsid w:val="006F13B7"/>
    <w:rsid w:val="006F1CD0"/>
    <w:rsid w:val="006F20C2"/>
    <w:rsid w:val="006F2DF5"/>
    <w:rsid w:val="006F74EC"/>
    <w:rsid w:val="00700586"/>
    <w:rsid w:val="00700953"/>
    <w:rsid w:val="00702390"/>
    <w:rsid w:val="007027DF"/>
    <w:rsid w:val="00703187"/>
    <w:rsid w:val="007037FA"/>
    <w:rsid w:val="00704654"/>
    <w:rsid w:val="00704767"/>
    <w:rsid w:val="00704C57"/>
    <w:rsid w:val="0070562E"/>
    <w:rsid w:val="007056AD"/>
    <w:rsid w:val="00705D6E"/>
    <w:rsid w:val="00705F49"/>
    <w:rsid w:val="00707950"/>
    <w:rsid w:val="0070797F"/>
    <w:rsid w:val="00710165"/>
    <w:rsid w:val="007123CD"/>
    <w:rsid w:val="0071274D"/>
    <w:rsid w:val="00714F05"/>
    <w:rsid w:val="00716228"/>
    <w:rsid w:val="0071798A"/>
    <w:rsid w:val="007200C9"/>
    <w:rsid w:val="00720CD5"/>
    <w:rsid w:val="007210A5"/>
    <w:rsid w:val="0072190E"/>
    <w:rsid w:val="00721D0E"/>
    <w:rsid w:val="007227F7"/>
    <w:rsid w:val="00724EEC"/>
    <w:rsid w:val="00725DA5"/>
    <w:rsid w:val="00731B84"/>
    <w:rsid w:val="00732536"/>
    <w:rsid w:val="0073259B"/>
    <w:rsid w:val="00732A82"/>
    <w:rsid w:val="00733815"/>
    <w:rsid w:val="007341D6"/>
    <w:rsid w:val="007355A1"/>
    <w:rsid w:val="007378C6"/>
    <w:rsid w:val="00737C57"/>
    <w:rsid w:val="0074074B"/>
    <w:rsid w:val="007414D2"/>
    <w:rsid w:val="0074180A"/>
    <w:rsid w:val="007426A3"/>
    <w:rsid w:val="00742E7A"/>
    <w:rsid w:val="007452B8"/>
    <w:rsid w:val="00746303"/>
    <w:rsid w:val="007463EA"/>
    <w:rsid w:val="00751354"/>
    <w:rsid w:val="00754824"/>
    <w:rsid w:val="0075489B"/>
    <w:rsid w:val="00754BD5"/>
    <w:rsid w:val="007550FC"/>
    <w:rsid w:val="00763B81"/>
    <w:rsid w:val="00763DDA"/>
    <w:rsid w:val="00766685"/>
    <w:rsid w:val="00766C98"/>
    <w:rsid w:val="00770DB8"/>
    <w:rsid w:val="0077191D"/>
    <w:rsid w:val="00772010"/>
    <w:rsid w:val="00772A8F"/>
    <w:rsid w:val="00773433"/>
    <w:rsid w:val="007735C6"/>
    <w:rsid w:val="00773C39"/>
    <w:rsid w:val="007762C3"/>
    <w:rsid w:val="007766E3"/>
    <w:rsid w:val="00777865"/>
    <w:rsid w:val="00777CEE"/>
    <w:rsid w:val="00780EC1"/>
    <w:rsid w:val="00781C04"/>
    <w:rsid w:val="007833AC"/>
    <w:rsid w:val="0078441B"/>
    <w:rsid w:val="00784F2B"/>
    <w:rsid w:val="0079008C"/>
    <w:rsid w:val="007914B4"/>
    <w:rsid w:val="0079271C"/>
    <w:rsid w:val="00792E65"/>
    <w:rsid w:val="007931B0"/>
    <w:rsid w:val="00793757"/>
    <w:rsid w:val="00793A40"/>
    <w:rsid w:val="0079441F"/>
    <w:rsid w:val="00796D17"/>
    <w:rsid w:val="007A08C5"/>
    <w:rsid w:val="007A1543"/>
    <w:rsid w:val="007A3BFC"/>
    <w:rsid w:val="007A5A65"/>
    <w:rsid w:val="007A5E33"/>
    <w:rsid w:val="007A5E4C"/>
    <w:rsid w:val="007A5EFC"/>
    <w:rsid w:val="007A6F72"/>
    <w:rsid w:val="007A7866"/>
    <w:rsid w:val="007B0EBA"/>
    <w:rsid w:val="007B1078"/>
    <w:rsid w:val="007B14E1"/>
    <w:rsid w:val="007B18CF"/>
    <w:rsid w:val="007B2EA5"/>
    <w:rsid w:val="007B355A"/>
    <w:rsid w:val="007B4829"/>
    <w:rsid w:val="007B489D"/>
    <w:rsid w:val="007B52D5"/>
    <w:rsid w:val="007B7984"/>
    <w:rsid w:val="007B79C2"/>
    <w:rsid w:val="007B7A44"/>
    <w:rsid w:val="007B7D96"/>
    <w:rsid w:val="007C00B6"/>
    <w:rsid w:val="007C1641"/>
    <w:rsid w:val="007C1D97"/>
    <w:rsid w:val="007C2794"/>
    <w:rsid w:val="007C4A6F"/>
    <w:rsid w:val="007C4D4C"/>
    <w:rsid w:val="007C4E5D"/>
    <w:rsid w:val="007C792B"/>
    <w:rsid w:val="007C79F9"/>
    <w:rsid w:val="007C7DBF"/>
    <w:rsid w:val="007D21A2"/>
    <w:rsid w:val="007D24FB"/>
    <w:rsid w:val="007D3672"/>
    <w:rsid w:val="007D4355"/>
    <w:rsid w:val="007D47AD"/>
    <w:rsid w:val="007D61EB"/>
    <w:rsid w:val="007D6412"/>
    <w:rsid w:val="007D674B"/>
    <w:rsid w:val="007D7825"/>
    <w:rsid w:val="007D7C29"/>
    <w:rsid w:val="007E2402"/>
    <w:rsid w:val="007E2D27"/>
    <w:rsid w:val="007E39ED"/>
    <w:rsid w:val="007E3C2E"/>
    <w:rsid w:val="007E4D22"/>
    <w:rsid w:val="007E5047"/>
    <w:rsid w:val="007E57DD"/>
    <w:rsid w:val="007E5926"/>
    <w:rsid w:val="007E6025"/>
    <w:rsid w:val="007E6864"/>
    <w:rsid w:val="007E6B38"/>
    <w:rsid w:val="007F4569"/>
    <w:rsid w:val="007F5F2A"/>
    <w:rsid w:val="007F61EA"/>
    <w:rsid w:val="007F6416"/>
    <w:rsid w:val="007F7F32"/>
    <w:rsid w:val="008013A6"/>
    <w:rsid w:val="00803A53"/>
    <w:rsid w:val="008055FD"/>
    <w:rsid w:val="00805B5A"/>
    <w:rsid w:val="00805CB1"/>
    <w:rsid w:val="00807D42"/>
    <w:rsid w:val="008106DE"/>
    <w:rsid w:val="00810C67"/>
    <w:rsid w:val="008148E9"/>
    <w:rsid w:val="00814BDC"/>
    <w:rsid w:val="0081537E"/>
    <w:rsid w:val="00816DBD"/>
    <w:rsid w:val="00816EB2"/>
    <w:rsid w:val="0082164B"/>
    <w:rsid w:val="00822054"/>
    <w:rsid w:val="0082261A"/>
    <w:rsid w:val="008235D5"/>
    <w:rsid w:val="00825A9E"/>
    <w:rsid w:val="00825EA2"/>
    <w:rsid w:val="0082616C"/>
    <w:rsid w:val="008267D3"/>
    <w:rsid w:val="00827B9B"/>
    <w:rsid w:val="008320A2"/>
    <w:rsid w:val="00832DAB"/>
    <w:rsid w:val="00834454"/>
    <w:rsid w:val="00834A5C"/>
    <w:rsid w:val="00835FA4"/>
    <w:rsid w:val="00837878"/>
    <w:rsid w:val="008378AF"/>
    <w:rsid w:val="0083791F"/>
    <w:rsid w:val="0083E336"/>
    <w:rsid w:val="008402D4"/>
    <w:rsid w:val="008430DA"/>
    <w:rsid w:val="0084512D"/>
    <w:rsid w:val="00845736"/>
    <w:rsid w:val="008472AE"/>
    <w:rsid w:val="0084775F"/>
    <w:rsid w:val="00847A21"/>
    <w:rsid w:val="00847F0D"/>
    <w:rsid w:val="00850C29"/>
    <w:rsid w:val="00850FA7"/>
    <w:rsid w:val="00852247"/>
    <w:rsid w:val="00852885"/>
    <w:rsid w:val="00855889"/>
    <w:rsid w:val="00856555"/>
    <w:rsid w:val="00856F1B"/>
    <w:rsid w:val="00857B90"/>
    <w:rsid w:val="008604D3"/>
    <w:rsid w:val="008625C6"/>
    <w:rsid w:val="00862899"/>
    <w:rsid w:val="008641FC"/>
    <w:rsid w:val="008651C3"/>
    <w:rsid w:val="00865A9E"/>
    <w:rsid w:val="00866269"/>
    <w:rsid w:val="00866662"/>
    <w:rsid w:val="0087181A"/>
    <w:rsid w:val="0087327C"/>
    <w:rsid w:val="00873C60"/>
    <w:rsid w:val="008747D4"/>
    <w:rsid w:val="0087789D"/>
    <w:rsid w:val="00880609"/>
    <w:rsid w:val="00880F9C"/>
    <w:rsid w:val="008814ED"/>
    <w:rsid w:val="00881834"/>
    <w:rsid w:val="00881AC9"/>
    <w:rsid w:val="00881BC6"/>
    <w:rsid w:val="0088222F"/>
    <w:rsid w:val="00882AB5"/>
    <w:rsid w:val="008835BE"/>
    <w:rsid w:val="008854EC"/>
    <w:rsid w:val="00887C9C"/>
    <w:rsid w:val="008900E8"/>
    <w:rsid w:val="00891EAC"/>
    <w:rsid w:val="0089326D"/>
    <w:rsid w:val="0089382A"/>
    <w:rsid w:val="0089472F"/>
    <w:rsid w:val="00894A9F"/>
    <w:rsid w:val="008962DE"/>
    <w:rsid w:val="00896575"/>
    <w:rsid w:val="00897BD9"/>
    <w:rsid w:val="008A0832"/>
    <w:rsid w:val="008A09A8"/>
    <w:rsid w:val="008A3085"/>
    <w:rsid w:val="008A3E04"/>
    <w:rsid w:val="008A6AC6"/>
    <w:rsid w:val="008A6F84"/>
    <w:rsid w:val="008B0981"/>
    <w:rsid w:val="008B2928"/>
    <w:rsid w:val="008B2F30"/>
    <w:rsid w:val="008B3041"/>
    <w:rsid w:val="008B3F51"/>
    <w:rsid w:val="008B438B"/>
    <w:rsid w:val="008B4585"/>
    <w:rsid w:val="008B46D9"/>
    <w:rsid w:val="008B478B"/>
    <w:rsid w:val="008B5A5E"/>
    <w:rsid w:val="008B6CD9"/>
    <w:rsid w:val="008B6DC6"/>
    <w:rsid w:val="008B7223"/>
    <w:rsid w:val="008C1132"/>
    <w:rsid w:val="008C2319"/>
    <w:rsid w:val="008C321A"/>
    <w:rsid w:val="008C3ADE"/>
    <w:rsid w:val="008C5719"/>
    <w:rsid w:val="008C755A"/>
    <w:rsid w:val="008C7AF7"/>
    <w:rsid w:val="008D072A"/>
    <w:rsid w:val="008D0DA0"/>
    <w:rsid w:val="008D1644"/>
    <w:rsid w:val="008D32B0"/>
    <w:rsid w:val="008D59EC"/>
    <w:rsid w:val="008E0CDE"/>
    <w:rsid w:val="008E252A"/>
    <w:rsid w:val="008E3443"/>
    <w:rsid w:val="008E39AF"/>
    <w:rsid w:val="008E53F1"/>
    <w:rsid w:val="008E5BD3"/>
    <w:rsid w:val="008E7A48"/>
    <w:rsid w:val="008E7F86"/>
    <w:rsid w:val="008F09BA"/>
    <w:rsid w:val="008F2F86"/>
    <w:rsid w:val="008F4B66"/>
    <w:rsid w:val="008F62DE"/>
    <w:rsid w:val="00900DA8"/>
    <w:rsid w:val="00901F0A"/>
    <w:rsid w:val="00901F2E"/>
    <w:rsid w:val="00901FF6"/>
    <w:rsid w:val="00906056"/>
    <w:rsid w:val="00907148"/>
    <w:rsid w:val="00907842"/>
    <w:rsid w:val="00907C58"/>
    <w:rsid w:val="00910AEC"/>
    <w:rsid w:val="009116D2"/>
    <w:rsid w:val="00912364"/>
    <w:rsid w:val="0091392B"/>
    <w:rsid w:val="00914D90"/>
    <w:rsid w:val="00915C49"/>
    <w:rsid w:val="009167AB"/>
    <w:rsid w:val="0091685B"/>
    <w:rsid w:val="00916C8F"/>
    <w:rsid w:val="00916EDC"/>
    <w:rsid w:val="00916FDD"/>
    <w:rsid w:val="00917DC9"/>
    <w:rsid w:val="009220A1"/>
    <w:rsid w:val="00923078"/>
    <w:rsid w:val="00923D16"/>
    <w:rsid w:val="00924D83"/>
    <w:rsid w:val="00926077"/>
    <w:rsid w:val="0092629A"/>
    <w:rsid w:val="00927125"/>
    <w:rsid w:val="009272EF"/>
    <w:rsid w:val="0092784A"/>
    <w:rsid w:val="009308CC"/>
    <w:rsid w:val="00932713"/>
    <w:rsid w:val="0093474F"/>
    <w:rsid w:val="00935DBE"/>
    <w:rsid w:val="009363BB"/>
    <w:rsid w:val="009375EE"/>
    <w:rsid w:val="00937AEC"/>
    <w:rsid w:val="0093C394"/>
    <w:rsid w:val="009405BB"/>
    <w:rsid w:val="009426AD"/>
    <w:rsid w:val="00942B1B"/>
    <w:rsid w:val="009437AA"/>
    <w:rsid w:val="00943E8A"/>
    <w:rsid w:val="00944B82"/>
    <w:rsid w:val="00944F6C"/>
    <w:rsid w:val="0094579B"/>
    <w:rsid w:val="00946B21"/>
    <w:rsid w:val="009521A8"/>
    <w:rsid w:val="00956459"/>
    <w:rsid w:val="00956F3B"/>
    <w:rsid w:val="00957897"/>
    <w:rsid w:val="009579AB"/>
    <w:rsid w:val="00957A63"/>
    <w:rsid w:val="00960CD8"/>
    <w:rsid w:val="0096194A"/>
    <w:rsid w:val="00962643"/>
    <w:rsid w:val="0096330C"/>
    <w:rsid w:val="00964A65"/>
    <w:rsid w:val="00965CE8"/>
    <w:rsid w:val="0097003B"/>
    <w:rsid w:val="0097003F"/>
    <w:rsid w:val="00973F03"/>
    <w:rsid w:val="009749A2"/>
    <w:rsid w:val="00975B3A"/>
    <w:rsid w:val="00976412"/>
    <w:rsid w:val="0097664D"/>
    <w:rsid w:val="00976D22"/>
    <w:rsid w:val="009807D5"/>
    <w:rsid w:val="009828F1"/>
    <w:rsid w:val="009853CD"/>
    <w:rsid w:val="009868ED"/>
    <w:rsid w:val="00986E0C"/>
    <w:rsid w:val="00987429"/>
    <w:rsid w:val="009917EA"/>
    <w:rsid w:val="00991B25"/>
    <w:rsid w:val="0099211C"/>
    <w:rsid w:val="00992AD4"/>
    <w:rsid w:val="00992BE9"/>
    <w:rsid w:val="009935E7"/>
    <w:rsid w:val="009941F8"/>
    <w:rsid w:val="00994A2F"/>
    <w:rsid w:val="00994AA1"/>
    <w:rsid w:val="00994FD1"/>
    <w:rsid w:val="009950DB"/>
    <w:rsid w:val="009951D2"/>
    <w:rsid w:val="00995B7F"/>
    <w:rsid w:val="009962BB"/>
    <w:rsid w:val="00996BDF"/>
    <w:rsid w:val="00996D01"/>
    <w:rsid w:val="009A0EF9"/>
    <w:rsid w:val="009A2B34"/>
    <w:rsid w:val="009A3B21"/>
    <w:rsid w:val="009A5D1C"/>
    <w:rsid w:val="009A5FE1"/>
    <w:rsid w:val="009A7FA2"/>
    <w:rsid w:val="009B0034"/>
    <w:rsid w:val="009B07DA"/>
    <w:rsid w:val="009B48FB"/>
    <w:rsid w:val="009B4E65"/>
    <w:rsid w:val="009C0330"/>
    <w:rsid w:val="009C0B7D"/>
    <w:rsid w:val="009C0EDA"/>
    <w:rsid w:val="009C1DDD"/>
    <w:rsid w:val="009C21F8"/>
    <w:rsid w:val="009C44F9"/>
    <w:rsid w:val="009C4C60"/>
    <w:rsid w:val="009C5DFA"/>
    <w:rsid w:val="009C62CE"/>
    <w:rsid w:val="009D23F9"/>
    <w:rsid w:val="009D242B"/>
    <w:rsid w:val="009D3443"/>
    <w:rsid w:val="009D428D"/>
    <w:rsid w:val="009D535B"/>
    <w:rsid w:val="009D7CBD"/>
    <w:rsid w:val="009E09B3"/>
    <w:rsid w:val="009E1476"/>
    <w:rsid w:val="009E19FB"/>
    <w:rsid w:val="009E212E"/>
    <w:rsid w:val="009E41D7"/>
    <w:rsid w:val="009E545C"/>
    <w:rsid w:val="009E55AB"/>
    <w:rsid w:val="009E55F1"/>
    <w:rsid w:val="009E6467"/>
    <w:rsid w:val="009E65F6"/>
    <w:rsid w:val="009E6F36"/>
    <w:rsid w:val="009E773A"/>
    <w:rsid w:val="009E786D"/>
    <w:rsid w:val="009E7C54"/>
    <w:rsid w:val="009F10E0"/>
    <w:rsid w:val="009F2685"/>
    <w:rsid w:val="009F2A07"/>
    <w:rsid w:val="009F3C60"/>
    <w:rsid w:val="009F5D85"/>
    <w:rsid w:val="009F61EB"/>
    <w:rsid w:val="009F630A"/>
    <w:rsid w:val="009F6705"/>
    <w:rsid w:val="009F7087"/>
    <w:rsid w:val="009F7E89"/>
    <w:rsid w:val="00A002CF"/>
    <w:rsid w:val="00A01B40"/>
    <w:rsid w:val="00A01F84"/>
    <w:rsid w:val="00A02FB0"/>
    <w:rsid w:val="00A0596C"/>
    <w:rsid w:val="00A0643F"/>
    <w:rsid w:val="00A06782"/>
    <w:rsid w:val="00A069AF"/>
    <w:rsid w:val="00A069DB"/>
    <w:rsid w:val="00A072FB"/>
    <w:rsid w:val="00A0742F"/>
    <w:rsid w:val="00A14088"/>
    <w:rsid w:val="00A14308"/>
    <w:rsid w:val="00A1464B"/>
    <w:rsid w:val="00A14C5D"/>
    <w:rsid w:val="00A21769"/>
    <w:rsid w:val="00A21D97"/>
    <w:rsid w:val="00A236DE"/>
    <w:rsid w:val="00A239CD"/>
    <w:rsid w:val="00A2431B"/>
    <w:rsid w:val="00A24B9E"/>
    <w:rsid w:val="00A24FE1"/>
    <w:rsid w:val="00A24FE6"/>
    <w:rsid w:val="00A25914"/>
    <w:rsid w:val="00A260DB"/>
    <w:rsid w:val="00A27733"/>
    <w:rsid w:val="00A27937"/>
    <w:rsid w:val="00A30363"/>
    <w:rsid w:val="00A30A70"/>
    <w:rsid w:val="00A312CC"/>
    <w:rsid w:val="00A32540"/>
    <w:rsid w:val="00A34356"/>
    <w:rsid w:val="00A368DF"/>
    <w:rsid w:val="00A36B6E"/>
    <w:rsid w:val="00A419E1"/>
    <w:rsid w:val="00A41F97"/>
    <w:rsid w:val="00A42AEC"/>
    <w:rsid w:val="00A43ACB"/>
    <w:rsid w:val="00A444AA"/>
    <w:rsid w:val="00A445ED"/>
    <w:rsid w:val="00A45350"/>
    <w:rsid w:val="00A4697D"/>
    <w:rsid w:val="00A53CEF"/>
    <w:rsid w:val="00A545D9"/>
    <w:rsid w:val="00A56D43"/>
    <w:rsid w:val="00A57601"/>
    <w:rsid w:val="00A57D3A"/>
    <w:rsid w:val="00A603D0"/>
    <w:rsid w:val="00A60567"/>
    <w:rsid w:val="00A608FC"/>
    <w:rsid w:val="00A61745"/>
    <w:rsid w:val="00A64869"/>
    <w:rsid w:val="00A65BD4"/>
    <w:rsid w:val="00A66C64"/>
    <w:rsid w:val="00A670A1"/>
    <w:rsid w:val="00A67198"/>
    <w:rsid w:val="00A7033F"/>
    <w:rsid w:val="00A71345"/>
    <w:rsid w:val="00A7234D"/>
    <w:rsid w:val="00A72459"/>
    <w:rsid w:val="00A72C5A"/>
    <w:rsid w:val="00A72CE0"/>
    <w:rsid w:val="00A7494C"/>
    <w:rsid w:val="00A76106"/>
    <w:rsid w:val="00A80615"/>
    <w:rsid w:val="00A80752"/>
    <w:rsid w:val="00A80C94"/>
    <w:rsid w:val="00A824A9"/>
    <w:rsid w:val="00A828D8"/>
    <w:rsid w:val="00A833B2"/>
    <w:rsid w:val="00A84CD0"/>
    <w:rsid w:val="00A85623"/>
    <w:rsid w:val="00A900B4"/>
    <w:rsid w:val="00A90C0E"/>
    <w:rsid w:val="00A90DFC"/>
    <w:rsid w:val="00A913BB"/>
    <w:rsid w:val="00A919B2"/>
    <w:rsid w:val="00A9209C"/>
    <w:rsid w:val="00A92583"/>
    <w:rsid w:val="00A94596"/>
    <w:rsid w:val="00A94A8D"/>
    <w:rsid w:val="00A94CAC"/>
    <w:rsid w:val="00A95008"/>
    <w:rsid w:val="00A95D10"/>
    <w:rsid w:val="00A95D79"/>
    <w:rsid w:val="00A9647D"/>
    <w:rsid w:val="00A9766D"/>
    <w:rsid w:val="00AA1700"/>
    <w:rsid w:val="00AA39F1"/>
    <w:rsid w:val="00AA433A"/>
    <w:rsid w:val="00AA4B6B"/>
    <w:rsid w:val="00AA5077"/>
    <w:rsid w:val="00AA53EE"/>
    <w:rsid w:val="00AA5816"/>
    <w:rsid w:val="00AA59C5"/>
    <w:rsid w:val="00AA5E70"/>
    <w:rsid w:val="00AA7236"/>
    <w:rsid w:val="00AA7AB6"/>
    <w:rsid w:val="00AB0365"/>
    <w:rsid w:val="00AB0464"/>
    <w:rsid w:val="00AB0578"/>
    <w:rsid w:val="00AB0F87"/>
    <w:rsid w:val="00AB1638"/>
    <w:rsid w:val="00AB19D5"/>
    <w:rsid w:val="00AB1B25"/>
    <w:rsid w:val="00AB2AAD"/>
    <w:rsid w:val="00AB3366"/>
    <w:rsid w:val="00AB4275"/>
    <w:rsid w:val="00AB59D9"/>
    <w:rsid w:val="00AB634C"/>
    <w:rsid w:val="00AB6FDF"/>
    <w:rsid w:val="00AB7364"/>
    <w:rsid w:val="00AB7645"/>
    <w:rsid w:val="00AB7B9E"/>
    <w:rsid w:val="00AC04BF"/>
    <w:rsid w:val="00AC04D5"/>
    <w:rsid w:val="00AC11DE"/>
    <w:rsid w:val="00AC1A30"/>
    <w:rsid w:val="00AC4439"/>
    <w:rsid w:val="00AC44F8"/>
    <w:rsid w:val="00AC4953"/>
    <w:rsid w:val="00AC4DC6"/>
    <w:rsid w:val="00AC63E7"/>
    <w:rsid w:val="00AC7891"/>
    <w:rsid w:val="00AD09BA"/>
    <w:rsid w:val="00AD186A"/>
    <w:rsid w:val="00AD2091"/>
    <w:rsid w:val="00AD36F3"/>
    <w:rsid w:val="00AD56FF"/>
    <w:rsid w:val="00AD6C0A"/>
    <w:rsid w:val="00AD6FEA"/>
    <w:rsid w:val="00AD7A27"/>
    <w:rsid w:val="00AD7E9C"/>
    <w:rsid w:val="00AE0371"/>
    <w:rsid w:val="00AE117E"/>
    <w:rsid w:val="00AE12FC"/>
    <w:rsid w:val="00AE18DD"/>
    <w:rsid w:val="00AE21BB"/>
    <w:rsid w:val="00AE2223"/>
    <w:rsid w:val="00AE236F"/>
    <w:rsid w:val="00AE2EE3"/>
    <w:rsid w:val="00AE308D"/>
    <w:rsid w:val="00AE3F02"/>
    <w:rsid w:val="00AE456E"/>
    <w:rsid w:val="00AE5C80"/>
    <w:rsid w:val="00AE61B6"/>
    <w:rsid w:val="00AE65E9"/>
    <w:rsid w:val="00AE6ACA"/>
    <w:rsid w:val="00AF0F30"/>
    <w:rsid w:val="00AF1427"/>
    <w:rsid w:val="00AF2A51"/>
    <w:rsid w:val="00AF3482"/>
    <w:rsid w:val="00AF3857"/>
    <w:rsid w:val="00AF45FF"/>
    <w:rsid w:val="00AF4BC7"/>
    <w:rsid w:val="00AF5377"/>
    <w:rsid w:val="00AF6A61"/>
    <w:rsid w:val="00AF740C"/>
    <w:rsid w:val="00B001D0"/>
    <w:rsid w:val="00B009F6"/>
    <w:rsid w:val="00B03651"/>
    <w:rsid w:val="00B049C4"/>
    <w:rsid w:val="00B04ABF"/>
    <w:rsid w:val="00B05498"/>
    <w:rsid w:val="00B06728"/>
    <w:rsid w:val="00B069FE"/>
    <w:rsid w:val="00B11703"/>
    <w:rsid w:val="00B11D9E"/>
    <w:rsid w:val="00B12634"/>
    <w:rsid w:val="00B131EB"/>
    <w:rsid w:val="00B135B2"/>
    <w:rsid w:val="00B137C8"/>
    <w:rsid w:val="00B13CBA"/>
    <w:rsid w:val="00B14674"/>
    <w:rsid w:val="00B161C0"/>
    <w:rsid w:val="00B1688F"/>
    <w:rsid w:val="00B16ACA"/>
    <w:rsid w:val="00B17751"/>
    <w:rsid w:val="00B201C9"/>
    <w:rsid w:val="00B21449"/>
    <w:rsid w:val="00B22184"/>
    <w:rsid w:val="00B25B5D"/>
    <w:rsid w:val="00B26BA0"/>
    <w:rsid w:val="00B272EC"/>
    <w:rsid w:val="00B305AC"/>
    <w:rsid w:val="00B3076E"/>
    <w:rsid w:val="00B30D29"/>
    <w:rsid w:val="00B3152C"/>
    <w:rsid w:val="00B320FA"/>
    <w:rsid w:val="00B3220A"/>
    <w:rsid w:val="00B32368"/>
    <w:rsid w:val="00B33B3E"/>
    <w:rsid w:val="00B34031"/>
    <w:rsid w:val="00B3450D"/>
    <w:rsid w:val="00B34E28"/>
    <w:rsid w:val="00B3506E"/>
    <w:rsid w:val="00B35457"/>
    <w:rsid w:val="00B36EEC"/>
    <w:rsid w:val="00B37B26"/>
    <w:rsid w:val="00B37C8D"/>
    <w:rsid w:val="00B403EF"/>
    <w:rsid w:val="00B404D9"/>
    <w:rsid w:val="00B409A9"/>
    <w:rsid w:val="00B40AC7"/>
    <w:rsid w:val="00B40C4D"/>
    <w:rsid w:val="00B40DF7"/>
    <w:rsid w:val="00B44206"/>
    <w:rsid w:val="00B453A9"/>
    <w:rsid w:val="00B46381"/>
    <w:rsid w:val="00B46C74"/>
    <w:rsid w:val="00B525C9"/>
    <w:rsid w:val="00B52E96"/>
    <w:rsid w:val="00B545BC"/>
    <w:rsid w:val="00B54E7E"/>
    <w:rsid w:val="00B54EE4"/>
    <w:rsid w:val="00B56415"/>
    <w:rsid w:val="00B56721"/>
    <w:rsid w:val="00B56D1B"/>
    <w:rsid w:val="00B60703"/>
    <w:rsid w:val="00B611B2"/>
    <w:rsid w:val="00B61247"/>
    <w:rsid w:val="00B61355"/>
    <w:rsid w:val="00B616F3"/>
    <w:rsid w:val="00B61CC8"/>
    <w:rsid w:val="00B625B2"/>
    <w:rsid w:val="00B62633"/>
    <w:rsid w:val="00B63960"/>
    <w:rsid w:val="00B63BD1"/>
    <w:rsid w:val="00B652EF"/>
    <w:rsid w:val="00B65808"/>
    <w:rsid w:val="00B65BFB"/>
    <w:rsid w:val="00B665A5"/>
    <w:rsid w:val="00B67A6F"/>
    <w:rsid w:val="00B71E6B"/>
    <w:rsid w:val="00B72A3E"/>
    <w:rsid w:val="00B72CD6"/>
    <w:rsid w:val="00B72EF2"/>
    <w:rsid w:val="00B73354"/>
    <w:rsid w:val="00B74603"/>
    <w:rsid w:val="00B7460F"/>
    <w:rsid w:val="00B74640"/>
    <w:rsid w:val="00B752CD"/>
    <w:rsid w:val="00B753FE"/>
    <w:rsid w:val="00B75DAA"/>
    <w:rsid w:val="00B76C18"/>
    <w:rsid w:val="00B77638"/>
    <w:rsid w:val="00B77BFB"/>
    <w:rsid w:val="00B807C1"/>
    <w:rsid w:val="00B80A0A"/>
    <w:rsid w:val="00B80CD4"/>
    <w:rsid w:val="00B827F5"/>
    <w:rsid w:val="00B83393"/>
    <w:rsid w:val="00B834AC"/>
    <w:rsid w:val="00B84146"/>
    <w:rsid w:val="00B847A5"/>
    <w:rsid w:val="00B86872"/>
    <w:rsid w:val="00B86D93"/>
    <w:rsid w:val="00B8E7E3"/>
    <w:rsid w:val="00B90223"/>
    <w:rsid w:val="00B908C8"/>
    <w:rsid w:val="00B90F87"/>
    <w:rsid w:val="00B91448"/>
    <w:rsid w:val="00B91A23"/>
    <w:rsid w:val="00B91D6D"/>
    <w:rsid w:val="00B92887"/>
    <w:rsid w:val="00B96950"/>
    <w:rsid w:val="00B970E0"/>
    <w:rsid w:val="00BA01D7"/>
    <w:rsid w:val="00BA0F60"/>
    <w:rsid w:val="00BA138F"/>
    <w:rsid w:val="00BA1C8B"/>
    <w:rsid w:val="00BA254D"/>
    <w:rsid w:val="00BA39D6"/>
    <w:rsid w:val="00BA535E"/>
    <w:rsid w:val="00BB0CC7"/>
    <w:rsid w:val="00BB17BE"/>
    <w:rsid w:val="00BB1B77"/>
    <w:rsid w:val="00BB299F"/>
    <w:rsid w:val="00BB314A"/>
    <w:rsid w:val="00BB389C"/>
    <w:rsid w:val="00BB5A81"/>
    <w:rsid w:val="00BB7A7D"/>
    <w:rsid w:val="00BC04DE"/>
    <w:rsid w:val="00BC239B"/>
    <w:rsid w:val="00BC2EA5"/>
    <w:rsid w:val="00BC35CE"/>
    <w:rsid w:val="00BC44DB"/>
    <w:rsid w:val="00BC4B1A"/>
    <w:rsid w:val="00BC509C"/>
    <w:rsid w:val="00BC515F"/>
    <w:rsid w:val="00BC604B"/>
    <w:rsid w:val="00BC6517"/>
    <w:rsid w:val="00BC665B"/>
    <w:rsid w:val="00BC7E73"/>
    <w:rsid w:val="00BD06BF"/>
    <w:rsid w:val="00BD0E5B"/>
    <w:rsid w:val="00BD0E8B"/>
    <w:rsid w:val="00BD2A9C"/>
    <w:rsid w:val="00BD4A1F"/>
    <w:rsid w:val="00BD4AF1"/>
    <w:rsid w:val="00BD529A"/>
    <w:rsid w:val="00BD7DD4"/>
    <w:rsid w:val="00BE1B3A"/>
    <w:rsid w:val="00BE6C6D"/>
    <w:rsid w:val="00BE71B6"/>
    <w:rsid w:val="00BE7C99"/>
    <w:rsid w:val="00BE7D13"/>
    <w:rsid w:val="00BF0CDF"/>
    <w:rsid w:val="00BF0EE0"/>
    <w:rsid w:val="00BF3120"/>
    <w:rsid w:val="00BF3F17"/>
    <w:rsid w:val="00BF5342"/>
    <w:rsid w:val="00BF5E8B"/>
    <w:rsid w:val="00BF6BC4"/>
    <w:rsid w:val="00BF7C98"/>
    <w:rsid w:val="00C01B6A"/>
    <w:rsid w:val="00C01E45"/>
    <w:rsid w:val="00C0269D"/>
    <w:rsid w:val="00C02E8E"/>
    <w:rsid w:val="00C04691"/>
    <w:rsid w:val="00C0494E"/>
    <w:rsid w:val="00C04A23"/>
    <w:rsid w:val="00C04A52"/>
    <w:rsid w:val="00C051E3"/>
    <w:rsid w:val="00C0531F"/>
    <w:rsid w:val="00C0567C"/>
    <w:rsid w:val="00C07019"/>
    <w:rsid w:val="00C10298"/>
    <w:rsid w:val="00C120FD"/>
    <w:rsid w:val="00C13630"/>
    <w:rsid w:val="00C13AF4"/>
    <w:rsid w:val="00C144E2"/>
    <w:rsid w:val="00C15A48"/>
    <w:rsid w:val="00C161A8"/>
    <w:rsid w:val="00C16FAE"/>
    <w:rsid w:val="00C171C0"/>
    <w:rsid w:val="00C2114D"/>
    <w:rsid w:val="00C21BF8"/>
    <w:rsid w:val="00C2277D"/>
    <w:rsid w:val="00C24741"/>
    <w:rsid w:val="00C26DBB"/>
    <w:rsid w:val="00C302B6"/>
    <w:rsid w:val="00C30F19"/>
    <w:rsid w:val="00C32D36"/>
    <w:rsid w:val="00C3519A"/>
    <w:rsid w:val="00C368DE"/>
    <w:rsid w:val="00C40167"/>
    <w:rsid w:val="00C41ACD"/>
    <w:rsid w:val="00C42E12"/>
    <w:rsid w:val="00C43E24"/>
    <w:rsid w:val="00C44F42"/>
    <w:rsid w:val="00C47D33"/>
    <w:rsid w:val="00C51157"/>
    <w:rsid w:val="00C5125C"/>
    <w:rsid w:val="00C52410"/>
    <w:rsid w:val="00C53229"/>
    <w:rsid w:val="00C53857"/>
    <w:rsid w:val="00C554B9"/>
    <w:rsid w:val="00C56F12"/>
    <w:rsid w:val="00C57B69"/>
    <w:rsid w:val="00C60254"/>
    <w:rsid w:val="00C6127C"/>
    <w:rsid w:val="00C61649"/>
    <w:rsid w:val="00C6353C"/>
    <w:rsid w:val="00C637BF"/>
    <w:rsid w:val="00C645EE"/>
    <w:rsid w:val="00C6525A"/>
    <w:rsid w:val="00C663C0"/>
    <w:rsid w:val="00C673F1"/>
    <w:rsid w:val="00C6791B"/>
    <w:rsid w:val="00C6F2CC"/>
    <w:rsid w:val="00C721DD"/>
    <w:rsid w:val="00C73279"/>
    <w:rsid w:val="00C73EAA"/>
    <w:rsid w:val="00C7424E"/>
    <w:rsid w:val="00C744BB"/>
    <w:rsid w:val="00C76E9E"/>
    <w:rsid w:val="00C8088B"/>
    <w:rsid w:val="00C809F2"/>
    <w:rsid w:val="00C8110E"/>
    <w:rsid w:val="00C81920"/>
    <w:rsid w:val="00C822D2"/>
    <w:rsid w:val="00C8360C"/>
    <w:rsid w:val="00C84B04"/>
    <w:rsid w:val="00C84DD7"/>
    <w:rsid w:val="00C853CF"/>
    <w:rsid w:val="00C8670E"/>
    <w:rsid w:val="00C90894"/>
    <w:rsid w:val="00C91227"/>
    <w:rsid w:val="00C91228"/>
    <w:rsid w:val="00C91E49"/>
    <w:rsid w:val="00C928A1"/>
    <w:rsid w:val="00C92D9E"/>
    <w:rsid w:val="00C942FA"/>
    <w:rsid w:val="00C94C96"/>
    <w:rsid w:val="00C96BFD"/>
    <w:rsid w:val="00C9D616"/>
    <w:rsid w:val="00CA0523"/>
    <w:rsid w:val="00CA1BD0"/>
    <w:rsid w:val="00CA35BB"/>
    <w:rsid w:val="00CA417D"/>
    <w:rsid w:val="00CA6212"/>
    <w:rsid w:val="00CA6822"/>
    <w:rsid w:val="00CA72A0"/>
    <w:rsid w:val="00CA7541"/>
    <w:rsid w:val="00CB030F"/>
    <w:rsid w:val="00CB2A0E"/>
    <w:rsid w:val="00CB5A1B"/>
    <w:rsid w:val="00CB66A1"/>
    <w:rsid w:val="00CB6B69"/>
    <w:rsid w:val="00CB7A2B"/>
    <w:rsid w:val="00CB7EB4"/>
    <w:rsid w:val="00CC0B78"/>
    <w:rsid w:val="00CC1C9D"/>
    <w:rsid w:val="00CC2BD8"/>
    <w:rsid w:val="00CC38BE"/>
    <w:rsid w:val="00CC47B8"/>
    <w:rsid w:val="00CC6588"/>
    <w:rsid w:val="00CC6B36"/>
    <w:rsid w:val="00CD01F6"/>
    <w:rsid w:val="00CD0523"/>
    <w:rsid w:val="00CD2D1E"/>
    <w:rsid w:val="00CD31F5"/>
    <w:rsid w:val="00CD3F55"/>
    <w:rsid w:val="00CD5DC2"/>
    <w:rsid w:val="00CD6ACA"/>
    <w:rsid w:val="00CD7C4F"/>
    <w:rsid w:val="00CD7E4A"/>
    <w:rsid w:val="00CE1109"/>
    <w:rsid w:val="00CE2650"/>
    <w:rsid w:val="00CE2BC5"/>
    <w:rsid w:val="00CE3D71"/>
    <w:rsid w:val="00CE3F6B"/>
    <w:rsid w:val="00CE4B65"/>
    <w:rsid w:val="00CE5421"/>
    <w:rsid w:val="00CE6ED0"/>
    <w:rsid w:val="00CE7A48"/>
    <w:rsid w:val="00CF08FD"/>
    <w:rsid w:val="00CF14DE"/>
    <w:rsid w:val="00CF190F"/>
    <w:rsid w:val="00CF4375"/>
    <w:rsid w:val="00CF5D55"/>
    <w:rsid w:val="00CF6ECB"/>
    <w:rsid w:val="00CF73B5"/>
    <w:rsid w:val="00CF777B"/>
    <w:rsid w:val="00D008E6"/>
    <w:rsid w:val="00D00DCC"/>
    <w:rsid w:val="00D026F7"/>
    <w:rsid w:val="00D03055"/>
    <w:rsid w:val="00D03D34"/>
    <w:rsid w:val="00D04BF9"/>
    <w:rsid w:val="00D06786"/>
    <w:rsid w:val="00D06825"/>
    <w:rsid w:val="00D06B67"/>
    <w:rsid w:val="00D078E6"/>
    <w:rsid w:val="00D107DE"/>
    <w:rsid w:val="00D114AC"/>
    <w:rsid w:val="00D1168B"/>
    <w:rsid w:val="00D11D0E"/>
    <w:rsid w:val="00D12508"/>
    <w:rsid w:val="00D12AD2"/>
    <w:rsid w:val="00D16CB1"/>
    <w:rsid w:val="00D22197"/>
    <w:rsid w:val="00D26540"/>
    <w:rsid w:val="00D26C5E"/>
    <w:rsid w:val="00D27CEA"/>
    <w:rsid w:val="00D3077A"/>
    <w:rsid w:val="00D3126E"/>
    <w:rsid w:val="00D31EE0"/>
    <w:rsid w:val="00D32016"/>
    <w:rsid w:val="00D331DA"/>
    <w:rsid w:val="00D3385F"/>
    <w:rsid w:val="00D35181"/>
    <w:rsid w:val="00D35278"/>
    <w:rsid w:val="00D359B8"/>
    <w:rsid w:val="00D35F4B"/>
    <w:rsid w:val="00D37C32"/>
    <w:rsid w:val="00D40318"/>
    <w:rsid w:val="00D41CAF"/>
    <w:rsid w:val="00D431AC"/>
    <w:rsid w:val="00D4497F"/>
    <w:rsid w:val="00D50621"/>
    <w:rsid w:val="00D5074F"/>
    <w:rsid w:val="00D50AA1"/>
    <w:rsid w:val="00D54132"/>
    <w:rsid w:val="00D54A7A"/>
    <w:rsid w:val="00D54A92"/>
    <w:rsid w:val="00D54E9F"/>
    <w:rsid w:val="00D56B5D"/>
    <w:rsid w:val="00D5720D"/>
    <w:rsid w:val="00D60364"/>
    <w:rsid w:val="00D605DF"/>
    <w:rsid w:val="00D6149E"/>
    <w:rsid w:val="00D61F71"/>
    <w:rsid w:val="00D62BA5"/>
    <w:rsid w:val="00D6324A"/>
    <w:rsid w:val="00D64796"/>
    <w:rsid w:val="00D6605B"/>
    <w:rsid w:val="00D66A71"/>
    <w:rsid w:val="00D6757B"/>
    <w:rsid w:val="00D701A0"/>
    <w:rsid w:val="00D70339"/>
    <w:rsid w:val="00D70F2B"/>
    <w:rsid w:val="00D7139B"/>
    <w:rsid w:val="00D71638"/>
    <w:rsid w:val="00D717B6"/>
    <w:rsid w:val="00D722BF"/>
    <w:rsid w:val="00D72EB5"/>
    <w:rsid w:val="00D733C2"/>
    <w:rsid w:val="00D73B8D"/>
    <w:rsid w:val="00D73D62"/>
    <w:rsid w:val="00D74DAA"/>
    <w:rsid w:val="00D75292"/>
    <w:rsid w:val="00D75BAE"/>
    <w:rsid w:val="00D846D3"/>
    <w:rsid w:val="00D85080"/>
    <w:rsid w:val="00D85CB0"/>
    <w:rsid w:val="00D87A7C"/>
    <w:rsid w:val="00D91AF7"/>
    <w:rsid w:val="00D928B7"/>
    <w:rsid w:val="00D92A1A"/>
    <w:rsid w:val="00D93173"/>
    <w:rsid w:val="00D954C4"/>
    <w:rsid w:val="00D96A36"/>
    <w:rsid w:val="00DA0F86"/>
    <w:rsid w:val="00DA1578"/>
    <w:rsid w:val="00DA19AF"/>
    <w:rsid w:val="00DA299D"/>
    <w:rsid w:val="00DA3285"/>
    <w:rsid w:val="00DA5101"/>
    <w:rsid w:val="00DA7DDC"/>
    <w:rsid w:val="00DB02B6"/>
    <w:rsid w:val="00DB0605"/>
    <w:rsid w:val="00DB1B02"/>
    <w:rsid w:val="00DB3986"/>
    <w:rsid w:val="00DB3B8D"/>
    <w:rsid w:val="00DB4084"/>
    <w:rsid w:val="00DB40DB"/>
    <w:rsid w:val="00DB5B14"/>
    <w:rsid w:val="00DB7508"/>
    <w:rsid w:val="00DB7721"/>
    <w:rsid w:val="00DC1892"/>
    <w:rsid w:val="00DC2388"/>
    <w:rsid w:val="00DC263A"/>
    <w:rsid w:val="00DC2974"/>
    <w:rsid w:val="00DC2C95"/>
    <w:rsid w:val="00DC32F2"/>
    <w:rsid w:val="00DC3B87"/>
    <w:rsid w:val="00DC3D05"/>
    <w:rsid w:val="00DC4C55"/>
    <w:rsid w:val="00DC78FC"/>
    <w:rsid w:val="00DD0179"/>
    <w:rsid w:val="00DD021D"/>
    <w:rsid w:val="00DD04D3"/>
    <w:rsid w:val="00DD0B99"/>
    <w:rsid w:val="00DD17A4"/>
    <w:rsid w:val="00DD196B"/>
    <w:rsid w:val="00DD1BE9"/>
    <w:rsid w:val="00DD2A5E"/>
    <w:rsid w:val="00DD2B83"/>
    <w:rsid w:val="00DD3B69"/>
    <w:rsid w:val="00DD49E4"/>
    <w:rsid w:val="00DD5762"/>
    <w:rsid w:val="00DD631F"/>
    <w:rsid w:val="00DD7E9C"/>
    <w:rsid w:val="00DE03DF"/>
    <w:rsid w:val="00DE1E68"/>
    <w:rsid w:val="00DE31D6"/>
    <w:rsid w:val="00DE4A5E"/>
    <w:rsid w:val="00DE4C20"/>
    <w:rsid w:val="00DED164"/>
    <w:rsid w:val="00DF1DBA"/>
    <w:rsid w:val="00DF45C9"/>
    <w:rsid w:val="00DF5DB5"/>
    <w:rsid w:val="00DF6E80"/>
    <w:rsid w:val="00DF7244"/>
    <w:rsid w:val="00E0074B"/>
    <w:rsid w:val="00E007F6"/>
    <w:rsid w:val="00E03B09"/>
    <w:rsid w:val="00E04C8D"/>
    <w:rsid w:val="00E052D9"/>
    <w:rsid w:val="00E0538F"/>
    <w:rsid w:val="00E069D3"/>
    <w:rsid w:val="00E11997"/>
    <w:rsid w:val="00E135CB"/>
    <w:rsid w:val="00E15B1C"/>
    <w:rsid w:val="00E15EB3"/>
    <w:rsid w:val="00E1759E"/>
    <w:rsid w:val="00E17DF8"/>
    <w:rsid w:val="00E1CEE4"/>
    <w:rsid w:val="00E21489"/>
    <w:rsid w:val="00E21507"/>
    <w:rsid w:val="00E21B7B"/>
    <w:rsid w:val="00E21FED"/>
    <w:rsid w:val="00E24588"/>
    <w:rsid w:val="00E25410"/>
    <w:rsid w:val="00E25CEB"/>
    <w:rsid w:val="00E27A5D"/>
    <w:rsid w:val="00E27CFD"/>
    <w:rsid w:val="00E27E5D"/>
    <w:rsid w:val="00E27E69"/>
    <w:rsid w:val="00E303A4"/>
    <w:rsid w:val="00E31E13"/>
    <w:rsid w:val="00E325A7"/>
    <w:rsid w:val="00E33495"/>
    <w:rsid w:val="00E33656"/>
    <w:rsid w:val="00E33A49"/>
    <w:rsid w:val="00E33D44"/>
    <w:rsid w:val="00E34638"/>
    <w:rsid w:val="00E35EE2"/>
    <w:rsid w:val="00E35F2A"/>
    <w:rsid w:val="00E375B3"/>
    <w:rsid w:val="00E37677"/>
    <w:rsid w:val="00E3787F"/>
    <w:rsid w:val="00E37A07"/>
    <w:rsid w:val="00E40896"/>
    <w:rsid w:val="00E415BC"/>
    <w:rsid w:val="00E416AE"/>
    <w:rsid w:val="00E417D1"/>
    <w:rsid w:val="00E4260A"/>
    <w:rsid w:val="00E42951"/>
    <w:rsid w:val="00E438DC"/>
    <w:rsid w:val="00E43B25"/>
    <w:rsid w:val="00E4505C"/>
    <w:rsid w:val="00E45BA7"/>
    <w:rsid w:val="00E465E4"/>
    <w:rsid w:val="00E46B65"/>
    <w:rsid w:val="00E473C4"/>
    <w:rsid w:val="00E4768C"/>
    <w:rsid w:val="00E50A98"/>
    <w:rsid w:val="00E53D3A"/>
    <w:rsid w:val="00E54E61"/>
    <w:rsid w:val="00E55975"/>
    <w:rsid w:val="00E60581"/>
    <w:rsid w:val="00E6184F"/>
    <w:rsid w:val="00E61D2B"/>
    <w:rsid w:val="00E624AC"/>
    <w:rsid w:val="00E62F33"/>
    <w:rsid w:val="00E63E83"/>
    <w:rsid w:val="00E660B9"/>
    <w:rsid w:val="00E7011D"/>
    <w:rsid w:val="00E710CD"/>
    <w:rsid w:val="00E71215"/>
    <w:rsid w:val="00E714D6"/>
    <w:rsid w:val="00E71907"/>
    <w:rsid w:val="00E71C25"/>
    <w:rsid w:val="00E71F1E"/>
    <w:rsid w:val="00E72744"/>
    <w:rsid w:val="00E72F66"/>
    <w:rsid w:val="00E72F6C"/>
    <w:rsid w:val="00E73616"/>
    <w:rsid w:val="00E74E46"/>
    <w:rsid w:val="00E7536E"/>
    <w:rsid w:val="00E759C9"/>
    <w:rsid w:val="00E75A13"/>
    <w:rsid w:val="00E76134"/>
    <w:rsid w:val="00E76362"/>
    <w:rsid w:val="00E80E7A"/>
    <w:rsid w:val="00E8121B"/>
    <w:rsid w:val="00E81A96"/>
    <w:rsid w:val="00E81DAD"/>
    <w:rsid w:val="00E82771"/>
    <w:rsid w:val="00E82AA9"/>
    <w:rsid w:val="00E82B83"/>
    <w:rsid w:val="00E83888"/>
    <w:rsid w:val="00E83B47"/>
    <w:rsid w:val="00E83C7D"/>
    <w:rsid w:val="00E84978"/>
    <w:rsid w:val="00E857C8"/>
    <w:rsid w:val="00E85A7B"/>
    <w:rsid w:val="00E8614B"/>
    <w:rsid w:val="00E90953"/>
    <w:rsid w:val="00E91178"/>
    <w:rsid w:val="00E9158E"/>
    <w:rsid w:val="00E92E5E"/>
    <w:rsid w:val="00E94331"/>
    <w:rsid w:val="00E9513F"/>
    <w:rsid w:val="00E95C52"/>
    <w:rsid w:val="00E96A8E"/>
    <w:rsid w:val="00E97B6E"/>
    <w:rsid w:val="00EA17EA"/>
    <w:rsid w:val="00EA19A0"/>
    <w:rsid w:val="00EA1E8F"/>
    <w:rsid w:val="00EA3DD3"/>
    <w:rsid w:val="00EA4254"/>
    <w:rsid w:val="00EA429B"/>
    <w:rsid w:val="00EA45B9"/>
    <w:rsid w:val="00EA4B88"/>
    <w:rsid w:val="00EA5963"/>
    <w:rsid w:val="00EA5B10"/>
    <w:rsid w:val="00EA5FBB"/>
    <w:rsid w:val="00EA7A3F"/>
    <w:rsid w:val="00EB0A63"/>
    <w:rsid w:val="00EB226E"/>
    <w:rsid w:val="00EB3323"/>
    <w:rsid w:val="00EB33EE"/>
    <w:rsid w:val="00EB399B"/>
    <w:rsid w:val="00EB5094"/>
    <w:rsid w:val="00EB5A2E"/>
    <w:rsid w:val="00EB7AD9"/>
    <w:rsid w:val="00EC068E"/>
    <w:rsid w:val="00EC0715"/>
    <w:rsid w:val="00EC1F08"/>
    <w:rsid w:val="00EC20B2"/>
    <w:rsid w:val="00EC43F8"/>
    <w:rsid w:val="00EC4D4B"/>
    <w:rsid w:val="00EC4DBB"/>
    <w:rsid w:val="00EC5B07"/>
    <w:rsid w:val="00EC6235"/>
    <w:rsid w:val="00EC6A81"/>
    <w:rsid w:val="00EC7561"/>
    <w:rsid w:val="00ED073E"/>
    <w:rsid w:val="00ED0980"/>
    <w:rsid w:val="00ED21B6"/>
    <w:rsid w:val="00ED37B5"/>
    <w:rsid w:val="00ED4A4C"/>
    <w:rsid w:val="00ED4EE7"/>
    <w:rsid w:val="00ED53CE"/>
    <w:rsid w:val="00ED5E05"/>
    <w:rsid w:val="00ED7753"/>
    <w:rsid w:val="00EE0440"/>
    <w:rsid w:val="00EE080E"/>
    <w:rsid w:val="00EE23D2"/>
    <w:rsid w:val="00EE4DD9"/>
    <w:rsid w:val="00EF0FAE"/>
    <w:rsid w:val="00EF1458"/>
    <w:rsid w:val="00EF3268"/>
    <w:rsid w:val="00EF47EA"/>
    <w:rsid w:val="00EF4D84"/>
    <w:rsid w:val="00EF5D97"/>
    <w:rsid w:val="00EF5E5E"/>
    <w:rsid w:val="00EF6ABC"/>
    <w:rsid w:val="00F00064"/>
    <w:rsid w:val="00F02C87"/>
    <w:rsid w:val="00F03050"/>
    <w:rsid w:val="00F0326C"/>
    <w:rsid w:val="00F04DC3"/>
    <w:rsid w:val="00F05881"/>
    <w:rsid w:val="00F06BF8"/>
    <w:rsid w:val="00F0722B"/>
    <w:rsid w:val="00F10F06"/>
    <w:rsid w:val="00F11968"/>
    <w:rsid w:val="00F11EF5"/>
    <w:rsid w:val="00F13653"/>
    <w:rsid w:val="00F13B09"/>
    <w:rsid w:val="00F142AB"/>
    <w:rsid w:val="00F15976"/>
    <w:rsid w:val="00F17439"/>
    <w:rsid w:val="00F17E71"/>
    <w:rsid w:val="00F22EEB"/>
    <w:rsid w:val="00F2395E"/>
    <w:rsid w:val="00F2574A"/>
    <w:rsid w:val="00F25969"/>
    <w:rsid w:val="00F2699B"/>
    <w:rsid w:val="00F27B33"/>
    <w:rsid w:val="00F27F96"/>
    <w:rsid w:val="00F27FF8"/>
    <w:rsid w:val="00F33EF3"/>
    <w:rsid w:val="00F34791"/>
    <w:rsid w:val="00F34845"/>
    <w:rsid w:val="00F359D8"/>
    <w:rsid w:val="00F35AED"/>
    <w:rsid w:val="00F369E2"/>
    <w:rsid w:val="00F37396"/>
    <w:rsid w:val="00F3F04E"/>
    <w:rsid w:val="00F41D70"/>
    <w:rsid w:val="00F42119"/>
    <w:rsid w:val="00F42A73"/>
    <w:rsid w:val="00F4408E"/>
    <w:rsid w:val="00F4426C"/>
    <w:rsid w:val="00F47B75"/>
    <w:rsid w:val="00F50C2A"/>
    <w:rsid w:val="00F51076"/>
    <w:rsid w:val="00F510A0"/>
    <w:rsid w:val="00F51411"/>
    <w:rsid w:val="00F51D9D"/>
    <w:rsid w:val="00F523C3"/>
    <w:rsid w:val="00F56EC6"/>
    <w:rsid w:val="00F57FB9"/>
    <w:rsid w:val="00F601AD"/>
    <w:rsid w:val="00F612BA"/>
    <w:rsid w:val="00F62C7E"/>
    <w:rsid w:val="00F637DA"/>
    <w:rsid w:val="00F63D9D"/>
    <w:rsid w:val="00F656A7"/>
    <w:rsid w:val="00F66ED9"/>
    <w:rsid w:val="00F67457"/>
    <w:rsid w:val="00F67C21"/>
    <w:rsid w:val="00F707EA"/>
    <w:rsid w:val="00F70909"/>
    <w:rsid w:val="00F7099B"/>
    <w:rsid w:val="00F718EE"/>
    <w:rsid w:val="00F725C3"/>
    <w:rsid w:val="00F72972"/>
    <w:rsid w:val="00F72F41"/>
    <w:rsid w:val="00F74849"/>
    <w:rsid w:val="00F74D0F"/>
    <w:rsid w:val="00F754EE"/>
    <w:rsid w:val="00F75745"/>
    <w:rsid w:val="00F76A4B"/>
    <w:rsid w:val="00F777CA"/>
    <w:rsid w:val="00F829B7"/>
    <w:rsid w:val="00F83144"/>
    <w:rsid w:val="00F83360"/>
    <w:rsid w:val="00F84CC9"/>
    <w:rsid w:val="00F86229"/>
    <w:rsid w:val="00F86A4E"/>
    <w:rsid w:val="00F86DF2"/>
    <w:rsid w:val="00F87132"/>
    <w:rsid w:val="00F876F8"/>
    <w:rsid w:val="00F902B5"/>
    <w:rsid w:val="00F90D00"/>
    <w:rsid w:val="00F92C7D"/>
    <w:rsid w:val="00F93B3E"/>
    <w:rsid w:val="00F94EBC"/>
    <w:rsid w:val="00F952D5"/>
    <w:rsid w:val="00F952EF"/>
    <w:rsid w:val="00F95902"/>
    <w:rsid w:val="00F96514"/>
    <w:rsid w:val="00F96D88"/>
    <w:rsid w:val="00F9776B"/>
    <w:rsid w:val="00FA1433"/>
    <w:rsid w:val="00FA1998"/>
    <w:rsid w:val="00FA20E2"/>
    <w:rsid w:val="00FA3270"/>
    <w:rsid w:val="00FA3642"/>
    <w:rsid w:val="00FA3979"/>
    <w:rsid w:val="00FA4872"/>
    <w:rsid w:val="00FA48FD"/>
    <w:rsid w:val="00FA4ED4"/>
    <w:rsid w:val="00FA60FE"/>
    <w:rsid w:val="00FA6D7A"/>
    <w:rsid w:val="00FA7BB5"/>
    <w:rsid w:val="00FB156C"/>
    <w:rsid w:val="00FB1A8F"/>
    <w:rsid w:val="00FB2732"/>
    <w:rsid w:val="00FB34B7"/>
    <w:rsid w:val="00FB4916"/>
    <w:rsid w:val="00FB4FC7"/>
    <w:rsid w:val="00FB5291"/>
    <w:rsid w:val="00FB5A24"/>
    <w:rsid w:val="00FC0969"/>
    <w:rsid w:val="00FC14A7"/>
    <w:rsid w:val="00FC1AA5"/>
    <w:rsid w:val="00FC364B"/>
    <w:rsid w:val="00FC4361"/>
    <w:rsid w:val="00FC6755"/>
    <w:rsid w:val="00FC75C2"/>
    <w:rsid w:val="00FC79BB"/>
    <w:rsid w:val="00FD1D29"/>
    <w:rsid w:val="00FD31E8"/>
    <w:rsid w:val="00FD342D"/>
    <w:rsid w:val="00FD38B7"/>
    <w:rsid w:val="00FD39B9"/>
    <w:rsid w:val="00FD5722"/>
    <w:rsid w:val="00FD6097"/>
    <w:rsid w:val="00FD6B89"/>
    <w:rsid w:val="00FD6C7D"/>
    <w:rsid w:val="00FE039D"/>
    <w:rsid w:val="00FE0735"/>
    <w:rsid w:val="00FE128B"/>
    <w:rsid w:val="00FE1C27"/>
    <w:rsid w:val="00FE3877"/>
    <w:rsid w:val="00FE39A0"/>
    <w:rsid w:val="00FE42CF"/>
    <w:rsid w:val="00FE6423"/>
    <w:rsid w:val="00FE647B"/>
    <w:rsid w:val="00FE7610"/>
    <w:rsid w:val="00FF31AF"/>
    <w:rsid w:val="00FF3CEF"/>
    <w:rsid w:val="00FF3E05"/>
    <w:rsid w:val="00FF4086"/>
    <w:rsid w:val="00FF44BA"/>
    <w:rsid w:val="00FF58E5"/>
    <w:rsid w:val="00FF6FA3"/>
    <w:rsid w:val="010C0C13"/>
    <w:rsid w:val="014A5DA5"/>
    <w:rsid w:val="015271AA"/>
    <w:rsid w:val="0184CE98"/>
    <w:rsid w:val="018DA605"/>
    <w:rsid w:val="0196DC78"/>
    <w:rsid w:val="01B31BCD"/>
    <w:rsid w:val="01E35B4B"/>
    <w:rsid w:val="01E7969B"/>
    <w:rsid w:val="01FCB756"/>
    <w:rsid w:val="02003932"/>
    <w:rsid w:val="022C371A"/>
    <w:rsid w:val="023152E7"/>
    <w:rsid w:val="02416B1A"/>
    <w:rsid w:val="02435807"/>
    <w:rsid w:val="0253B365"/>
    <w:rsid w:val="0253BC25"/>
    <w:rsid w:val="026B2661"/>
    <w:rsid w:val="028EDABB"/>
    <w:rsid w:val="03021C81"/>
    <w:rsid w:val="030F96F3"/>
    <w:rsid w:val="03214C9C"/>
    <w:rsid w:val="0326BB7F"/>
    <w:rsid w:val="032EF067"/>
    <w:rsid w:val="039B6069"/>
    <w:rsid w:val="03A7E94A"/>
    <w:rsid w:val="03CDBDE9"/>
    <w:rsid w:val="03DCF23B"/>
    <w:rsid w:val="03DE9B5E"/>
    <w:rsid w:val="03E4474E"/>
    <w:rsid w:val="03FB9BFA"/>
    <w:rsid w:val="0401EA98"/>
    <w:rsid w:val="04081D6B"/>
    <w:rsid w:val="04219A39"/>
    <w:rsid w:val="04333A99"/>
    <w:rsid w:val="043D9E2A"/>
    <w:rsid w:val="0443139E"/>
    <w:rsid w:val="044D145A"/>
    <w:rsid w:val="04B48E82"/>
    <w:rsid w:val="04BAA815"/>
    <w:rsid w:val="04C99D0F"/>
    <w:rsid w:val="04CFAE02"/>
    <w:rsid w:val="04DCF685"/>
    <w:rsid w:val="04E9392E"/>
    <w:rsid w:val="04F11718"/>
    <w:rsid w:val="0501FDC1"/>
    <w:rsid w:val="0503FFBA"/>
    <w:rsid w:val="051558CC"/>
    <w:rsid w:val="0526EB7D"/>
    <w:rsid w:val="052C27C8"/>
    <w:rsid w:val="0530E235"/>
    <w:rsid w:val="0539FD4A"/>
    <w:rsid w:val="053C6661"/>
    <w:rsid w:val="053DD05B"/>
    <w:rsid w:val="0541B20F"/>
    <w:rsid w:val="055030EE"/>
    <w:rsid w:val="055A7B59"/>
    <w:rsid w:val="056A8740"/>
    <w:rsid w:val="056FFFDE"/>
    <w:rsid w:val="0575F42B"/>
    <w:rsid w:val="058CD232"/>
    <w:rsid w:val="05901984"/>
    <w:rsid w:val="05B1CEA4"/>
    <w:rsid w:val="05B6AC04"/>
    <w:rsid w:val="05CD0016"/>
    <w:rsid w:val="05F0D31E"/>
    <w:rsid w:val="05F247F4"/>
    <w:rsid w:val="05FB658A"/>
    <w:rsid w:val="06048FEC"/>
    <w:rsid w:val="061DCEC8"/>
    <w:rsid w:val="062965ED"/>
    <w:rsid w:val="06412141"/>
    <w:rsid w:val="064833D4"/>
    <w:rsid w:val="064E8CC8"/>
    <w:rsid w:val="066777E6"/>
    <w:rsid w:val="066A4D9B"/>
    <w:rsid w:val="068839E2"/>
    <w:rsid w:val="068E2FA2"/>
    <w:rsid w:val="06A8729C"/>
    <w:rsid w:val="06AE1C71"/>
    <w:rsid w:val="06B025DB"/>
    <w:rsid w:val="06B6B1FC"/>
    <w:rsid w:val="06D07C0D"/>
    <w:rsid w:val="06DDCC87"/>
    <w:rsid w:val="06E5175E"/>
    <w:rsid w:val="06EECE6E"/>
    <w:rsid w:val="0719B117"/>
    <w:rsid w:val="071BE810"/>
    <w:rsid w:val="07419838"/>
    <w:rsid w:val="074C86CB"/>
    <w:rsid w:val="075550FA"/>
    <w:rsid w:val="075EF1DF"/>
    <w:rsid w:val="07628F66"/>
    <w:rsid w:val="078A11F1"/>
    <w:rsid w:val="07B10549"/>
    <w:rsid w:val="07D5DE54"/>
    <w:rsid w:val="07E0E191"/>
    <w:rsid w:val="080481A5"/>
    <w:rsid w:val="0816168B"/>
    <w:rsid w:val="081D06F7"/>
    <w:rsid w:val="0835A274"/>
    <w:rsid w:val="083B8C29"/>
    <w:rsid w:val="0840A51A"/>
    <w:rsid w:val="08680686"/>
    <w:rsid w:val="086907A6"/>
    <w:rsid w:val="086AC5C8"/>
    <w:rsid w:val="086D200D"/>
    <w:rsid w:val="088033A1"/>
    <w:rsid w:val="088EDEC2"/>
    <w:rsid w:val="08955230"/>
    <w:rsid w:val="08971EE1"/>
    <w:rsid w:val="08B48434"/>
    <w:rsid w:val="08BB6172"/>
    <w:rsid w:val="08CA55AE"/>
    <w:rsid w:val="08D7D7A2"/>
    <w:rsid w:val="08E10775"/>
    <w:rsid w:val="08FC26CE"/>
    <w:rsid w:val="090362E9"/>
    <w:rsid w:val="090ACF22"/>
    <w:rsid w:val="09176A02"/>
    <w:rsid w:val="0923CF46"/>
    <w:rsid w:val="092B77D9"/>
    <w:rsid w:val="094CAFEA"/>
    <w:rsid w:val="0952742C"/>
    <w:rsid w:val="097D8CE1"/>
    <w:rsid w:val="0980C647"/>
    <w:rsid w:val="0991D4E4"/>
    <w:rsid w:val="0997C30F"/>
    <w:rsid w:val="099CB815"/>
    <w:rsid w:val="09D17C90"/>
    <w:rsid w:val="09E7F8CF"/>
    <w:rsid w:val="09FF8E21"/>
    <w:rsid w:val="0A02E40A"/>
    <w:rsid w:val="0A060353"/>
    <w:rsid w:val="0A0BC372"/>
    <w:rsid w:val="0A259AAB"/>
    <w:rsid w:val="0A43C572"/>
    <w:rsid w:val="0A46EE35"/>
    <w:rsid w:val="0A59F73D"/>
    <w:rsid w:val="0A70180B"/>
    <w:rsid w:val="0AA32D81"/>
    <w:rsid w:val="0AA6076C"/>
    <w:rsid w:val="0AC06A8A"/>
    <w:rsid w:val="0AC3CEC6"/>
    <w:rsid w:val="0AD6DEBE"/>
    <w:rsid w:val="0AEFAC54"/>
    <w:rsid w:val="0B1521F2"/>
    <w:rsid w:val="0B1B2E42"/>
    <w:rsid w:val="0B31FC13"/>
    <w:rsid w:val="0B3AF377"/>
    <w:rsid w:val="0B3D20E3"/>
    <w:rsid w:val="0B403F39"/>
    <w:rsid w:val="0B404858"/>
    <w:rsid w:val="0B508F04"/>
    <w:rsid w:val="0B7DF228"/>
    <w:rsid w:val="0B8E9587"/>
    <w:rsid w:val="0B93504C"/>
    <w:rsid w:val="0B9B7A40"/>
    <w:rsid w:val="0BB4F631"/>
    <w:rsid w:val="0BB6E596"/>
    <w:rsid w:val="0BCA5455"/>
    <w:rsid w:val="0BD423EE"/>
    <w:rsid w:val="0BEB8EA3"/>
    <w:rsid w:val="0BEECDD4"/>
    <w:rsid w:val="0BF6999C"/>
    <w:rsid w:val="0C0B0805"/>
    <w:rsid w:val="0C138ADB"/>
    <w:rsid w:val="0C2A18CD"/>
    <w:rsid w:val="0C321929"/>
    <w:rsid w:val="0C51A7A6"/>
    <w:rsid w:val="0C68B968"/>
    <w:rsid w:val="0C9286B9"/>
    <w:rsid w:val="0C968133"/>
    <w:rsid w:val="0CA5D0FF"/>
    <w:rsid w:val="0CA91DCB"/>
    <w:rsid w:val="0CAAD20C"/>
    <w:rsid w:val="0CD4157A"/>
    <w:rsid w:val="0CDE97B8"/>
    <w:rsid w:val="0CEB3170"/>
    <w:rsid w:val="0CF28683"/>
    <w:rsid w:val="0CF3A365"/>
    <w:rsid w:val="0CFD6E42"/>
    <w:rsid w:val="0D0C8D27"/>
    <w:rsid w:val="0D1811AD"/>
    <w:rsid w:val="0D435EAA"/>
    <w:rsid w:val="0D4513A4"/>
    <w:rsid w:val="0D4EE050"/>
    <w:rsid w:val="0D554E86"/>
    <w:rsid w:val="0D5AF8FA"/>
    <w:rsid w:val="0DAA9EFB"/>
    <w:rsid w:val="0DAD03FB"/>
    <w:rsid w:val="0DC50166"/>
    <w:rsid w:val="0DC59935"/>
    <w:rsid w:val="0DC817D8"/>
    <w:rsid w:val="0DCA3C53"/>
    <w:rsid w:val="0E22B9EB"/>
    <w:rsid w:val="0E2C9A62"/>
    <w:rsid w:val="0E3759F8"/>
    <w:rsid w:val="0E6BAC8D"/>
    <w:rsid w:val="0E92B5C2"/>
    <w:rsid w:val="0EA07E38"/>
    <w:rsid w:val="0EAE85D8"/>
    <w:rsid w:val="0EBE337B"/>
    <w:rsid w:val="0ECDE085"/>
    <w:rsid w:val="0EDC89E7"/>
    <w:rsid w:val="0EDD3397"/>
    <w:rsid w:val="0EF54CCC"/>
    <w:rsid w:val="0F1619B3"/>
    <w:rsid w:val="0F2DDE4D"/>
    <w:rsid w:val="0F2E7986"/>
    <w:rsid w:val="0F4F956F"/>
    <w:rsid w:val="0F54792C"/>
    <w:rsid w:val="0F75ED40"/>
    <w:rsid w:val="0F810073"/>
    <w:rsid w:val="0F96A527"/>
    <w:rsid w:val="0F99E192"/>
    <w:rsid w:val="0F9BB332"/>
    <w:rsid w:val="0FB59BDF"/>
    <w:rsid w:val="0FD0E7D0"/>
    <w:rsid w:val="1001948B"/>
    <w:rsid w:val="101414D9"/>
    <w:rsid w:val="102DDB53"/>
    <w:rsid w:val="106AFC8E"/>
    <w:rsid w:val="106B1550"/>
    <w:rsid w:val="10864778"/>
    <w:rsid w:val="108AC09F"/>
    <w:rsid w:val="10905730"/>
    <w:rsid w:val="10A98E63"/>
    <w:rsid w:val="10D0D3ED"/>
    <w:rsid w:val="10D0EB18"/>
    <w:rsid w:val="10E93022"/>
    <w:rsid w:val="1103F6B5"/>
    <w:rsid w:val="111E4EDF"/>
    <w:rsid w:val="115DD300"/>
    <w:rsid w:val="1172E276"/>
    <w:rsid w:val="117834B3"/>
    <w:rsid w:val="11919A1D"/>
    <w:rsid w:val="11DEED32"/>
    <w:rsid w:val="11E47E97"/>
    <w:rsid w:val="11FA1865"/>
    <w:rsid w:val="12100369"/>
    <w:rsid w:val="12253335"/>
    <w:rsid w:val="122E3E23"/>
    <w:rsid w:val="1230AC90"/>
    <w:rsid w:val="1239A78B"/>
    <w:rsid w:val="123DB961"/>
    <w:rsid w:val="1245C9D4"/>
    <w:rsid w:val="124AE1C3"/>
    <w:rsid w:val="124C57D7"/>
    <w:rsid w:val="1289C7BF"/>
    <w:rsid w:val="12919819"/>
    <w:rsid w:val="129BF4BC"/>
    <w:rsid w:val="12A58ECF"/>
    <w:rsid w:val="12B751C5"/>
    <w:rsid w:val="12D8F806"/>
    <w:rsid w:val="12E01ECC"/>
    <w:rsid w:val="12EDBEB2"/>
    <w:rsid w:val="1300CA03"/>
    <w:rsid w:val="132D6364"/>
    <w:rsid w:val="1339354D"/>
    <w:rsid w:val="134205BC"/>
    <w:rsid w:val="1361AC94"/>
    <w:rsid w:val="1368FC14"/>
    <w:rsid w:val="1380E4B1"/>
    <w:rsid w:val="13851296"/>
    <w:rsid w:val="1389CD5B"/>
    <w:rsid w:val="13A6A2AC"/>
    <w:rsid w:val="13B11221"/>
    <w:rsid w:val="13D09372"/>
    <w:rsid w:val="13DB7FAA"/>
    <w:rsid w:val="13E6DCF3"/>
    <w:rsid w:val="13FE8EEB"/>
    <w:rsid w:val="13FF4DA1"/>
    <w:rsid w:val="140E68FC"/>
    <w:rsid w:val="141D5EB0"/>
    <w:rsid w:val="1420BFAF"/>
    <w:rsid w:val="1425AE4B"/>
    <w:rsid w:val="1441FDD6"/>
    <w:rsid w:val="144287E3"/>
    <w:rsid w:val="145B3746"/>
    <w:rsid w:val="145DC081"/>
    <w:rsid w:val="14860669"/>
    <w:rsid w:val="14871737"/>
    <w:rsid w:val="14876404"/>
    <w:rsid w:val="148F9A30"/>
    <w:rsid w:val="14A299E1"/>
    <w:rsid w:val="14C43B11"/>
    <w:rsid w:val="1504BD64"/>
    <w:rsid w:val="15066567"/>
    <w:rsid w:val="150EA4C6"/>
    <w:rsid w:val="1518424E"/>
    <w:rsid w:val="1530C8EE"/>
    <w:rsid w:val="155BA73B"/>
    <w:rsid w:val="15A90A6D"/>
    <w:rsid w:val="15F90402"/>
    <w:rsid w:val="15FAF1A8"/>
    <w:rsid w:val="16175D7D"/>
    <w:rsid w:val="16194409"/>
    <w:rsid w:val="161C5EC7"/>
    <w:rsid w:val="1626FDA3"/>
    <w:rsid w:val="16308986"/>
    <w:rsid w:val="16330E76"/>
    <w:rsid w:val="163FD26C"/>
    <w:rsid w:val="16446E39"/>
    <w:rsid w:val="1687967A"/>
    <w:rsid w:val="16A24060"/>
    <w:rsid w:val="16C1E016"/>
    <w:rsid w:val="16C967FA"/>
    <w:rsid w:val="16E8B1C1"/>
    <w:rsid w:val="16EC4D50"/>
    <w:rsid w:val="16F29A7F"/>
    <w:rsid w:val="16F56F7D"/>
    <w:rsid w:val="172DF124"/>
    <w:rsid w:val="173DFFEE"/>
    <w:rsid w:val="17681EE2"/>
    <w:rsid w:val="1776776A"/>
    <w:rsid w:val="179D1AFD"/>
    <w:rsid w:val="17A09A62"/>
    <w:rsid w:val="17A70FA8"/>
    <w:rsid w:val="17ACD475"/>
    <w:rsid w:val="17B5BD90"/>
    <w:rsid w:val="17D027F7"/>
    <w:rsid w:val="17D8C4D8"/>
    <w:rsid w:val="17EC36AE"/>
    <w:rsid w:val="17F7D2B3"/>
    <w:rsid w:val="180202D8"/>
    <w:rsid w:val="1810FB3C"/>
    <w:rsid w:val="18133F18"/>
    <w:rsid w:val="18373510"/>
    <w:rsid w:val="184A7604"/>
    <w:rsid w:val="184A974E"/>
    <w:rsid w:val="184E65A4"/>
    <w:rsid w:val="18652D78"/>
    <w:rsid w:val="1879F925"/>
    <w:rsid w:val="18981D68"/>
    <w:rsid w:val="189D0CBC"/>
    <w:rsid w:val="18A6E860"/>
    <w:rsid w:val="18A6F1D3"/>
    <w:rsid w:val="18BD1CBC"/>
    <w:rsid w:val="18BD5F24"/>
    <w:rsid w:val="18CB68A1"/>
    <w:rsid w:val="18F20DE3"/>
    <w:rsid w:val="18FAA6D0"/>
    <w:rsid w:val="190CDD8B"/>
    <w:rsid w:val="192DF273"/>
    <w:rsid w:val="1930401D"/>
    <w:rsid w:val="19318020"/>
    <w:rsid w:val="19578FD5"/>
    <w:rsid w:val="19683F57"/>
    <w:rsid w:val="1978B974"/>
    <w:rsid w:val="199A09FB"/>
    <w:rsid w:val="199FE6E4"/>
    <w:rsid w:val="19A83696"/>
    <w:rsid w:val="19D69FBE"/>
    <w:rsid w:val="19DC12AC"/>
    <w:rsid w:val="19EAD220"/>
    <w:rsid w:val="19F1B9CC"/>
    <w:rsid w:val="19F24A01"/>
    <w:rsid w:val="1A038088"/>
    <w:rsid w:val="1A0D3F0E"/>
    <w:rsid w:val="1A246E32"/>
    <w:rsid w:val="1A350B16"/>
    <w:rsid w:val="1A481D68"/>
    <w:rsid w:val="1A50DDF7"/>
    <w:rsid w:val="1A669802"/>
    <w:rsid w:val="1A70E565"/>
    <w:rsid w:val="1A71F3BC"/>
    <w:rsid w:val="1A7F4BC4"/>
    <w:rsid w:val="1A8DD773"/>
    <w:rsid w:val="1ABC507A"/>
    <w:rsid w:val="1AE113B1"/>
    <w:rsid w:val="1AE1EDED"/>
    <w:rsid w:val="1AE29BF5"/>
    <w:rsid w:val="1B100BF6"/>
    <w:rsid w:val="1B1E7906"/>
    <w:rsid w:val="1B333342"/>
    <w:rsid w:val="1B4BA85E"/>
    <w:rsid w:val="1B5B66D8"/>
    <w:rsid w:val="1B655208"/>
    <w:rsid w:val="1B747491"/>
    <w:rsid w:val="1B79BA7C"/>
    <w:rsid w:val="1B800EE2"/>
    <w:rsid w:val="1B8C3E97"/>
    <w:rsid w:val="1B9A8FA9"/>
    <w:rsid w:val="1BAC046B"/>
    <w:rsid w:val="1BC76AD7"/>
    <w:rsid w:val="1BCBCD1E"/>
    <w:rsid w:val="1BDB0DDF"/>
    <w:rsid w:val="1BE2A6F0"/>
    <w:rsid w:val="1BE4D6D3"/>
    <w:rsid w:val="1BEB75AD"/>
    <w:rsid w:val="1C25F91B"/>
    <w:rsid w:val="1C2809B8"/>
    <w:rsid w:val="1C31C97E"/>
    <w:rsid w:val="1C3339BB"/>
    <w:rsid w:val="1C36B47D"/>
    <w:rsid w:val="1C50297E"/>
    <w:rsid w:val="1C6198FE"/>
    <w:rsid w:val="1C7277EE"/>
    <w:rsid w:val="1C740B85"/>
    <w:rsid w:val="1C9AA6F7"/>
    <w:rsid w:val="1CA5958D"/>
    <w:rsid w:val="1CA76FC5"/>
    <w:rsid w:val="1CAFAFFC"/>
    <w:rsid w:val="1CD4ABE6"/>
    <w:rsid w:val="1CE75D3E"/>
    <w:rsid w:val="1CFA31FD"/>
    <w:rsid w:val="1CFBBA01"/>
    <w:rsid w:val="1D300716"/>
    <w:rsid w:val="1D42D4FE"/>
    <w:rsid w:val="1D5362B8"/>
    <w:rsid w:val="1D5A2483"/>
    <w:rsid w:val="1D625EA2"/>
    <w:rsid w:val="1D6865F0"/>
    <w:rsid w:val="1D6C6E6F"/>
    <w:rsid w:val="1DA50196"/>
    <w:rsid w:val="1DB26C15"/>
    <w:rsid w:val="1DF86907"/>
    <w:rsid w:val="1DFA71E2"/>
    <w:rsid w:val="1E01F1F2"/>
    <w:rsid w:val="1E15B9D8"/>
    <w:rsid w:val="1E37C66C"/>
    <w:rsid w:val="1E47C80E"/>
    <w:rsid w:val="1E5045E0"/>
    <w:rsid w:val="1E5B7104"/>
    <w:rsid w:val="1EAE6072"/>
    <w:rsid w:val="1EB35217"/>
    <w:rsid w:val="1EC327BD"/>
    <w:rsid w:val="1EC80DB3"/>
    <w:rsid w:val="1EF60EE3"/>
    <w:rsid w:val="1F033A32"/>
    <w:rsid w:val="1F04C40E"/>
    <w:rsid w:val="1F1A3B17"/>
    <w:rsid w:val="1F352627"/>
    <w:rsid w:val="1F35487F"/>
    <w:rsid w:val="1F498B4C"/>
    <w:rsid w:val="1F637209"/>
    <w:rsid w:val="1F6B675D"/>
    <w:rsid w:val="1F6CD3B6"/>
    <w:rsid w:val="1F704D7D"/>
    <w:rsid w:val="1F81C593"/>
    <w:rsid w:val="1F943D2E"/>
    <w:rsid w:val="1FA5B5F8"/>
    <w:rsid w:val="1FB752D5"/>
    <w:rsid w:val="1FB87D4C"/>
    <w:rsid w:val="1FCD27AE"/>
    <w:rsid w:val="1FD5704B"/>
    <w:rsid w:val="1FE19A45"/>
    <w:rsid w:val="1FE939D0"/>
    <w:rsid w:val="1FECCE3B"/>
    <w:rsid w:val="20010489"/>
    <w:rsid w:val="20032D45"/>
    <w:rsid w:val="2003A57A"/>
    <w:rsid w:val="2010D363"/>
    <w:rsid w:val="2053EA3E"/>
    <w:rsid w:val="2058A923"/>
    <w:rsid w:val="2062002F"/>
    <w:rsid w:val="2063DE9A"/>
    <w:rsid w:val="20706041"/>
    <w:rsid w:val="207C144B"/>
    <w:rsid w:val="209A96EE"/>
    <w:rsid w:val="20A1BA11"/>
    <w:rsid w:val="20A54542"/>
    <w:rsid w:val="20A80AA1"/>
    <w:rsid w:val="20AE7F02"/>
    <w:rsid w:val="20E7CA7D"/>
    <w:rsid w:val="20E80A01"/>
    <w:rsid w:val="20E95725"/>
    <w:rsid w:val="20EDDD2F"/>
    <w:rsid w:val="20FB4235"/>
    <w:rsid w:val="2117CA0A"/>
    <w:rsid w:val="211A1C57"/>
    <w:rsid w:val="211EDFDC"/>
    <w:rsid w:val="212091F1"/>
    <w:rsid w:val="21235573"/>
    <w:rsid w:val="2138053D"/>
    <w:rsid w:val="213BB9FD"/>
    <w:rsid w:val="2148096E"/>
    <w:rsid w:val="2153B36A"/>
    <w:rsid w:val="21597192"/>
    <w:rsid w:val="215DE27E"/>
    <w:rsid w:val="217F9933"/>
    <w:rsid w:val="21FF4959"/>
    <w:rsid w:val="2202B108"/>
    <w:rsid w:val="221896D9"/>
    <w:rsid w:val="22286D80"/>
    <w:rsid w:val="22389990"/>
    <w:rsid w:val="223BD713"/>
    <w:rsid w:val="22527097"/>
    <w:rsid w:val="2280665E"/>
    <w:rsid w:val="22CF141A"/>
    <w:rsid w:val="22D34122"/>
    <w:rsid w:val="22D57E91"/>
    <w:rsid w:val="22E8D9FC"/>
    <w:rsid w:val="2330DFFE"/>
    <w:rsid w:val="23319C99"/>
    <w:rsid w:val="2341F397"/>
    <w:rsid w:val="235AB7E7"/>
    <w:rsid w:val="2362729C"/>
    <w:rsid w:val="237A6DC8"/>
    <w:rsid w:val="237BFEAF"/>
    <w:rsid w:val="238980B7"/>
    <w:rsid w:val="23EEB8FF"/>
    <w:rsid w:val="240AFDEA"/>
    <w:rsid w:val="24192B2B"/>
    <w:rsid w:val="24427062"/>
    <w:rsid w:val="245E3BEB"/>
    <w:rsid w:val="246C6A17"/>
    <w:rsid w:val="247B5EC4"/>
    <w:rsid w:val="24A7E34C"/>
    <w:rsid w:val="24ACDE36"/>
    <w:rsid w:val="24C3536E"/>
    <w:rsid w:val="24CB3E6D"/>
    <w:rsid w:val="24D79CB0"/>
    <w:rsid w:val="24E6B442"/>
    <w:rsid w:val="24FC8B3C"/>
    <w:rsid w:val="2548B34F"/>
    <w:rsid w:val="25511AC4"/>
    <w:rsid w:val="25703A52"/>
    <w:rsid w:val="25943F7A"/>
    <w:rsid w:val="25BBC9A0"/>
    <w:rsid w:val="25C32E26"/>
    <w:rsid w:val="25C5537D"/>
    <w:rsid w:val="25C681CE"/>
    <w:rsid w:val="25DAA5BA"/>
    <w:rsid w:val="25DB08A2"/>
    <w:rsid w:val="25DE4AE1"/>
    <w:rsid w:val="25EEE3A8"/>
    <w:rsid w:val="26057B54"/>
    <w:rsid w:val="260F3B99"/>
    <w:rsid w:val="2617ED37"/>
    <w:rsid w:val="26229B20"/>
    <w:rsid w:val="262D8147"/>
    <w:rsid w:val="264AC5D7"/>
    <w:rsid w:val="264BCC8E"/>
    <w:rsid w:val="266A9B8B"/>
    <w:rsid w:val="26764A90"/>
    <w:rsid w:val="267C2A32"/>
    <w:rsid w:val="267C3EDD"/>
    <w:rsid w:val="2688ABCF"/>
    <w:rsid w:val="2695FBB5"/>
    <w:rsid w:val="2697FA87"/>
    <w:rsid w:val="26E4985E"/>
    <w:rsid w:val="270F4836"/>
    <w:rsid w:val="2718FD9D"/>
    <w:rsid w:val="271E5138"/>
    <w:rsid w:val="27305363"/>
    <w:rsid w:val="2754609B"/>
    <w:rsid w:val="27830393"/>
    <w:rsid w:val="27A3F8BC"/>
    <w:rsid w:val="27D37CF6"/>
    <w:rsid w:val="27E1D9D8"/>
    <w:rsid w:val="27EBC7B2"/>
    <w:rsid w:val="27ED3EA3"/>
    <w:rsid w:val="27F9A88A"/>
    <w:rsid w:val="280A9446"/>
    <w:rsid w:val="280DA671"/>
    <w:rsid w:val="283D5F76"/>
    <w:rsid w:val="2849DEE9"/>
    <w:rsid w:val="28502174"/>
    <w:rsid w:val="2854B810"/>
    <w:rsid w:val="286FD9BF"/>
    <w:rsid w:val="2874F1C2"/>
    <w:rsid w:val="2879CB96"/>
    <w:rsid w:val="2886FAFF"/>
    <w:rsid w:val="288A8773"/>
    <w:rsid w:val="288D0478"/>
    <w:rsid w:val="28A6A1F2"/>
    <w:rsid w:val="28B5B749"/>
    <w:rsid w:val="28C61E64"/>
    <w:rsid w:val="28C80A32"/>
    <w:rsid w:val="28D363B0"/>
    <w:rsid w:val="28FB8FF9"/>
    <w:rsid w:val="28FE2290"/>
    <w:rsid w:val="2911EF94"/>
    <w:rsid w:val="29156A56"/>
    <w:rsid w:val="292365FC"/>
    <w:rsid w:val="2926C392"/>
    <w:rsid w:val="2937856F"/>
    <w:rsid w:val="29443F53"/>
    <w:rsid w:val="29679AEE"/>
    <w:rsid w:val="296FE4CF"/>
    <w:rsid w:val="2983B057"/>
    <w:rsid w:val="298456F4"/>
    <w:rsid w:val="2993C6D6"/>
    <w:rsid w:val="29B25C56"/>
    <w:rsid w:val="29B3B75A"/>
    <w:rsid w:val="29BE8934"/>
    <w:rsid w:val="29D0ADB1"/>
    <w:rsid w:val="29E045A9"/>
    <w:rsid w:val="2A040CE2"/>
    <w:rsid w:val="2A04F1B6"/>
    <w:rsid w:val="2A089E0D"/>
    <w:rsid w:val="2A40B91A"/>
    <w:rsid w:val="2A455122"/>
    <w:rsid w:val="2A574E6C"/>
    <w:rsid w:val="2AA7D68A"/>
    <w:rsid w:val="2AA908D3"/>
    <w:rsid w:val="2AABEF94"/>
    <w:rsid w:val="2AB08FCE"/>
    <w:rsid w:val="2AB98C45"/>
    <w:rsid w:val="2AD7B70C"/>
    <w:rsid w:val="2AE1FED5"/>
    <w:rsid w:val="2AEFB793"/>
    <w:rsid w:val="2B067909"/>
    <w:rsid w:val="2B209612"/>
    <w:rsid w:val="2B26BAFD"/>
    <w:rsid w:val="2B51456F"/>
    <w:rsid w:val="2B520425"/>
    <w:rsid w:val="2B6060AB"/>
    <w:rsid w:val="2B6CB2EC"/>
    <w:rsid w:val="2B99BD3F"/>
    <w:rsid w:val="2BB42840"/>
    <w:rsid w:val="2BCFD01D"/>
    <w:rsid w:val="2BDEE17A"/>
    <w:rsid w:val="2BECE8F6"/>
    <w:rsid w:val="2BF99B3A"/>
    <w:rsid w:val="2C261CB1"/>
    <w:rsid w:val="2C2C3147"/>
    <w:rsid w:val="2C30BFA0"/>
    <w:rsid w:val="2C398296"/>
    <w:rsid w:val="2C47BD2D"/>
    <w:rsid w:val="2C5C3786"/>
    <w:rsid w:val="2C67564C"/>
    <w:rsid w:val="2C83A562"/>
    <w:rsid w:val="2C89CE89"/>
    <w:rsid w:val="2C8B6894"/>
    <w:rsid w:val="2CABDD87"/>
    <w:rsid w:val="2CC8EBC8"/>
    <w:rsid w:val="2CE678DF"/>
    <w:rsid w:val="2CE6A036"/>
    <w:rsid w:val="2CF28A65"/>
    <w:rsid w:val="2CF29877"/>
    <w:rsid w:val="2CF6314B"/>
    <w:rsid w:val="2CFE28E3"/>
    <w:rsid w:val="2D51ADAE"/>
    <w:rsid w:val="2D53D607"/>
    <w:rsid w:val="2D6118AA"/>
    <w:rsid w:val="2D63C506"/>
    <w:rsid w:val="2D63CDC6"/>
    <w:rsid w:val="2D88F6A7"/>
    <w:rsid w:val="2DAA584C"/>
    <w:rsid w:val="2DDF1AEE"/>
    <w:rsid w:val="2DF1F6F4"/>
    <w:rsid w:val="2E04EF16"/>
    <w:rsid w:val="2E0FB70A"/>
    <w:rsid w:val="2E11139E"/>
    <w:rsid w:val="2E297C4A"/>
    <w:rsid w:val="2E64500C"/>
    <w:rsid w:val="2E6737F9"/>
    <w:rsid w:val="2E80D0E7"/>
    <w:rsid w:val="2E95E1F7"/>
    <w:rsid w:val="2EB06A38"/>
    <w:rsid w:val="2ED692D7"/>
    <w:rsid w:val="2F60DB85"/>
    <w:rsid w:val="2F6F2012"/>
    <w:rsid w:val="2F7054AD"/>
    <w:rsid w:val="2F777331"/>
    <w:rsid w:val="2F970AB8"/>
    <w:rsid w:val="2FA4710F"/>
    <w:rsid w:val="2FABA0A3"/>
    <w:rsid w:val="2FE361A3"/>
    <w:rsid w:val="2FEC5775"/>
    <w:rsid w:val="2FF1B930"/>
    <w:rsid w:val="3007E5BA"/>
    <w:rsid w:val="30312079"/>
    <w:rsid w:val="3040EA88"/>
    <w:rsid w:val="306648EA"/>
    <w:rsid w:val="30917E02"/>
    <w:rsid w:val="30941D0C"/>
    <w:rsid w:val="309E7157"/>
    <w:rsid w:val="30D439AC"/>
    <w:rsid w:val="30DC8C03"/>
    <w:rsid w:val="30FD424F"/>
    <w:rsid w:val="311A7AE9"/>
    <w:rsid w:val="3124784A"/>
    <w:rsid w:val="3158F038"/>
    <w:rsid w:val="316E787A"/>
    <w:rsid w:val="3178CBA5"/>
    <w:rsid w:val="3185FB32"/>
    <w:rsid w:val="31896FFF"/>
    <w:rsid w:val="3191E301"/>
    <w:rsid w:val="31A0F5D2"/>
    <w:rsid w:val="31AB6638"/>
    <w:rsid w:val="31E4CBC9"/>
    <w:rsid w:val="31FF1398"/>
    <w:rsid w:val="32036A93"/>
    <w:rsid w:val="3205936E"/>
    <w:rsid w:val="321AE5C1"/>
    <w:rsid w:val="321AEFD1"/>
    <w:rsid w:val="3227E264"/>
    <w:rsid w:val="32314A9C"/>
    <w:rsid w:val="32350B1A"/>
    <w:rsid w:val="32616F4C"/>
    <w:rsid w:val="326B15F8"/>
    <w:rsid w:val="32A1AB76"/>
    <w:rsid w:val="32D65B30"/>
    <w:rsid w:val="32EB752D"/>
    <w:rsid w:val="32ED256A"/>
    <w:rsid w:val="33133280"/>
    <w:rsid w:val="3322FDD7"/>
    <w:rsid w:val="3325691A"/>
    <w:rsid w:val="332D2CEB"/>
    <w:rsid w:val="333076B4"/>
    <w:rsid w:val="333DD222"/>
    <w:rsid w:val="33518063"/>
    <w:rsid w:val="337B892E"/>
    <w:rsid w:val="3383C8C5"/>
    <w:rsid w:val="33862F67"/>
    <w:rsid w:val="339A8FAD"/>
    <w:rsid w:val="33AA5F26"/>
    <w:rsid w:val="33BEA2AD"/>
    <w:rsid w:val="33CEB06C"/>
    <w:rsid w:val="33E08F61"/>
    <w:rsid w:val="33E49B70"/>
    <w:rsid w:val="33EF1136"/>
    <w:rsid w:val="34169E72"/>
    <w:rsid w:val="341B44CB"/>
    <w:rsid w:val="342954EF"/>
    <w:rsid w:val="344BEB67"/>
    <w:rsid w:val="344D3082"/>
    <w:rsid w:val="34560CBC"/>
    <w:rsid w:val="345A527A"/>
    <w:rsid w:val="345D9714"/>
    <w:rsid w:val="34606E8B"/>
    <w:rsid w:val="3465FDD5"/>
    <w:rsid w:val="347C44E1"/>
    <w:rsid w:val="3486742E"/>
    <w:rsid w:val="34875526"/>
    <w:rsid w:val="349BE45D"/>
    <w:rsid w:val="34AB798B"/>
    <w:rsid w:val="34E2DE1F"/>
    <w:rsid w:val="34E5EEE7"/>
    <w:rsid w:val="35627366"/>
    <w:rsid w:val="356EF943"/>
    <w:rsid w:val="3575DEEF"/>
    <w:rsid w:val="358D508A"/>
    <w:rsid w:val="359E6DDE"/>
    <w:rsid w:val="35AD83DE"/>
    <w:rsid w:val="35BBAAE7"/>
    <w:rsid w:val="35CC17DE"/>
    <w:rsid w:val="35CD3C36"/>
    <w:rsid w:val="35D4ED5A"/>
    <w:rsid w:val="35E9769D"/>
    <w:rsid w:val="35F241C4"/>
    <w:rsid w:val="3608749F"/>
    <w:rsid w:val="36139E81"/>
    <w:rsid w:val="3667B1AA"/>
    <w:rsid w:val="366BBE19"/>
    <w:rsid w:val="368EEF6F"/>
    <w:rsid w:val="369BE2C9"/>
    <w:rsid w:val="36C3416A"/>
    <w:rsid w:val="36DE84CD"/>
    <w:rsid w:val="36E1D7AF"/>
    <w:rsid w:val="36E2D936"/>
    <w:rsid w:val="36F9F3FA"/>
    <w:rsid w:val="36FDFEFF"/>
    <w:rsid w:val="370CA824"/>
    <w:rsid w:val="372B4BF4"/>
    <w:rsid w:val="3730D6BA"/>
    <w:rsid w:val="373F1475"/>
    <w:rsid w:val="375334A8"/>
    <w:rsid w:val="37696540"/>
    <w:rsid w:val="3771C8C6"/>
    <w:rsid w:val="37AF6DAB"/>
    <w:rsid w:val="3804A7B0"/>
    <w:rsid w:val="3809E22F"/>
    <w:rsid w:val="38474097"/>
    <w:rsid w:val="38481BF3"/>
    <w:rsid w:val="38610B9E"/>
    <w:rsid w:val="38684AA9"/>
    <w:rsid w:val="3870B8BF"/>
    <w:rsid w:val="3891035E"/>
    <w:rsid w:val="389213D0"/>
    <w:rsid w:val="389B44E3"/>
    <w:rsid w:val="38AACD6F"/>
    <w:rsid w:val="38AB5DA3"/>
    <w:rsid w:val="38D2CCA4"/>
    <w:rsid w:val="391CDB5C"/>
    <w:rsid w:val="3927AEB7"/>
    <w:rsid w:val="3930BB67"/>
    <w:rsid w:val="394C5A0C"/>
    <w:rsid w:val="39526484"/>
    <w:rsid w:val="39547F3A"/>
    <w:rsid w:val="39590CEF"/>
    <w:rsid w:val="395E24F5"/>
    <w:rsid w:val="3965122F"/>
    <w:rsid w:val="399636F1"/>
    <w:rsid w:val="39A83C11"/>
    <w:rsid w:val="39BE1ACF"/>
    <w:rsid w:val="39E8BC49"/>
    <w:rsid w:val="3A2073EA"/>
    <w:rsid w:val="3A268DF9"/>
    <w:rsid w:val="3A2E4AB0"/>
    <w:rsid w:val="3A307443"/>
    <w:rsid w:val="3A330E0B"/>
    <w:rsid w:val="3A4579D4"/>
    <w:rsid w:val="3A50FE77"/>
    <w:rsid w:val="3A57D8A7"/>
    <w:rsid w:val="3A60249C"/>
    <w:rsid w:val="3A719162"/>
    <w:rsid w:val="3A79AC88"/>
    <w:rsid w:val="3A9C656A"/>
    <w:rsid w:val="3ACE9E64"/>
    <w:rsid w:val="3ADE777A"/>
    <w:rsid w:val="3AE1E9DC"/>
    <w:rsid w:val="3B10EA38"/>
    <w:rsid w:val="3B1A687A"/>
    <w:rsid w:val="3B33DF4F"/>
    <w:rsid w:val="3B3F2F3C"/>
    <w:rsid w:val="3B4948AE"/>
    <w:rsid w:val="3B51ADB6"/>
    <w:rsid w:val="3B5AD8AE"/>
    <w:rsid w:val="3B5F7CAE"/>
    <w:rsid w:val="3BAF9016"/>
    <w:rsid w:val="3BB26015"/>
    <w:rsid w:val="3BB52C2C"/>
    <w:rsid w:val="3BE463A4"/>
    <w:rsid w:val="3BEB1353"/>
    <w:rsid w:val="3C08FB12"/>
    <w:rsid w:val="3C273D43"/>
    <w:rsid w:val="3C2CE314"/>
    <w:rsid w:val="3C3C490D"/>
    <w:rsid w:val="3C3F78B5"/>
    <w:rsid w:val="3C57A41E"/>
    <w:rsid w:val="3C736089"/>
    <w:rsid w:val="3C77BADF"/>
    <w:rsid w:val="3C7876DB"/>
    <w:rsid w:val="3C80ADDF"/>
    <w:rsid w:val="3C85F4A2"/>
    <w:rsid w:val="3CA67C0F"/>
    <w:rsid w:val="3CB882EE"/>
    <w:rsid w:val="3CCC874D"/>
    <w:rsid w:val="3CD13156"/>
    <w:rsid w:val="3CEBB8FD"/>
    <w:rsid w:val="3D190620"/>
    <w:rsid w:val="3D1ED174"/>
    <w:rsid w:val="3D231F92"/>
    <w:rsid w:val="3D69FDAC"/>
    <w:rsid w:val="3D71EBCC"/>
    <w:rsid w:val="3DC25526"/>
    <w:rsid w:val="3DC2E174"/>
    <w:rsid w:val="3DD3F9FF"/>
    <w:rsid w:val="3DE30A23"/>
    <w:rsid w:val="3DFC0BC5"/>
    <w:rsid w:val="3E181175"/>
    <w:rsid w:val="3E1D8475"/>
    <w:rsid w:val="3E1EEFD3"/>
    <w:rsid w:val="3E2B981E"/>
    <w:rsid w:val="3E34BE31"/>
    <w:rsid w:val="3E3F0872"/>
    <w:rsid w:val="3E482EA1"/>
    <w:rsid w:val="3E6271A9"/>
    <w:rsid w:val="3E6E433B"/>
    <w:rsid w:val="3E9DF097"/>
    <w:rsid w:val="3ECBD3CF"/>
    <w:rsid w:val="3ED1B3C9"/>
    <w:rsid w:val="3ED96B57"/>
    <w:rsid w:val="3EFE92CD"/>
    <w:rsid w:val="3F21EAC7"/>
    <w:rsid w:val="3F278251"/>
    <w:rsid w:val="3F2B904F"/>
    <w:rsid w:val="3F2D23E6"/>
    <w:rsid w:val="3F35C048"/>
    <w:rsid w:val="3F3DC840"/>
    <w:rsid w:val="3F50D569"/>
    <w:rsid w:val="3F79A2B9"/>
    <w:rsid w:val="3F8020DC"/>
    <w:rsid w:val="3FC328CA"/>
    <w:rsid w:val="3FC48DF5"/>
    <w:rsid w:val="4007149F"/>
    <w:rsid w:val="400A35F4"/>
    <w:rsid w:val="402E4812"/>
    <w:rsid w:val="403A9553"/>
    <w:rsid w:val="404E78EF"/>
    <w:rsid w:val="405603B7"/>
    <w:rsid w:val="406BB8DC"/>
    <w:rsid w:val="40758508"/>
    <w:rsid w:val="407B7955"/>
    <w:rsid w:val="408214AD"/>
    <w:rsid w:val="40857976"/>
    <w:rsid w:val="408A5C85"/>
    <w:rsid w:val="408F01D6"/>
    <w:rsid w:val="40A97D0B"/>
    <w:rsid w:val="40CA5569"/>
    <w:rsid w:val="40F4DC71"/>
    <w:rsid w:val="4126C5F4"/>
    <w:rsid w:val="41425548"/>
    <w:rsid w:val="414851BB"/>
    <w:rsid w:val="4149B257"/>
    <w:rsid w:val="418F3C6B"/>
    <w:rsid w:val="41A3AB59"/>
    <w:rsid w:val="41A4A279"/>
    <w:rsid w:val="41AB9466"/>
    <w:rsid w:val="41B155E2"/>
    <w:rsid w:val="41BB273A"/>
    <w:rsid w:val="41CEB29F"/>
    <w:rsid w:val="420BEF78"/>
    <w:rsid w:val="420FDAB2"/>
    <w:rsid w:val="421FD24B"/>
    <w:rsid w:val="42259182"/>
    <w:rsid w:val="422C77DC"/>
    <w:rsid w:val="422E9045"/>
    <w:rsid w:val="424F5BEC"/>
    <w:rsid w:val="4265C29F"/>
    <w:rsid w:val="429B5A4F"/>
    <w:rsid w:val="42AD6689"/>
    <w:rsid w:val="42C92CB2"/>
    <w:rsid w:val="42CBFF6F"/>
    <w:rsid w:val="42E54FE7"/>
    <w:rsid w:val="42E61CB0"/>
    <w:rsid w:val="43040304"/>
    <w:rsid w:val="432B22B1"/>
    <w:rsid w:val="432D5081"/>
    <w:rsid w:val="433C4BF6"/>
    <w:rsid w:val="433F7BBA"/>
    <w:rsid w:val="4346827B"/>
    <w:rsid w:val="43476B42"/>
    <w:rsid w:val="435A0AFC"/>
    <w:rsid w:val="4394DFB9"/>
    <w:rsid w:val="43B41636"/>
    <w:rsid w:val="43D55FC7"/>
    <w:rsid w:val="43F62538"/>
    <w:rsid w:val="43FD2137"/>
    <w:rsid w:val="44009509"/>
    <w:rsid w:val="441C3E7B"/>
    <w:rsid w:val="44273513"/>
    <w:rsid w:val="4438119F"/>
    <w:rsid w:val="445B5196"/>
    <w:rsid w:val="446401C6"/>
    <w:rsid w:val="44792ED7"/>
    <w:rsid w:val="447FCB0B"/>
    <w:rsid w:val="4491F059"/>
    <w:rsid w:val="44986597"/>
    <w:rsid w:val="44A3CF95"/>
    <w:rsid w:val="44AC464F"/>
    <w:rsid w:val="44B990CC"/>
    <w:rsid w:val="44DD7702"/>
    <w:rsid w:val="44E8F05E"/>
    <w:rsid w:val="44F5394D"/>
    <w:rsid w:val="450430E8"/>
    <w:rsid w:val="450DFC64"/>
    <w:rsid w:val="451E1382"/>
    <w:rsid w:val="45416E47"/>
    <w:rsid w:val="45476294"/>
    <w:rsid w:val="4557F3E2"/>
    <w:rsid w:val="456DF2CF"/>
    <w:rsid w:val="45916A4E"/>
    <w:rsid w:val="45AD20CC"/>
    <w:rsid w:val="45C51A39"/>
    <w:rsid w:val="45C9B43B"/>
    <w:rsid w:val="45F2166F"/>
    <w:rsid w:val="45F8D5B2"/>
    <w:rsid w:val="45FD8BB7"/>
    <w:rsid w:val="46255729"/>
    <w:rsid w:val="46276B0C"/>
    <w:rsid w:val="464886C0"/>
    <w:rsid w:val="464C0067"/>
    <w:rsid w:val="466CB2A3"/>
    <w:rsid w:val="46A37DE3"/>
    <w:rsid w:val="46A9F41C"/>
    <w:rsid w:val="46C95FC8"/>
    <w:rsid w:val="46ED0466"/>
    <w:rsid w:val="46FA1575"/>
    <w:rsid w:val="47040F12"/>
    <w:rsid w:val="471B5C33"/>
    <w:rsid w:val="4757CE80"/>
    <w:rsid w:val="475FEE7B"/>
    <w:rsid w:val="47623630"/>
    <w:rsid w:val="4767C3FE"/>
    <w:rsid w:val="47776D16"/>
    <w:rsid w:val="47846E75"/>
    <w:rsid w:val="47873136"/>
    <w:rsid w:val="478B2217"/>
    <w:rsid w:val="478F20FE"/>
    <w:rsid w:val="47DC2D57"/>
    <w:rsid w:val="47FF2E0D"/>
    <w:rsid w:val="4801C818"/>
    <w:rsid w:val="4803B7D9"/>
    <w:rsid w:val="481B6CC3"/>
    <w:rsid w:val="4824A3AB"/>
    <w:rsid w:val="4827FE87"/>
    <w:rsid w:val="4837FFD6"/>
    <w:rsid w:val="484BEDE0"/>
    <w:rsid w:val="485025A4"/>
    <w:rsid w:val="4870D459"/>
    <w:rsid w:val="487E6BDE"/>
    <w:rsid w:val="488C5A21"/>
    <w:rsid w:val="488CE57D"/>
    <w:rsid w:val="48A34371"/>
    <w:rsid w:val="48B59421"/>
    <w:rsid w:val="48B82880"/>
    <w:rsid w:val="48C1E739"/>
    <w:rsid w:val="48D9FF6A"/>
    <w:rsid w:val="48E70BAB"/>
    <w:rsid w:val="48F7E833"/>
    <w:rsid w:val="48FBFB20"/>
    <w:rsid w:val="492CBBC1"/>
    <w:rsid w:val="492FE21F"/>
    <w:rsid w:val="493B1CC0"/>
    <w:rsid w:val="4969CCFC"/>
    <w:rsid w:val="49701032"/>
    <w:rsid w:val="49783E7F"/>
    <w:rsid w:val="4980F870"/>
    <w:rsid w:val="4997C2ED"/>
    <w:rsid w:val="499A0381"/>
    <w:rsid w:val="49BE4C94"/>
    <w:rsid w:val="49C35809"/>
    <w:rsid w:val="49D70A93"/>
    <w:rsid w:val="49DCCEC6"/>
    <w:rsid w:val="49DF50B3"/>
    <w:rsid w:val="49EB91ED"/>
    <w:rsid w:val="4A178723"/>
    <w:rsid w:val="4A27BE0A"/>
    <w:rsid w:val="4A4E3798"/>
    <w:rsid w:val="4A5511D9"/>
    <w:rsid w:val="4A62725F"/>
    <w:rsid w:val="4AAC4979"/>
    <w:rsid w:val="4AACE325"/>
    <w:rsid w:val="4AADD3F4"/>
    <w:rsid w:val="4AB4B2AE"/>
    <w:rsid w:val="4AB4F692"/>
    <w:rsid w:val="4AD5E2C5"/>
    <w:rsid w:val="4B06F58D"/>
    <w:rsid w:val="4B10C1B9"/>
    <w:rsid w:val="4B126CB4"/>
    <w:rsid w:val="4B3A1773"/>
    <w:rsid w:val="4B3AA47D"/>
    <w:rsid w:val="4B463BE5"/>
    <w:rsid w:val="4B73F03B"/>
    <w:rsid w:val="4B944CE8"/>
    <w:rsid w:val="4BC9786C"/>
    <w:rsid w:val="4BDCE40D"/>
    <w:rsid w:val="4BDE8417"/>
    <w:rsid w:val="4BFD624C"/>
    <w:rsid w:val="4C1A2039"/>
    <w:rsid w:val="4C2C7097"/>
    <w:rsid w:val="4C2EE8BD"/>
    <w:rsid w:val="4C3037D1"/>
    <w:rsid w:val="4C32D939"/>
    <w:rsid w:val="4C49991E"/>
    <w:rsid w:val="4C59CF59"/>
    <w:rsid w:val="4C76F4CC"/>
    <w:rsid w:val="4C787C10"/>
    <w:rsid w:val="4C7BFF08"/>
    <w:rsid w:val="4C8686DC"/>
    <w:rsid w:val="4C93B6E6"/>
    <w:rsid w:val="4CB5F76E"/>
    <w:rsid w:val="4CE5DCDD"/>
    <w:rsid w:val="4D031AD8"/>
    <w:rsid w:val="4D244FB0"/>
    <w:rsid w:val="4D2CF1FA"/>
    <w:rsid w:val="4D325BB0"/>
    <w:rsid w:val="4D41A04B"/>
    <w:rsid w:val="4D43176E"/>
    <w:rsid w:val="4D7225B7"/>
    <w:rsid w:val="4D7B77C4"/>
    <w:rsid w:val="4D82E302"/>
    <w:rsid w:val="4D928B3D"/>
    <w:rsid w:val="4D94625C"/>
    <w:rsid w:val="4DF06EA4"/>
    <w:rsid w:val="4DF8DF4B"/>
    <w:rsid w:val="4E0190D1"/>
    <w:rsid w:val="4E4110ED"/>
    <w:rsid w:val="4E4585BE"/>
    <w:rsid w:val="4E53E5D8"/>
    <w:rsid w:val="4E69CB4E"/>
    <w:rsid w:val="4E7121E2"/>
    <w:rsid w:val="4E74E703"/>
    <w:rsid w:val="4E861B5F"/>
    <w:rsid w:val="4E86DB7B"/>
    <w:rsid w:val="4E8E98C3"/>
    <w:rsid w:val="4EA19A0D"/>
    <w:rsid w:val="4EA9FB1E"/>
    <w:rsid w:val="4EAA4ACE"/>
    <w:rsid w:val="4EC279DC"/>
    <w:rsid w:val="4EE9E7BB"/>
    <w:rsid w:val="4EEACC0B"/>
    <w:rsid w:val="4EF3FD96"/>
    <w:rsid w:val="4F063E47"/>
    <w:rsid w:val="4F104581"/>
    <w:rsid w:val="4F82B0D1"/>
    <w:rsid w:val="4F8FC85B"/>
    <w:rsid w:val="4FA0DB6E"/>
    <w:rsid w:val="4FB334FF"/>
    <w:rsid w:val="4FBD4CA5"/>
    <w:rsid w:val="4FBDAFC4"/>
    <w:rsid w:val="4FC75944"/>
    <w:rsid w:val="4FE4B8D7"/>
    <w:rsid w:val="4FFDCBCA"/>
    <w:rsid w:val="5009F253"/>
    <w:rsid w:val="5015D055"/>
    <w:rsid w:val="5022F398"/>
    <w:rsid w:val="5023F5B0"/>
    <w:rsid w:val="5026E368"/>
    <w:rsid w:val="5058A6CD"/>
    <w:rsid w:val="508D5A88"/>
    <w:rsid w:val="508EDA98"/>
    <w:rsid w:val="50AA5FB0"/>
    <w:rsid w:val="50AFEF80"/>
    <w:rsid w:val="50B5E3CD"/>
    <w:rsid w:val="50C6D87B"/>
    <w:rsid w:val="50CA10EF"/>
    <w:rsid w:val="50FC6E53"/>
    <w:rsid w:val="50FF4F44"/>
    <w:rsid w:val="511EA1CB"/>
    <w:rsid w:val="5144D649"/>
    <w:rsid w:val="51489C09"/>
    <w:rsid w:val="5148ED26"/>
    <w:rsid w:val="51649698"/>
    <w:rsid w:val="5164C7D4"/>
    <w:rsid w:val="5174C28F"/>
    <w:rsid w:val="51B389A0"/>
    <w:rsid w:val="51B94E00"/>
    <w:rsid w:val="51C1F7C6"/>
    <w:rsid w:val="51F97907"/>
    <w:rsid w:val="520777CE"/>
    <w:rsid w:val="521A2618"/>
    <w:rsid w:val="521B4F27"/>
    <w:rsid w:val="5270E83C"/>
    <w:rsid w:val="5299EA4E"/>
    <w:rsid w:val="52CD41DC"/>
    <w:rsid w:val="52D64537"/>
    <w:rsid w:val="52D8ECF0"/>
    <w:rsid w:val="52D9C26B"/>
    <w:rsid w:val="5328BC59"/>
    <w:rsid w:val="53310C8B"/>
    <w:rsid w:val="5332507C"/>
    <w:rsid w:val="533926E3"/>
    <w:rsid w:val="534B4608"/>
    <w:rsid w:val="535E842A"/>
    <w:rsid w:val="539324E4"/>
    <w:rsid w:val="539B763D"/>
    <w:rsid w:val="53D619DA"/>
    <w:rsid w:val="53E73D07"/>
    <w:rsid w:val="54155B32"/>
    <w:rsid w:val="5444B24A"/>
    <w:rsid w:val="5448D894"/>
    <w:rsid w:val="547F13E9"/>
    <w:rsid w:val="5489C166"/>
    <w:rsid w:val="548B222C"/>
    <w:rsid w:val="548B80A1"/>
    <w:rsid w:val="54956C20"/>
    <w:rsid w:val="54957EA5"/>
    <w:rsid w:val="549B3CFA"/>
    <w:rsid w:val="54B0B470"/>
    <w:rsid w:val="54B34193"/>
    <w:rsid w:val="54F3D3E4"/>
    <w:rsid w:val="5509B908"/>
    <w:rsid w:val="55115164"/>
    <w:rsid w:val="55258193"/>
    <w:rsid w:val="55365982"/>
    <w:rsid w:val="5536E1D0"/>
    <w:rsid w:val="5550B909"/>
    <w:rsid w:val="55680F84"/>
    <w:rsid w:val="556EB52D"/>
    <w:rsid w:val="557863C8"/>
    <w:rsid w:val="5582AEB9"/>
    <w:rsid w:val="558A0AE6"/>
    <w:rsid w:val="559EFBCD"/>
    <w:rsid w:val="55AEB6DA"/>
    <w:rsid w:val="55B38553"/>
    <w:rsid w:val="55B65FDD"/>
    <w:rsid w:val="55C26372"/>
    <w:rsid w:val="55CC0A7B"/>
    <w:rsid w:val="55CFDF76"/>
    <w:rsid w:val="55F3C17D"/>
    <w:rsid w:val="5612E626"/>
    <w:rsid w:val="56153923"/>
    <w:rsid w:val="561756E0"/>
    <w:rsid w:val="56451D86"/>
    <w:rsid w:val="565CE422"/>
    <w:rsid w:val="567513DE"/>
    <w:rsid w:val="56A563A9"/>
    <w:rsid w:val="56D3B028"/>
    <w:rsid w:val="57040FFC"/>
    <w:rsid w:val="570A8136"/>
    <w:rsid w:val="571E85F1"/>
    <w:rsid w:val="572F4AE5"/>
    <w:rsid w:val="57442DA8"/>
    <w:rsid w:val="574CE47C"/>
    <w:rsid w:val="57514569"/>
    <w:rsid w:val="575BA3F0"/>
    <w:rsid w:val="57681B42"/>
    <w:rsid w:val="5791DB6B"/>
    <w:rsid w:val="57A9B65A"/>
    <w:rsid w:val="57D8DEA8"/>
    <w:rsid w:val="57EFAB40"/>
    <w:rsid w:val="581659F5"/>
    <w:rsid w:val="58167091"/>
    <w:rsid w:val="5828FA1B"/>
    <w:rsid w:val="585919D6"/>
    <w:rsid w:val="58694858"/>
    <w:rsid w:val="5881A475"/>
    <w:rsid w:val="58A51AE7"/>
    <w:rsid w:val="58A72C40"/>
    <w:rsid w:val="58BE9921"/>
    <w:rsid w:val="58C63B60"/>
    <w:rsid w:val="58C66A8A"/>
    <w:rsid w:val="58CE3575"/>
    <w:rsid w:val="58E20C72"/>
    <w:rsid w:val="58E33220"/>
    <w:rsid w:val="58F3DEC1"/>
    <w:rsid w:val="5911185D"/>
    <w:rsid w:val="59229232"/>
    <w:rsid w:val="592FC411"/>
    <w:rsid w:val="597763E3"/>
    <w:rsid w:val="597B016A"/>
    <w:rsid w:val="597D3527"/>
    <w:rsid w:val="5984BD0B"/>
    <w:rsid w:val="59BDD420"/>
    <w:rsid w:val="59C27FAA"/>
    <w:rsid w:val="59D51308"/>
    <w:rsid w:val="59D92964"/>
    <w:rsid w:val="59EE7FE8"/>
    <w:rsid w:val="5A02CB0F"/>
    <w:rsid w:val="5A041B75"/>
    <w:rsid w:val="5A0A52F3"/>
    <w:rsid w:val="5A0D9CBC"/>
    <w:rsid w:val="5A0E1371"/>
    <w:rsid w:val="5A0F3029"/>
    <w:rsid w:val="5A14F2CA"/>
    <w:rsid w:val="5A4D69A7"/>
    <w:rsid w:val="5A553E2F"/>
    <w:rsid w:val="5A606A47"/>
    <w:rsid w:val="5A638C27"/>
    <w:rsid w:val="5A6DBAC1"/>
    <w:rsid w:val="5A702DD1"/>
    <w:rsid w:val="5A7129F0"/>
    <w:rsid w:val="5A88A210"/>
    <w:rsid w:val="5A9F78BA"/>
    <w:rsid w:val="5AA23CF2"/>
    <w:rsid w:val="5AB0F812"/>
    <w:rsid w:val="5AB59FEE"/>
    <w:rsid w:val="5ABDDB94"/>
    <w:rsid w:val="5AE0BFA4"/>
    <w:rsid w:val="5AE430AB"/>
    <w:rsid w:val="5AE5D516"/>
    <w:rsid w:val="5AF164DB"/>
    <w:rsid w:val="5B0540E6"/>
    <w:rsid w:val="5B195903"/>
    <w:rsid w:val="5B1A094D"/>
    <w:rsid w:val="5B398F47"/>
    <w:rsid w:val="5B4D8C71"/>
    <w:rsid w:val="5B53B00A"/>
    <w:rsid w:val="5B5ADDC0"/>
    <w:rsid w:val="5B745015"/>
    <w:rsid w:val="5B99BDD4"/>
    <w:rsid w:val="5B9B9264"/>
    <w:rsid w:val="5BB0CDF0"/>
    <w:rsid w:val="5BB16BB6"/>
    <w:rsid w:val="5BC55DC1"/>
    <w:rsid w:val="5BD5FB60"/>
    <w:rsid w:val="5BDEF618"/>
    <w:rsid w:val="5BE29640"/>
    <w:rsid w:val="5BE3C40B"/>
    <w:rsid w:val="5BE73E63"/>
    <w:rsid w:val="5BF1A95E"/>
    <w:rsid w:val="5C20559F"/>
    <w:rsid w:val="5C3B0785"/>
    <w:rsid w:val="5C49F27D"/>
    <w:rsid w:val="5C7164D2"/>
    <w:rsid w:val="5C815562"/>
    <w:rsid w:val="5C936290"/>
    <w:rsid w:val="5C94FC7A"/>
    <w:rsid w:val="5C9981A0"/>
    <w:rsid w:val="5CB68BD8"/>
    <w:rsid w:val="5CB6A7E7"/>
    <w:rsid w:val="5CC57329"/>
    <w:rsid w:val="5CE19FBD"/>
    <w:rsid w:val="5D0FF545"/>
    <w:rsid w:val="5D28DAA6"/>
    <w:rsid w:val="5D3AEF77"/>
    <w:rsid w:val="5D3FD611"/>
    <w:rsid w:val="5D59F90C"/>
    <w:rsid w:val="5D6D8327"/>
    <w:rsid w:val="5D8B429A"/>
    <w:rsid w:val="5D9A0AE8"/>
    <w:rsid w:val="5DD8C64C"/>
    <w:rsid w:val="5DF142DE"/>
    <w:rsid w:val="5DF8479D"/>
    <w:rsid w:val="5DFA2F7B"/>
    <w:rsid w:val="5DFFD159"/>
    <w:rsid w:val="5E0A31EF"/>
    <w:rsid w:val="5E3124F9"/>
    <w:rsid w:val="5E3E3608"/>
    <w:rsid w:val="5E402A29"/>
    <w:rsid w:val="5E5F013E"/>
    <w:rsid w:val="5E7D4814"/>
    <w:rsid w:val="5E8EE15D"/>
    <w:rsid w:val="5E948EE2"/>
    <w:rsid w:val="5E9908BA"/>
    <w:rsid w:val="5EA4905B"/>
    <w:rsid w:val="5EACEEB5"/>
    <w:rsid w:val="5EB87113"/>
    <w:rsid w:val="5ED42926"/>
    <w:rsid w:val="5EF153B1"/>
    <w:rsid w:val="5EF7228A"/>
    <w:rsid w:val="5EFC0D3B"/>
    <w:rsid w:val="5F0EF1CA"/>
    <w:rsid w:val="5F49616B"/>
    <w:rsid w:val="5F49B911"/>
    <w:rsid w:val="5F5886BF"/>
    <w:rsid w:val="5F67A8D8"/>
    <w:rsid w:val="5F8F9C7A"/>
    <w:rsid w:val="5FAFB79B"/>
    <w:rsid w:val="5FB38A0D"/>
    <w:rsid w:val="5FBE2D93"/>
    <w:rsid w:val="5FD946AB"/>
    <w:rsid w:val="5FF6517B"/>
    <w:rsid w:val="5FFA50C2"/>
    <w:rsid w:val="600A4D25"/>
    <w:rsid w:val="601807D4"/>
    <w:rsid w:val="6021450D"/>
    <w:rsid w:val="6028A48E"/>
    <w:rsid w:val="604412F2"/>
    <w:rsid w:val="6051672D"/>
    <w:rsid w:val="6055FCA5"/>
    <w:rsid w:val="605EAFDC"/>
    <w:rsid w:val="6064EAA1"/>
    <w:rsid w:val="608985EC"/>
    <w:rsid w:val="609CC51A"/>
    <w:rsid w:val="60AAC22B"/>
    <w:rsid w:val="60B60763"/>
    <w:rsid w:val="60CED639"/>
    <w:rsid w:val="60DB7D01"/>
    <w:rsid w:val="60DE93F9"/>
    <w:rsid w:val="60FF2377"/>
    <w:rsid w:val="611B2957"/>
    <w:rsid w:val="613B8AD0"/>
    <w:rsid w:val="613D319B"/>
    <w:rsid w:val="6168920D"/>
    <w:rsid w:val="6173FA93"/>
    <w:rsid w:val="61AF0A7E"/>
    <w:rsid w:val="61CC0417"/>
    <w:rsid w:val="61EDC42B"/>
    <w:rsid w:val="61F0AB23"/>
    <w:rsid w:val="61F4DEA8"/>
    <w:rsid w:val="62177575"/>
    <w:rsid w:val="62231321"/>
    <w:rsid w:val="623757B7"/>
    <w:rsid w:val="623FFFDE"/>
    <w:rsid w:val="624CC55A"/>
    <w:rsid w:val="62583FE2"/>
    <w:rsid w:val="625B819B"/>
    <w:rsid w:val="625D7454"/>
    <w:rsid w:val="625FB89C"/>
    <w:rsid w:val="6260A72F"/>
    <w:rsid w:val="627F39ED"/>
    <w:rsid w:val="628497AC"/>
    <w:rsid w:val="628FDE47"/>
    <w:rsid w:val="62AF76F2"/>
    <w:rsid w:val="62CBB8C0"/>
    <w:rsid w:val="62D14D93"/>
    <w:rsid w:val="62D69E3A"/>
    <w:rsid w:val="62D883A6"/>
    <w:rsid w:val="62E56EDA"/>
    <w:rsid w:val="6310AFAF"/>
    <w:rsid w:val="634054EA"/>
    <w:rsid w:val="635910D5"/>
    <w:rsid w:val="636D07F4"/>
    <w:rsid w:val="637BFDE9"/>
    <w:rsid w:val="638FA0DC"/>
    <w:rsid w:val="639317E5"/>
    <w:rsid w:val="63A1DF48"/>
    <w:rsid w:val="63C79B0F"/>
    <w:rsid w:val="63E17C5A"/>
    <w:rsid w:val="63E27879"/>
    <w:rsid w:val="63F5AC14"/>
    <w:rsid w:val="6402FF03"/>
    <w:rsid w:val="64074C8D"/>
    <w:rsid w:val="6407BB46"/>
    <w:rsid w:val="642C36EA"/>
    <w:rsid w:val="642DFB2D"/>
    <w:rsid w:val="6441613D"/>
    <w:rsid w:val="64B281C8"/>
    <w:rsid w:val="64C4C7F4"/>
    <w:rsid w:val="64C818F5"/>
    <w:rsid w:val="64CE4473"/>
    <w:rsid w:val="64D625E0"/>
    <w:rsid w:val="64DBDAD2"/>
    <w:rsid w:val="64E552D4"/>
    <w:rsid w:val="64F4D327"/>
    <w:rsid w:val="64F52545"/>
    <w:rsid w:val="64F69BF2"/>
    <w:rsid w:val="6504A19B"/>
    <w:rsid w:val="6505CD1D"/>
    <w:rsid w:val="650FFC31"/>
    <w:rsid w:val="656CCC19"/>
    <w:rsid w:val="657A65DA"/>
    <w:rsid w:val="65924C47"/>
    <w:rsid w:val="65B28DB0"/>
    <w:rsid w:val="65C553FA"/>
    <w:rsid w:val="65C7C85C"/>
    <w:rsid w:val="65CA3035"/>
    <w:rsid w:val="65DB6DC6"/>
    <w:rsid w:val="65EDD674"/>
    <w:rsid w:val="65F16DFA"/>
    <w:rsid w:val="660F4C6D"/>
    <w:rsid w:val="661E1576"/>
    <w:rsid w:val="6632E7B5"/>
    <w:rsid w:val="663664E9"/>
    <w:rsid w:val="663CCE2D"/>
    <w:rsid w:val="66437046"/>
    <w:rsid w:val="66529CB4"/>
    <w:rsid w:val="666964F5"/>
    <w:rsid w:val="66883464"/>
    <w:rsid w:val="66925791"/>
    <w:rsid w:val="66989882"/>
    <w:rsid w:val="66AEA261"/>
    <w:rsid w:val="66C73706"/>
    <w:rsid w:val="66D5AF56"/>
    <w:rsid w:val="66E06D6A"/>
    <w:rsid w:val="66F99D41"/>
    <w:rsid w:val="66FD4083"/>
    <w:rsid w:val="67062C3D"/>
    <w:rsid w:val="6747A3C7"/>
    <w:rsid w:val="67511779"/>
    <w:rsid w:val="678F3560"/>
    <w:rsid w:val="67A00CBD"/>
    <w:rsid w:val="67CE2FFA"/>
    <w:rsid w:val="67D48069"/>
    <w:rsid w:val="67E9834E"/>
    <w:rsid w:val="67FF6B22"/>
    <w:rsid w:val="6807D3AF"/>
    <w:rsid w:val="680BE376"/>
    <w:rsid w:val="683F9C15"/>
    <w:rsid w:val="68582584"/>
    <w:rsid w:val="687E4F40"/>
    <w:rsid w:val="68820F54"/>
    <w:rsid w:val="688DA765"/>
    <w:rsid w:val="6898358C"/>
    <w:rsid w:val="68AC5F0C"/>
    <w:rsid w:val="68DDF816"/>
    <w:rsid w:val="68E903CE"/>
    <w:rsid w:val="68E968D1"/>
    <w:rsid w:val="6919509E"/>
    <w:rsid w:val="693EA959"/>
    <w:rsid w:val="695063FB"/>
    <w:rsid w:val="696F6538"/>
    <w:rsid w:val="69776D30"/>
    <w:rsid w:val="69C74C68"/>
    <w:rsid w:val="69DFBB7A"/>
    <w:rsid w:val="6A006286"/>
    <w:rsid w:val="6A11BBD2"/>
    <w:rsid w:val="6A1D9A63"/>
    <w:rsid w:val="6A242628"/>
    <w:rsid w:val="6A31FA3C"/>
    <w:rsid w:val="6A383F31"/>
    <w:rsid w:val="6A395ADC"/>
    <w:rsid w:val="6A48D17D"/>
    <w:rsid w:val="6A5F991E"/>
    <w:rsid w:val="6A60AA27"/>
    <w:rsid w:val="6A66ACC6"/>
    <w:rsid w:val="6A6C434A"/>
    <w:rsid w:val="6A705167"/>
    <w:rsid w:val="6A8F0B29"/>
    <w:rsid w:val="6A969053"/>
    <w:rsid w:val="6A978BF4"/>
    <w:rsid w:val="6AA4FAE4"/>
    <w:rsid w:val="6ABBFB59"/>
    <w:rsid w:val="6ABDC6CE"/>
    <w:rsid w:val="6ACF9FAA"/>
    <w:rsid w:val="6ADF4FA3"/>
    <w:rsid w:val="6AF809FF"/>
    <w:rsid w:val="6B0189EA"/>
    <w:rsid w:val="6B3CDA13"/>
    <w:rsid w:val="6B4B3F91"/>
    <w:rsid w:val="6B79C612"/>
    <w:rsid w:val="6B7AB05A"/>
    <w:rsid w:val="6B7BCA7D"/>
    <w:rsid w:val="6B80EFCA"/>
    <w:rsid w:val="6B83702C"/>
    <w:rsid w:val="6B9C1185"/>
    <w:rsid w:val="6BD99D60"/>
    <w:rsid w:val="6C0429AA"/>
    <w:rsid w:val="6C32830C"/>
    <w:rsid w:val="6C48241E"/>
    <w:rsid w:val="6C4D79AF"/>
    <w:rsid w:val="6C7ED1C8"/>
    <w:rsid w:val="6C821779"/>
    <w:rsid w:val="6C828623"/>
    <w:rsid w:val="6C8900DC"/>
    <w:rsid w:val="6C8CF5EA"/>
    <w:rsid w:val="6CD18578"/>
    <w:rsid w:val="6CF787F6"/>
    <w:rsid w:val="6CF8B105"/>
    <w:rsid w:val="6CF961B6"/>
    <w:rsid w:val="6CFCB1FA"/>
    <w:rsid w:val="6CFF7425"/>
    <w:rsid w:val="6D035E82"/>
    <w:rsid w:val="6D206AEB"/>
    <w:rsid w:val="6D213611"/>
    <w:rsid w:val="6D478926"/>
    <w:rsid w:val="6D4FF144"/>
    <w:rsid w:val="6D5544A5"/>
    <w:rsid w:val="6D66095A"/>
    <w:rsid w:val="6D76E3BA"/>
    <w:rsid w:val="6DA31A38"/>
    <w:rsid w:val="6DB2F430"/>
    <w:rsid w:val="6DB6F0DE"/>
    <w:rsid w:val="6DE5565D"/>
    <w:rsid w:val="6DE7E13A"/>
    <w:rsid w:val="6E1615E6"/>
    <w:rsid w:val="6E183B5C"/>
    <w:rsid w:val="6E2B95AF"/>
    <w:rsid w:val="6E32391B"/>
    <w:rsid w:val="6E3446A7"/>
    <w:rsid w:val="6E44EDA2"/>
    <w:rsid w:val="6E4F9AF0"/>
    <w:rsid w:val="6E53B9D9"/>
    <w:rsid w:val="6E658A11"/>
    <w:rsid w:val="6E6DDCD8"/>
    <w:rsid w:val="6E7C48FB"/>
    <w:rsid w:val="6E95A429"/>
    <w:rsid w:val="6EA7BD54"/>
    <w:rsid w:val="6ED419EB"/>
    <w:rsid w:val="6EDAEDAC"/>
    <w:rsid w:val="6EDCE0A2"/>
    <w:rsid w:val="6EE12CA1"/>
    <w:rsid w:val="6EFA41CF"/>
    <w:rsid w:val="6EFAC4F4"/>
    <w:rsid w:val="6F37E22F"/>
    <w:rsid w:val="6F39F2F1"/>
    <w:rsid w:val="6F4EE5A4"/>
    <w:rsid w:val="6F7E3A22"/>
    <w:rsid w:val="6F8D7ED6"/>
    <w:rsid w:val="6FA088D5"/>
    <w:rsid w:val="6FB7B9D1"/>
    <w:rsid w:val="6FC02913"/>
    <w:rsid w:val="6FC7920A"/>
    <w:rsid w:val="6FEA5CFA"/>
    <w:rsid w:val="7031417F"/>
    <w:rsid w:val="70448BCF"/>
    <w:rsid w:val="705EFC19"/>
    <w:rsid w:val="70608FB0"/>
    <w:rsid w:val="706CEA5C"/>
    <w:rsid w:val="706DAFF8"/>
    <w:rsid w:val="70835AA0"/>
    <w:rsid w:val="70943775"/>
    <w:rsid w:val="70AEF661"/>
    <w:rsid w:val="70B391F5"/>
    <w:rsid w:val="70E01937"/>
    <w:rsid w:val="7107246E"/>
    <w:rsid w:val="710D48A8"/>
    <w:rsid w:val="711D3A4B"/>
    <w:rsid w:val="712F24DC"/>
    <w:rsid w:val="71302359"/>
    <w:rsid w:val="71337D58"/>
    <w:rsid w:val="71805406"/>
    <w:rsid w:val="718EBD51"/>
    <w:rsid w:val="71ADE040"/>
    <w:rsid w:val="71C26269"/>
    <w:rsid w:val="71D28B95"/>
    <w:rsid w:val="71E49F73"/>
    <w:rsid w:val="71E5E02A"/>
    <w:rsid w:val="720A41E4"/>
    <w:rsid w:val="720D5FF6"/>
    <w:rsid w:val="7238D2FD"/>
    <w:rsid w:val="72545A17"/>
    <w:rsid w:val="7258544E"/>
    <w:rsid w:val="7267093F"/>
    <w:rsid w:val="72764208"/>
    <w:rsid w:val="72AF7676"/>
    <w:rsid w:val="72B1EE42"/>
    <w:rsid w:val="72B5F28B"/>
    <w:rsid w:val="72BE811A"/>
    <w:rsid w:val="72C995F3"/>
    <w:rsid w:val="72CAF53D"/>
    <w:rsid w:val="72CB46B6"/>
    <w:rsid w:val="72CE28DB"/>
    <w:rsid w:val="72DBEA15"/>
    <w:rsid w:val="72FD9C51"/>
    <w:rsid w:val="7303BF52"/>
    <w:rsid w:val="73242F70"/>
    <w:rsid w:val="732F2C83"/>
    <w:rsid w:val="736DF74F"/>
    <w:rsid w:val="738AA40B"/>
    <w:rsid w:val="739AD82B"/>
    <w:rsid w:val="73A292E0"/>
    <w:rsid w:val="73BE2316"/>
    <w:rsid w:val="73C7BEA5"/>
    <w:rsid w:val="73C99C15"/>
    <w:rsid w:val="73E6DDEB"/>
    <w:rsid w:val="73EFE694"/>
    <w:rsid w:val="73FFBF24"/>
    <w:rsid w:val="74020587"/>
    <w:rsid w:val="7407F9D4"/>
    <w:rsid w:val="741B8EC9"/>
    <w:rsid w:val="74471A09"/>
    <w:rsid w:val="7449174F"/>
    <w:rsid w:val="7454F9A0"/>
    <w:rsid w:val="7456F784"/>
    <w:rsid w:val="745DF7A0"/>
    <w:rsid w:val="746250BF"/>
    <w:rsid w:val="747EA90A"/>
    <w:rsid w:val="748D78D5"/>
    <w:rsid w:val="749B032D"/>
    <w:rsid w:val="749B69AC"/>
    <w:rsid w:val="749D86FE"/>
    <w:rsid w:val="74A3342D"/>
    <w:rsid w:val="74B6AC9F"/>
    <w:rsid w:val="74B7CF62"/>
    <w:rsid w:val="74C3C294"/>
    <w:rsid w:val="74D2E47F"/>
    <w:rsid w:val="74F82E33"/>
    <w:rsid w:val="74F8B417"/>
    <w:rsid w:val="750B6407"/>
    <w:rsid w:val="75563B8F"/>
    <w:rsid w:val="755D9128"/>
    <w:rsid w:val="756E4C47"/>
    <w:rsid w:val="7574C0C1"/>
    <w:rsid w:val="75A430AD"/>
    <w:rsid w:val="75A9ECEC"/>
    <w:rsid w:val="75BB6254"/>
    <w:rsid w:val="75CB9ACF"/>
    <w:rsid w:val="75F3CA2D"/>
    <w:rsid w:val="761ED687"/>
    <w:rsid w:val="7623AF82"/>
    <w:rsid w:val="7624E647"/>
    <w:rsid w:val="763A2B8B"/>
    <w:rsid w:val="76437DB1"/>
    <w:rsid w:val="764DD0DC"/>
    <w:rsid w:val="76568711"/>
    <w:rsid w:val="765A35F6"/>
    <w:rsid w:val="7660C1E5"/>
    <w:rsid w:val="767B39DC"/>
    <w:rsid w:val="767F78C3"/>
    <w:rsid w:val="76882A66"/>
    <w:rsid w:val="76908383"/>
    <w:rsid w:val="7690D5AC"/>
    <w:rsid w:val="76B22DB0"/>
    <w:rsid w:val="76B2A408"/>
    <w:rsid w:val="76ED99CE"/>
    <w:rsid w:val="76FC3839"/>
    <w:rsid w:val="7704BC3C"/>
    <w:rsid w:val="772F3678"/>
    <w:rsid w:val="77398BD7"/>
    <w:rsid w:val="7743E054"/>
    <w:rsid w:val="77470BFB"/>
    <w:rsid w:val="774BCE04"/>
    <w:rsid w:val="77902D7B"/>
    <w:rsid w:val="779321AE"/>
    <w:rsid w:val="7793EDB6"/>
    <w:rsid w:val="779631FE"/>
    <w:rsid w:val="779F32AB"/>
    <w:rsid w:val="77CA172C"/>
    <w:rsid w:val="77DE3FE5"/>
    <w:rsid w:val="77E11D3A"/>
    <w:rsid w:val="7800E38E"/>
    <w:rsid w:val="78116CDC"/>
    <w:rsid w:val="782D9C0D"/>
    <w:rsid w:val="7841563A"/>
    <w:rsid w:val="784D020A"/>
    <w:rsid w:val="78656A17"/>
    <w:rsid w:val="78A50300"/>
    <w:rsid w:val="78AA9401"/>
    <w:rsid w:val="78ADCD3D"/>
    <w:rsid w:val="78CD9F25"/>
    <w:rsid w:val="78CF3C34"/>
    <w:rsid w:val="78F50B68"/>
    <w:rsid w:val="78F9B498"/>
    <w:rsid w:val="79059B5A"/>
    <w:rsid w:val="792061E6"/>
    <w:rsid w:val="7937AC61"/>
    <w:rsid w:val="7945914C"/>
    <w:rsid w:val="794E41B4"/>
    <w:rsid w:val="795B8B14"/>
    <w:rsid w:val="796258AB"/>
    <w:rsid w:val="7971BDEF"/>
    <w:rsid w:val="7974979B"/>
    <w:rsid w:val="79B2DA9E"/>
    <w:rsid w:val="79B59280"/>
    <w:rsid w:val="79C59360"/>
    <w:rsid w:val="79D158F9"/>
    <w:rsid w:val="79D3693A"/>
    <w:rsid w:val="79DC1396"/>
    <w:rsid w:val="7A12F39E"/>
    <w:rsid w:val="7A228231"/>
    <w:rsid w:val="7A27AE41"/>
    <w:rsid w:val="7A3A1439"/>
    <w:rsid w:val="7A3E22C7"/>
    <w:rsid w:val="7A420A27"/>
    <w:rsid w:val="7A45AC27"/>
    <w:rsid w:val="7A5698DE"/>
    <w:rsid w:val="7A5A9370"/>
    <w:rsid w:val="7A637D97"/>
    <w:rsid w:val="7A666D7C"/>
    <w:rsid w:val="7A68C308"/>
    <w:rsid w:val="7A823FD6"/>
    <w:rsid w:val="7A96A856"/>
    <w:rsid w:val="7A9D6071"/>
    <w:rsid w:val="7AA0B9D1"/>
    <w:rsid w:val="7AD89936"/>
    <w:rsid w:val="7AD9FC14"/>
    <w:rsid w:val="7AEBC157"/>
    <w:rsid w:val="7B165826"/>
    <w:rsid w:val="7B19BA1B"/>
    <w:rsid w:val="7B1E96DC"/>
    <w:rsid w:val="7B58271D"/>
    <w:rsid w:val="7B5F0BF6"/>
    <w:rsid w:val="7B6AEEBE"/>
    <w:rsid w:val="7BA99C46"/>
    <w:rsid w:val="7BBF8827"/>
    <w:rsid w:val="7BD93568"/>
    <w:rsid w:val="7C0DB0BC"/>
    <w:rsid w:val="7C413622"/>
    <w:rsid w:val="7C6135A0"/>
    <w:rsid w:val="7C6F3FBB"/>
    <w:rsid w:val="7C8C6E22"/>
    <w:rsid w:val="7CCA0484"/>
    <w:rsid w:val="7CDFAA7F"/>
    <w:rsid w:val="7D1C96D4"/>
    <w:rsid w:val="7D227689"/>
    <w:rsid w:val="7D24A004"/>
    <w:rsid w:val="7D534D7F"/>
    <w:rsid w:val="7D5C68FA"/>
    <w:rsid w:val="7D60A089"/>
    <w:rsid w:val="7D659A76"/>
    <w:rsid w:val="7D9C5EFB"/>
    <w:rsid w:val="7DA75436"/>
    <w:rsid w:val="7DCCC9D4"/>
    <w:rsid w:val="7DD502C8"/>
    <w:rsid w:val="7DE1885F"/>
    <w:rsid w:val="7DE705B4"/>
    <w:rsid w:val="7DFC6F0F"/>
    <w:rsid w:val="7E0762A4"/>
    <w:rsid w:val="7E5D93CB"/>
    <w:rsid w:val="7E624815"/>
    <w:rsid w:val="7E654805"/>
    <w:rsid w:val="7E92D267"/>
    <w:rsid w:val="7E9AF1C3"/>
    <w:rsid w:val="7E9ED7A7"/>
    <w:rsid w:val="7EB94E92"/>
    <w:rsid w:val="7EC8986F"/>
    <w:rsid w:val="7EC9080A"/>
    <w:rsid w:val="7ECA13C0"/>
    <w:rsid w:val="7EE8D4D0"/>
    <w:rsid w:val="7EE95EA1"/>
    <w:rsid w:val="7EEBF66F"/>
    <w:rsid w:val="7F01F105"/>
    <w:rsid w:val="7F20031E"/>
    <w:rsid w:val="7F609D6D"/>
    <w:rsid w:val="7F65F62C"/>
    <w:rsid w:val="7F8D2BB7"/>
    <w:rsid w:val="7F977D09"/>
    <w:rsid w:val="7F9FD323"/>
    <w:rsid w:val="7FB23B89"/>
    <w:rsid w:val="7FC37AD9"/>
    <w:rsid w:val="7FC92E69"/>
    <w:rsid w:val="7FFDB3C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0E7BF6ED"/>
  <w15:chartTrackingRefBased/>
  <w15:docId w15:val="{81829BC7-AF4E-4DDB-9A30-571F4D1CB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line="240" w:lineRule="atLeast"/>
    </w:pPr>
  </w:style>
  <w:style w:type="paragraph" w:styleId="Heading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tabs>
        <w:tab w:val="num" w:pos="3600"/>
      </w:tabs>
      <w:spacing w:before="240" w:after="60"/>
      <w:ind w:left="2880" w:hanging="360"/>
      <w:outlineLvl w:val="4"/>
    </w:pPr>
    <w:rPr>
      <w:sz w:val="22"/>
    </w:rPr>
  </w:style>
  <w:style w:type="paragraph" w:styleId="Heading6">
    <w:name w:val="heading 6"/>
    <w:basedOn w:val="Normal"/>
    <w:next w:val="Normal"/>
    <w:qFormat/>
    <w:pPr>
      <w:numPr>
        <w:ilvl w:val="5"/>
        <w:numId w:val="1"/>
      </w:numPr>
      <w:tabs>
        <w:tab w:val="num" w:pos="4320"/>
      </w:tabs>
      <w:spacing w:before="240" w:after="60"/>
      <w:ind w:left="2880" w:hanging="360"/>
      <w:outlineLvl w:val="5"/>
    </w:pPr>
    <w:rPr>
      <w:i/>
      <w:sz w:val="22"/>
    </w:rPr>
  </w:style>
  <w:style w:type="paragraph" w:styleId="Heading7">
    <w:name w:val="heading 7"/>
    <w:basedOn w:val="Normal"/>
    <w:next w:val="Normal"/>
    <w:qFormat/>
    <w:pPr>
      <w:numPr>
        <w:ilvl w:val="6"/>
        <w:numId w:val="1"/>
      </w:numPr>
      <w:tabs>
        <w:tab w:val="num" w:pos="5040"/>
      </w:tabs>
      <w:spacing w:before="240" w:after="60"/>
      <w:ind w:left="2880" w:hanging="360"/>
      <w:outlineLvl w:val="6"/>
    </w:pPr>
  </w:style>
  <w:style w:type="paragraph" w:styleId="Heading8">
    <w:name w:val="heading 8"/>
    <w:basedOn w:val="Normal"/>
    <w:next w:val="Normal"/>
    <w:qFormat/>
    <w:pPr>
      <w:numPr>
        <w:ilvl w:val="7"/>
        <w:numId w:val="1"/>
      </w:numPr>
      <w:tabs>
        <w:tab w:val="num" w:pos="5760"/>
      </w:tabs>
      <w:spacing w:before="240" w:after="60"/>
      <w:ind w:left="2880" w:hanging="360"/>
      <w:outlineLvl w:val="7"/>
    </w:pPr>
    <w:rPr>
      <w:i/>
    </w:rPr>
  </w:style>
  <w:style w:type="paragraph" w:styleId="Heading9">
    <w:name w:val="heading 9"/>
    <w:basedOn w:val="Normal"/>
    <w:next w:val="Normal"/>
    <w:qFormat/>
    <w:pPr>
      <w:numPr>
        <w:ilvl w:val="8"/>
        <w:numId w:val="1"/>
      </w:numPr>
      <w:tabs>
        <w:tab w:val="num" w:pos="6480"/>
      </w:tabs>
      <w:spacing w:before="240" w:after="60"/>
      <w:ind w:left="2880" w:hanging="3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semiHidden/>
    <w:pPr>
      <w:keepLines/>
      <w:spacing w:after="120"/>
      <w:ind w:left="720"/>
    </w:pPr>
  </w:style>
  <w:style w:type="paragraph" w:customStyle="1" w:styleId="Paragraph3">
    <w:name w:val="Paragraph3"/>
    <w:basedOn w:val="Normal"/>
    <w:pPr>
      <w:spacing w:before="80" w:line="240" w:lineRule="auto"/>
      <w:ind w:left="1530"/>
      <w:jc w:val="both"/>
    </w:pPr>
  </w:style>
  <w:style w:type="paragraph" w:customStyle="1" w:styleId="Bullet1">
    <w:name w:val="Bullet1"/>
    <w:basedOn w:val="Normal"/>
    <w:pPr>
      <w:ind w:left="720" w:hanging="432"/>
    </w:p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BodyText"/>
    <w:autoRedefine/>
    <w:pPr>
      <w:tabs>
        <w:tab w:val="left" w:pos="540"/>
        <w:tab w:val="left" w:pos="1260"/>
      </w:tabs>
      <w:spacing w:after="120"/>
    </w:pPr>
    <w:rPr>
      <w:i/>
      <w:color w:val="0000FF"/>
    </w:rPr>
  </w:style>
  <w:style w:type="character" w:styleId="Hyperlink">
    <w:name w:val="Hyperlink"/>
    <w:semiHidden/>
    <w:rPr>
      <w:color w:val="0000FF"/>
      <w:u w:val="single"/>
    </w:rPr>
  </w:style>
  <w:style w:type="paragraph" w:customStyle="1" w:styleId="infoblue0">
    <w:name w:val="infoblue"/>
    <w:basedOn w:val="Normal"/>
    <w:pPr>
      <w:widowControl/>
      <w:spacing w:before="100" w:beforeAutospacing="1" w:after="100" w:afterAutospacing="1" w:line="240" w:lineRule="auto"/>
    </w:pPr>
    <w:rPr>
      <w:sz w:val="24"/>
    </w:rPr>
  </w:style>
  <w:style w:type="character" w:styleId="FollowedHyperlink">
    <w:name w:val="FollowedHyperlink"/>
    <w:semiHidden/>
    <w:rPr>
      <w:color w:val="800080"/>
      <w:u w:val="single"/>
    </w:rPr>
  </w:style>
  <w:style w:type="character" w:styleId="Strong">
    <w:name w:val="Strong"/>
    <w:qFormat/>
    <w:rPr>
      <w:b/>
    </w:rPr>
  </w:style>
  <w:style w:type="paragraph" w:styleId="BalloonText">
    <w:name w:val="Balloon Text"/>
    <w:basedOn w:val="Normal"/>
    <w:link w:val="BalloonTextChar"/>
    <w:uiPriority w:val="99"/>
    <w:semiHidden/>
    <w:unhideWhenUsed/>
    <w:rsid w:val="00AE2EE3"/>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AE2EE3"/>
    <w:rPr>
      <w:rFonts w:ascii="Tahoma" w:hAnsi="Tahoma" w:cs="Tahoma"/>
      <w:sz w:val="16"/>
      <w:szCs w:val="16"/>
    </w:rPr>
  </w:style>
  <w:style w:type="paragraph" w:styleId="Caption">
    <w:name w:val="caption"/>
    <w:basedOn w:val="Normal"/>
    <w:next w:val="Normal"/>
    <w:uiPriority w:val="35"/>
    <w:unhideWhenUsed/>
    <w:qFormat/>
    <w:rsid w:val="0070562E"/>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942FA"/>
    <w:rPr>
      <w:sz w:val="16"/>
      <w:szCs w:val="16"/>
    </w:rPr>
  </w:style>
  <w:style w:type="paragraph" w:styleId="CommentText">
    <w:name w:val="annotation text"/>
    <w:basedOn w:val="Normal"/>
    <w:link w:val="CommentTextChar"/>
    <w:uiPriority w:val="99"/>
    <w:semiHidden/>
    <w:unhideWhenUsed/>
    <w:rsid w:val="00C942FA"/>
    <w:pPr>
      <w:spacing w:line="240" w:lineRule="auto"/>
    </w:pPr>
  </w:style>
  <w:style w:type="character" w:customStyle="1" w:styleId="CommentTextChar">
    <w:name w:val="Comment Text Char"/>
    <w:basedOn w:val="DefaultParagraphFont"/>
    <w:link w:val="CommentText"/>
    <w:uiPriority w:val="99"/>
    <w:semiHidden/>
    <w:rsid w:val="00C942FA"/>
  </w:style>
  <w:style w:type="paragraph" w:styleId="CommentSubject">
    <w:name w:val="annotation subject"/>
    <w:basedOn w:val="CommentText"/>
    <w:next w:val="CommentText"/>
    <w:link w:val="CommentSubjectChar"/>
    <w:uiPriority w:val="99"/>
    <w:semiHidden/>
    <w:unhideWhenUsed/>
    <w:rsid w:val="00C942FA"/>
    <w:rPr>
      <w:b/>
      <w:bCs/>
    </w:rPr>
  </w:style>
  <w:style w:type="character" w:customStyle="1" w:styleId="CommentSubjectChar">
    <w:name w:val="Comment Subject Char"/>
    <w:basedOn w:val="CommentTextChar"/>
    <w:link w:val="CommentSubject"/>
    <w:uiPriority w:val="99"/>
    <w:semiHidden/>
    <w:rsid w:val="00C942FA"/>
    <w:rPr>
      <w:b/>
      <w:bCs/>
    </w:rPr>
  </w:style>
  <w:style w:type="paragraph" w:customStyle="1" w:styleId="paragraph">
    <w:name w:val="paragraph"/>
    <w:basedOn w:val="Normal"/>
    <w:rsid w:val="008854EC"/>
    <w:pPr>
      <w:widowControl/>
      <w:spacing w:before="100" w:beforeAutospacing="1" w:after="100" w:afterAutospacing="1" w:line="240" w:lineRule="auto"/>
    </w:pPr>
    <w:rPr>
      <w:sz w:val="24"/>
      <w:szCs w:val="24"/>
    </w:rPr>
  </w:style>
  <w:style w:type="character" w:customStyle="1" w:styleId="normaltextrun">
    <w:name w:val="normaltextrun"/>
    <w:basedOn w:val="DefaultParagraphFont"/>
    <w:rsid w:val="008854EC"/>
  </w:style>
  <w:style w:type="character" w:customStyle="1" w:styleId="eop">
    <w:name w:val="eop"/>
    <w:basedOn w:val="DefaultParagraphFont"/>
    <w:rsid w:val="008854EC"/>
  </w:style>
  <w:style w:type="paragraph" w:styleId="ListParagraph">
    <w:name w:val="List Paragraph"/>
    <w:basedOn w:val="Normal"/>
    <w:uiPriority w:val="34"/>
    <w:qFormat/>
    <w:rsid w:val="00E15EB3"/>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5">
    <w:name w:val="Plain Table 5"/>
    <w:basedOn w:val="TableNormal"/>
    <w:uiPriority w:val="4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E72744"/>
    <w:pPr>
      <w:widowControl/>
      <w:spacing w:before="100" w:beforeAutospacing="1" w:after="100" w:afterAutospacing="1"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0096012">
      <w:bodyDiv w:val="1"/>
      <w:marLeft w:val="0"/>
      <w:marRight w:val="0"/>
      <w:marTop w:val="0"/>
      <w:marBottom w:val="0"/>
      <w:divBdr>
        <w:top w:val="none" w:sz="0" w:space="0" w:color="auto"/>
        <w:left w:val="none" w:sz="0" w:space="0" w:color="auto"/>
        <w:bottom w:val="none" w:sz="0" w:space="0" w:color="auto"/>
        <w:right w:val="none" w:sz="0" w:space="0" w:color="auto"/>
      </w:divBdr>
      <w:divsChild>
        <w:div w:id="12267803">
          <w:marLeft w:val="0"/>
          <w:marRight w:val="0"/>
          <w:marTop w:val="0"/>
          <w:marBottom w:val="0"/>
          <w:divBdr>
            <w:top w:val="none" w:sz="0" w:space="0" w:color="auto"/>
            <w:left w:val="none" w:sz="0" w:space="0" w:color="auto"/>
            <w:bottom w:val="none" w:sz="0" w:space="0" w:color="auto"/>
            <w:right w:val="none" w:sz="0" w:space="0" w:color="auto"/>
          </w:divBdr>
          <w:divsChild>
            <w:div w:id="185019975">
              <w:marLeft w:val="0"/>
              <w:marRight w:val="0"/>
              <w:marTop w:val="0"/>
              <w:marBottom w:val="0"/>
              <w:divBdr>
                <w:top w:val="none" w:sz="0" w:space="0" w:color="auto"/>
                <w:left w:val="none" w:sz="0" w:space="0" w:color="auto"/>
                <w:bottom w:val="none" w:sz="0" w:space="0" w:color="auto"/>
                <w:right w:val="none" w:sz="0" w:space="0" w:color="auto"/>
              </w:divBdr>
            </w:div>
          </w:divsChild>
        </w:div>
        <w:div w:id="12924254">
          <w:marLeft w:val="0"/>
          <w:marRight w:val="0"/>
          <w:marTop w:val="0"/>
          <w:marBottom w:val="0"/>
          <w:divBdr>
            <w:top w:val="none" w:sz="0" w:space="0" w:color="auto"/>
            <w:left w:val="none" w:sz="0" w:space="0" w:color="auto"/>
            <w:bottom w:val="none" w:sz="0" w:space="0" w:color="auto"/>
            <w:right w:val="none" w:sz="0" w:space="0" w:color="auto"/>
          </w:divBdr>
          <w:divsChild>
            <w:div w:id="89816436">
              <w:marLeft w:val="0"/>
              <w:marRight w:val="0"/>
              <w:marTop w:val="0"/>
              <w:marBottom w:val="0"/>
              <w:divBdr>
                <w:top w:val="none" w:sz="0" w:space="0" w:color="auto"/>
                <w:left w:val="none" w:sz="0" w:space="0" w:color="auto"/>
                <w:bottom w:val="none" w:sz="0" w:space="0" w:color="auto"/>
                <w:right w:val="none" w:sz="0" w:space="0" w:color="auto"/>
              </w:divBdr>
            </w:div>
          </w:divsChild>
        </w:div>
        <w:div w:id="46877652">
          <w:marLeft w:val="0"/>
          <w:marRight w:val="0"/>
          <w:marTop w:val="0"/>
          <w:marBottom w:val="0"/>
          <w:divBdr>
            <w:top w:val="none" w:sz="0" w:space="0" w:color="auto"/>
            <w:left w:val="none" w:sz="0" w:space="0" w:color="auto"/>
            <w:bottom w:val="none" w:sz="0" w:space="0" w:color="auto"/>
            <w:right w:val="none" w:sz="0" w:space="0" w:color="auto"/>
          </w:divBdr>
          <w:divsChild>
            <w:div w:id="397213933">
              <w:marLeft w:val="0"/>
              <w:marRight w:val="0"/>
              <w:marTop w:val="0"/>
              <w:marBottom w:val="0"/>
              <w:divBdr>
                <w:top w:val="none" w:sz="0" w:space="0" w:color="auto"/>
                <w:left w:val="none" w:sz="0" w:space="0" w:color="auto"/>
                <w:bottom w:val="none" w:sz="0" w:space="0" w:color="auto"/>
                <w:right w:val="none" w:sz="0" w:space="0" w:color="auto"/>
              </w:divBdr>
            </w:div>
          </w:divsChild>
        </w:div>
        <w:div w:id="110829806">
          <w:marLeft w:val="0"/>
          <w:marRight w:val="0"/>
          <w:marTop w:val="0"/>
          <w:marBottom w:val="0"/>
          <w:divBdr>
            <w:top w:val="none" w:sz="0" w:space="0" w:color="auto"/>
            <w:left w:val="none" w:sz="0" w:space="0" w:color="auto"/>
            <w:bottom w:val="none" w:sz="0" w:space="0" w:color="auto"/>
            <w:right w:val="none" w:sz="0" w:space="0" w:color="auto"/>
          </w:divBdr>
          <w:divsChild>
            <w:div w:id="605767655">
              <w:marLeft w:val="0"/>
              <w:marRight w:val="0"/>
              <w:marTop w:val="0"/>
              <w:marBottom w:val="0"/>
              <w:divBdr>
                <w:top w:val="none" w:sz="0" w:space="0" w:color="auto"/>
                <w:left w:val="none" w:sz="0" w:space="0" w:color="auto"/>
                <w:bottom w:val="none" w:sz="0" w:space="0" w:color="auto"/>
                <w:right w:val="none" w:sz="0" w:space="0" w:color="auto"/>
              </w:divBdr>
            </w:div>
          </w:divsChild>
        </w:div>
        <w:div w:id="142359422">
          <w:marLeft w:val="0"/>
          <w:marRight w:val="0"/>
          <w:marTop w:val="0"/>
          <w:marBottom w:val="0"/>
          <w:divBdr>
            <w:top w:val="none" w:sz="0" w:space="0" w:color="auto"/>
            <w:left w:val="none" w:sz="0" w:space="0" w:color="auto"/>
            <w:bottom w:val="none" w:sz="0" w:space="0" w:color="auto"/>
            <w:right w:val="none" w:sz="0" w:space="0" w:color="auto"/>
          </w:divBdr>
          <w:divsChild>
            <w:div w:id="566887371">
              <w:marLeft w:val="0"/>
              <w:marRight w:val="0"/>
              <w:marTop w:val="0"/>
              <w:marBottom w:val="0"/>
              <w:divBdr>
                <w:top w:val="none" w:sz="0" w:space="0" w:color="auto"/>
                <w:left w:val="none" w:sz="0" w:space="0" w:color="auto"/>
                <w:bottom w:val="none" w:sz="0" w:space="0" w:color="auto"/>
                <w:right w:val="none" w:sz="0" w:space="0" w:color="auto"/>
              </w:divBdr>
            </w:div>
          </w:divsChild>
        </w:div>
        <w:div w:id="223683460">
          <w:marLeft w:val="0"/>
          <w:marRight w:val="0"/>
          <w:marTop w:val="0"/>
          <w:marBottom w:val="0"/>
          <w:divBdr>
            <w:top w:val="none" w:sz="0" w:space="0" w:color="auto"/>
            <w:left w:val="none" w:sz="0" w:space="0" w:color="auto"/>
            <w:bottom w:val="none" w:sz="0" w:space="0" w:color="auto"/>
            <w:right w:val="none" w:sz="0" w:space="0" w:color="auto"/>
          </w:divBdr>
          <w:divsChild>
            <w:div w:id="1171069767">
              <w:marLeft w:val="0"/>
              <w:marRight w:val="0"/>
              <w:marTop w:val="0"/>
              <w:marBottom w:val="0"/>
              <w:divBdr>
                <w:top w:val="none" w:sz="0" w:space="0" w:color="auto"/>
                <w:left w:val="none" w:sz="0" w:space="0" w:color="auto"/>
                <w:bottom w:val="none" w:sz="0" w:space="0" w:color="auto"/>
                <w:right w:val="none" w:sz="0" w:space="0" w:color="auto"/>
              </w:divBdr>
            </w:div>
          </w:divsChild>
        </w:div>
        <w:div w:id="231350384">
          <w:marLeft w:val="0"/>
          <w:marRight w:val="0"/>
          <w:marTop w:val="0"/>
          <w:marBottom w:val="0"/>
          <w:divBdr>
            <w:top w:val="none" w:sz="0" w:space="0" w:color="auto"/>
            <w:left w:val="none" w:sz="0" w:space="0" w:color="auto"/>
            <w:bottom w:val="none" w:sz="0" w:space="0" w:color="auto"/>
            <w:right w:val="none" w:sz="0" w:space="0" w:color="auto"/>
          </w:divBdr>
          <w:divsChild>
            <w:div w:id="1101147743">
              <w:marLeft w:val="0"/>
              <w:marRight w:val="0"/>
              <w:marTop w:val="0"/>
              <w:marBottom w:val="0"/>
              <w:divBdr>
                <w:top w:val="none" w:sz="0" w:space="0" w:color="auto"/>
                <w:left w:val="none" w:sz="0" w:space="0" w:color="auto"/>
                <w:bottom w:val="none" w:sz="0" w:space="0" w:color="auto"/>
                <w:right w:val="none" w:sz="0" w:space="0" w:color="auto"/>
              </w:divBdr>
            </w:div>
          </w:divsChild>
        </w:div>
        <w:div w:id="277879976">
          <w:marLeft w:val="0"/>
          <w:marRight w:val="0"/>
          <w:marTop w:val="0"/>
          <w:marBottom w:val="0"/>
          <w:divBdr>
            <w:top w:val="none" w:sz="0" w:space="0" w:color="auto"/>
            <w:left w:val="none" w:sz="0" w:space="0" w:color="auto"/>
            <w:bottom w:val="none" w:sz="0" w:space="0" w:color="auto"/>
            <w:right w:val="none" w:sz="0" w:space="0" w:color="auto"/>
          </w:divBdr>
          <w:divsChild>
            <w:div w:id="757094944">
              <w:marLeft w:val="0"/>
              <w:marRight w:val="0"/>
              <w:marTop w:val="0"/>
              <w:marBottom w:val="0"/>
              <w:divBdr>
                <w:top w:val="none" w:sz="0" w:space="0" w:color="auto"/>
                <w:left w:val="none" w:sz="0" w:space="0" w:color="auto"/>
                <w:bottom w:val="none" w:sz="0" w:space="0" w:color="auto"/>
                <w:right w:val="none" w:sz="0" w:space="0" w:color="auto"/>
              </w:divBdr>
            </w:div>
          </w:divsChild>
        </w:div>
        <w:div w:id="310405334">
          <w:marLeft w:val="0"/>
          <w:marRight w:val="0"/>
          <w:marTop w:val="0"/>
          <w:marBottom w:val="0"/>
          <w:divBdr>
            <w:top w:val="none" w:sz="0" w:space="0" w:color="auto"/>
            <w:left w:val="none" w:sz="0" w:space="0" w:color="auto"/>
            <w:bottom w:val="none" w:sz="0" w:space="0" w:color="auto"/>
            <w:right w:val="none" w:sz="0" w:space="0" w:color="auto"/>
          </w:divBdr>
          <w:divsChild>
            <w:div w:id="1953513493">
              <w:marLeft w:val="0"/>
              <w:marRight w:val="0"/>
              <w:marTop w:val="0"/>
              <w:marBottom w:val="0"/>
              <w:divBdr>
                <w:top w:val="none" w:sz="0" w:space="0" w:color="auto"/>
                <w:left w:val="none" w:sz="0" w:space="0" w:color="auto"/>
                <w:bottom w:val="none" w:sz="0" w:space="0" w:color="auto"/>
                <w:right w:val="none" w:sz="0" w:space="0" w:color="auto"/>
              </w:divBdr>
            </w:div>
          </w:divsChild>
        </w:div>
        <w:div w:id="369037872">
          <w:marLeft w:val="0"/>
          <w:marRight w:val="0"/>
          <w:marTop w:val="0"/>
          <w:marBottom w:val="0"/>
          <w:divBdr>
            <w:top w:val="none" w:sz="0" w:space="0" w:color="auto"/>
            <w:left w:val="none" w:sz="0" w:space="0" w:color="auto"/>
            <w:bottom w:val="none" w:sz="0" w:space="0" w:color="auto"/>
            <w:right w:val="none" w:sz="0" w:space="0" w:color="auto"/>
          </w:divBdr>
          <w:divsChild>
            <w:div w:id="43910999">
              <w:marLeft w:val="0"/>
              <w:marRight w:val="0"/>
              <w:marTop w:val="0"/>
              <w:marBottom w:val="0"/>
              <w:divBdr>
                <w:top w:val="none" w:sz="0" w:space="0" w:color="auto"/>
                <w:left w:val="none" w:sz="0" w:space="0" w:color="auto"/>
                <w:bottom w:val="none" w:sz="0" w:space="0" w:color="auto"/>
                <w:right w:val="none" w:sz="0" w:space="0" w:color="auto"/>
              </w:divBdr>
            </w:div>
          </w:divsChild>
        </w:div>
        <w:div w:id="407113677">
          <w:marLeft w:val="0"/>
          <w:marRight w:val="0"/>
          <w:marTop w:val="0"/>
          <w:marBottom w:val="0"/>
          <w:divBdr>
            <w:top w:val="none" w:sz="0" w:space="0" w:color="auto"/>
            <w:left w:val="none" w:sz="0" w:space="0" w:color="auto"/>
            <w:bottom w:val="none" w:sz="0" w:space="0" w:color="auto"/>
            <w:right w:val="none" w:sz="0" w:space="0" w:color="auto"/>
          </w:divBdr>
          <w:divsChild>
            <w:div w:id="1942378186">
              <w:marLeft w:val="0"/>
              <w:marRight w:val="0"/>
              <w:marTop w:val="0"/>
              <w:marBottom w:val="0"/>
              <w:divBdr>
                <w:top w:val="none" w:sz="0" w:space="0" w:color="auto"/>
                <w:left w:val="none" w:sz="0" w:space="0" w:color="auto"/>
                <w:bottom w:val="none" w:sz="0" w:space="0" w:color="auto"/>
                <w:right w:val="none" w:sz="0" w:space="0" w:color="auto"/>
              </w:divBdr>
            </w:div>
          </w:divsChild>
        </w:div>
        <w:div w:id="437023473">
          <w:marLeft w:val="0"/>
          <w:marRight w:val="0"/>
          <w:marTop w:val="0"/>
          <w:marBottom w:val="0"/>
          <w:divBdr>
            <w:top w:val="none" w:sz="0" w:space="0" w:color="auto"/>
            <w:left w:val="none" w:sz="0" w:space="0" w:color="auto"/>
            <w:bottom w:val="none" w:sz="0" w:space="0" w:color="auto"/>
            <w:right w:val="none" w:sz="0" w:space="0" w:color="auto"/>
          </w:divBdr>
          <w:divsChild>
            <w:div w:id="681711441">
              <w:marLeft w:val="0"/>
              <w:marRight w:val="0"/>
              <w:marTop w:val="0"/>
              <w:marBottom w:val="0"/>
              <w:divBdr>
                <w:top w:val="none" w:sz="0" w:space="0" w:color="auto"/>
                <w:left w:val="none" w:sz="0" w:space="0" w:color="auto"/>
                <w:bottom w:val="none" w:sz="0" w:space="0" w:color="auto"/>
                <w:right w:val="none" w:sz="0" w:space="0" w:color="auto"/>
              </w:divBdr>
            </w:div>
          </w:divsChild>
        </w:div>
        <w:div w:id="479812538">
          <w:marLeft w:val="0"/>
          <w:marRight w:val="0"/>
          <w:marTop w:val="0"/>
          <w:marBottom w:val="0"/>
          <w:divBdr>
            <w:top w:val="none" w:sz="0" w:space="0" w:color="auto"/>
            <w:left w:val="none" w:sz="0" w:space="0" w:color="auto"/>
            <w:bottom w:val="none" w:sz="0" w:space="0" w:color="auto"/>
            <w:right w:val="none" w:sz="0" w:space="0" w:color="auto"/>
          </w:divBdr>
          <w:divsChild>
            <w:div w:id="2062049491">
              <w:marLeft w:val="0"/>
              <w:marRight w:val="0"/>
              <w:marTop w:val="0"/>
              <w:marBottom w:val="0"/>
              <w:divBdr>
                <w:top w:val="none" w:sz="0" w:space="0" w:color="auto"/>
                <w:left w:val="none" w:sz="0" w:space="0" w:color="auto"/>
                <w:bottom w:val="none" w:sz="0" w:space="0" w:color="auto"/>
                <w:right w:val="none" w:sz="0" w:space="0" w:color="auto"/>
              </w:divBdr>
            </w:div>
          </w:divsChild>
        </w:div>
        <w:div w:id="517431498">
          <w:marLeft w:val="0"/>
          <w:marRight w:val="0"/>
          <w:marTop w:val="0"/>
          <w:marBottom w:val="0"/>
          <w:divBdr>
            <w:top w:val="none" w:sz="0" w:space="0" w:color="auto"/>
            <w:left w:val="none" w:sz="0" w:space="0" w:color="auto"/>
            <w:bottom w:val="none" w:sz="0" w:space="0" w:color="auto"/>
            <w:right w:val="none" w:sz="0" w:space="0" w:color="auto"/>
          </w:divBdr>
          <w:divsChild>
            <w:div w:id="1824158705">
              <w:marLeft w:val="0"/>
              <w:marRight w:val="0"/>
              <w:marTop w:val="0"/>
              <w:marBottom w:val="0"/>
              <w:divBdr>
                <w:top w:val="none" w:sz="0" w:space="0" w:color="auto"/>
                <w:left w:val="none" w:sz="0" w:space="0" w:color="auto"/>
                <w:bottom w:val="none" w:sz="0" w:space="0" w:color="auto"/>
                <w:right w:val="none" w:sz="0" w:space="0" w:color="auto"/>
              </w:divBdr>
            </w:div>
          </w:divsChild>
        </w:div>
        <w:div w:id="524363576">
          <w:marLeft w:val="0"/>
          <w:marRight w:val="0"/>
          <w:marTop w:val="0"/>
          <w:marBottom w:val="0"/>
          <w:divBdr>
            <w:top w:val="none" w:sz="0" w:space="0" w:color="auto"/>
            <w:left w:val="none" w:sz="0" w:space="0" w:color="auto"/>
            <w:bottom w:val="none" w:sz="0" w:space="0" w:color="auto"/>
            <w:right w:val="none" w:sz="0" w:space="0" w:color="auto"/>
          </w:divBdr>
          <w:divsChild>
            <w:div w:id="353308320">
              <w:marLeft w:val="0"/>
              <w:marRight w:val="0"/>
              <w:marTop w:val="0"/>
              <w:marBottom w:val="0"/>
              <w:divBdr>
                <w:top w:val="none" w:sz="0" w:space="0" w:color="auto"/>
                <w:left w:val="none" w:sz="0" w:space="0" w:color="auto"/>
                <w:bottom w:val="none" w:sz="0" w:space="0" w:color="auto"/>
                <w:right w:val="none" w:sz="0" w:space="0" w:color="auto"/>
              </w:divBdr>
            </w:div>
          </w:divsChild>
        </w:div>
        <w:div w:id="533734798">
          <w:marLeft w:val="0"/>
          <w:marRight w:val="0"/>
          <w:marTop w:val="0"/>
          <w:marBottom w:val="0"/>
          <w:divBdr>
            <w:top w:val="none" w:sz="0" w:space="0" w:color="auto"/>
            <w:left w:val="none" w:sz="0" w:space="0" w:color="auto"/>
            <w:bottom w:val="none" w:sz="0" w:space="0" w:color="auto"/>
            <w:right w:val="none" w:sz="0" w:space="0" w:color="auto"/>
          </w:divBdr>
          <w:divsChild>
            <w:div w:id="1110277390">
              <w:marLeft w:val="0"/>
              <w:marRight w:val="0"/>
              <w:marTop w:val="0"/>
              <w:marBottom w:val="0"/>
              <w:divBdr>
                <w:top w:val="none" w:sz="0" w:space="0" w:color="auto"/>
                <w:left w:val="none" w:sz="0" w:space="0" w:color="auto"/>
                <w:bottom w:val="none" w:sz="0" w:space="0" w:color="auto"/>
                <w:right w:val="none" w:sz="0" w:space="0" w:color="auto"/>
              </w:divBdr>
            </w:div>
          </w:divsChild>
        </w:div>
        <w:div w:id="551814878">
          <w:marLeft w:val="0"/>
          <w:marRight w:val="0"/>
          <w:marTop w:val="0"/>
          <w:marBottom w:val="0"/>
          <w:divBdr>
            <w:top w:val="none" w:sz="0" w:space="0" w:color="auto"/>
            <w:left w:val="none" w:sz="0" w:space="0" w:color="auto"/>
            <w:bottom w:val="none" w:sz="0" w:space="0" w:color="auto"/>
            <w:right w:val="none" w:sz="0" w:space="0" w:color="auto"/>
          </w:divBdr>
          <w:divsChild>
            <w:div w:id="1468819177">
              <w:marLeft w:val="0"/>
              <w:marRight w:val="0"/>
              <w:marTop w:val="0"/>
              <w:marBottom w:val="0"/>
              <w:divBdr>
                <w:top w:val="none" w:sz="0" w:space="0" w:color="auto"/>
                <w:left w:val="none" w:sz="0" w:space="0" w:color="auto"/>
                <w:bottom w:val="none" w:sz="0" w:space="0" w:color="auto"/>
                <w:right w:val="none" w:sz="0" w:space="0" w:color="auto"/>
              </w:divBdr>
            </w:div>
          </w:divsChild>
        </w:div>
        <w:div w:id="596985479">
          <w:marLeft w:val="0"/>
          <w:marRight w:val="0"/>
          <w:marTop w:val="0"/>
          <w:marBottom w:val="0"/>
          <w:divBdr>
            <w:top w:val="none" w:sz="0" w:space="0" w:color="auto"/>
            <w:left w:val="none" w:sz="0" w:space="0" w:color="auto"/>
            <w:bottom w:val="none" w:sz="0" w:space="0" w:color="auto"/>
            <w:right w:val="none" w:sz="0" w:space="0" w:color="auto"/>
          </w:divBdr>
          <w:divsChild>
            <w:div w:id="521211802">
              <w:marLeft w:val="0"/>
              <w:marRight w:val="0"/>
              <w:marTop w:val="0"/>
              <w:marBottom w:val="0"/>
              <w:divBdr>
                <w:top w:val="none" w:sz="0" w:space="0" w:color="auto"/>
                <w:left w:val="none" w:sz="0" w:space="0" w:color="auto"/>
                <w:bottom w:val="none" w:sz="0" w:space="0" w:color="auto"/>
                <w:right w:val="none" w:sz="0" w:space="0" w:color="auto"/>
              </w:divBdr>
            </w:div>
          </w:divsChild>
        </w:div>
        <w:div w:id="646862392">
          <w:marLeft w:val="0"/>
          <w:marRight w:val="0"/>
          <w:marTop w:val="0"/>
          <w:marBottom w:val="0"/>
          <w:divBdr>
            <w:top w:val="none" w:sz="0" w:space="0" w:color="auto"/>
            <w:left w:val="none" w:sz="0" w:space="0" w:color="auto"/>
            <w:bottom w:val="none" w:sz="0" w:space="0" w:color="auto"/>
            <w:right w:val="none" w:sz="0" w:space="0" w:color="auto"/>
          </w:divBdr>
          <w:divsChild>
            <w:div w:id="833035540">
              <w:marLeft w:val="0"/>
              <w:marRight w:val="0"/>
              <w:marTop w:val="0"/>
              <w:marBottom w:val="0"/>
              <w:divBdr>
                <w:top w:val="none" w:sz="0" w:space="0" w:color="auto"/>
                <w:left w:val="none" w:sz="0" w:space="0" w:color="auto"/>
                <w:bottom w:val="none" w:sz="0" w:space="0" w:color="auto"/>
                <w:right w:val="none" w:sz="0" w:space="0" w:color="auto"/>
              </w:divBdr>
            </w:div>
          </w:divsChild>
        </w:div>
        <w:div w:id="700206342">
          <w:marLeft w:val="0"/>
          <w:marRight w:val="0"/>
          <w:marTop w:val="0"/>
          <w:marBottom w:val="0"/>
          <w:divBdr>
            <w:top w:val="none" w:sz="0" w:space="0" w:color="auto"/>
            <w:left w:val="none" w:sz="0" w:space="0" w:color="auto"/>
            <w:bottom w:val="none" w:sz="0" w:space="0" w:color="auto"/>
            <w:right w:val="none" w:sz="0" w:space="0" w:color="auto"/>
          </w:divBdr>
          <w:divsChild>
            <w:div w:id="239675145">
              <w:marLeft w:val="0"/>
              <w:marRight w:val="0"/>
              <w:marTop w:val="0"/>
              <w:marBottom w:val="0"/>
              <w:divBdr>
                <w:top w:val="none" w:sz="0" w:space="0" w:color="auto"/>
                <w:left w:val="none" w:sz="0" w:space="0" w:color="auto"/>
                <w:bottom w:val="none" w:sz="0" w:space="0" w:color="auto"/>
                <w:right w:val="none" w:sz="0" w:space="0" w:color="auto"/>
              </w:divBdr>
            </w:div>
          </w:divsChild>
        </w:div>
        <w:div w:id="714499737">
          <w:marLeft w:val="0"/>
          <w:marRight w:val="0"/>
          <w:marTop w:val="0"/>
          <w:marBottom w:val="0"/>
          <w:divBdr>
            <w:top w:val="none" w:sz="0" w:space="0" w:color="auto"/>
            <w:left w:val="none" w:sz="0" w:space="0" w:color="auto"/>
            <w:bottom w:val="none" w:sz="0" w:space="0" w:color="auto"/>
            <w:right w:val="none" w:sz="0" w:space="0" w:color="auto"/>
          </w:divBdr>
          <w:divsChild>
            <w:div w:id="1953051115">
              <w:marLeft w:val="0"/>
              <w:marRight w:val="0"/>
              <w:marTop w:val="0"/>
              <w:marBottom w:val="0"/>
              <w:divBdr>
                <w:top w:val="none" w:sz="0" w:space="0" w:color="auto"/>
                <w:left w:val="none" w:sz="0" w:space="0" w:color="auto"/>
                <w:bottom w:val="none" w:sz="0" w:space="0" w:color="auto"/>
                <w:right w:val="none" w:sz="0" w:space="0" w:color="auto"/>
              </w:divBdr>
            </w:div>
          </w:divsChild>
        </w:div>
        <w:div w:id="800151488">
          <w:marLeft w:val="0"/>
          <w:marRight w:val="0"/>
          <w:marTop w:val="0"/>
          <w:marBottom w:val="0"/>
          <w:divBdr>
            <w:top w:val="none" w:sz="0" w:space="0" w:color="auto"/>
            <w:left w:val="none" w:sz="0" w:space="0" w:color="auto"/>
            <w:bottom w:val="none" w:sz="0" w:space="0" w:color="auto"/>
            <w:right w:val="none" w:sz="0" w:space="0" w:color="auto"/>
          </w:divBdr>
          <w:divsChild>
            <w:div w:id="1292858310">
              <w:marLeft w:val="0"/>
              <w:marRight w:val="0"/>
              <w:marTop w:val="0"/>
              <w:marBottom w:val="0"/>
              <w:divBdr>
                <w:top w:val="none" w:sz="0" w:space="0" w:color="auto"/>
                <w:left w:val="none" w:sz="0" w:space="0" w:color="auto"/>
                <w:bottom w:val="none" w:sz="0" w:space="0" w:color="auto"/>
                <w:right w:val="none" w:sz="0" w:space="0" w:color="auto"/>
              </w:divBdr>
            </w:div>
          </w:divsChild>
        </w:div>
        <w:div w:id="975574417">
          <w:marLeft w:val="0"/>
          <w:marRight w:val="0"/>
          <w:marTop w:val="0"/>
          <w:marBottom w:val="0"/>
          <w:divBdr>
            <w:top w:val="none" w:sz="0" w:space="0" w:color="auto"/>
            <w:left w:val="none" w:sz="0" w:space="0" w:color="auto"/>
            <w:bottom w:val="none" w:sz="0" w:space="0" w:color="auto"/>
            <w:right w:val="none" w:sz="0" w:space="0" w:color="auto"/>
          </w:divBdr>
          <w:divsChild>
            <w:div w:id="1434088508">
              <w:marLeft w:val="0"/>
              <w:marRight w:val="0"/>
              <w:marTop w:val="0"/>
              <w:marBottom w:val="0"/>
              <w:divBdr>
                <w:top w:val="none" w:sz="0" w:space="0" w:color="auto"/>
                <w:left w:val="none" w:sz="0" w:space="0" w:color="auto"/>
                <w:bottom w:val="none" w:sz="0" w:space="0" w:color="auto"/>
                <w:right w:val="none" w:sz="0" w:space="0" w:color="auto"/>
              </w:divBdr>
            </w:div>
          </w:divsChild>
        </w:div>
        <w:div w:id="995493772">
          <w:marLeft w:val="0"/>
          <w:marRight w:val="0"/>
          <w:marTop w:val="0"/>
          <w:marBottom w:val="0"/>
          <w:divBdr>
            <w:top w:val="none" w:sz="0" w:space="0" w:color="auto"/>
            <w:left w:val="none" w:sz="0" w:space="0" w:color="auto"/>
            <w:bottom w:val="none" w:sz="0" w:space="0" w:color="auto"/>
            <w:right w:val="none" w:sz="0" w:space="0" w:color="auto"/>
          </w:divBdr>
          <w:divsChild>
            <w:div w:id="1137456253">
              <w:marLeft w:val="0"/>
              <w:marRight w:val="0"/>
              <w:marTop w:val="0"/>
              <w:marBottom w:val="0"/>
              <w:divBdr>
                <w:top w:val="none" w:sz="0" w:space="0" w:color="auto"/>
                <w:left w:val="none" w:sz="0" w:space="0" w:color="auto"/>
                <w:bottom w:val="none" w:sz="0" w:space="0" w:color="auto"/>
                <w:right w:val="none" w:sz="0" w:space="0" w:color="auto"/>
              </w:divBdr>
            </w:div>
          </w:divsChild>
        </w:div>
        <w:div w:id="1001783794">
          <w:marLeft w:val="0"/>
          <w:marRight w:val="0"/>
          <w:marTop w:val="0"/>
          <w:marBottom w:val="0"/>
          <w:divBdr>
            <w:top w:val="none" w:sz="0" w:space="0" w:color="auto"/>
            <w:left w:val="none" w:sz="0" w:space="0" w:color="auto"/>
            <w:bottom w:val="none" w:sz="0" w:space="0" w:color="auto"/>
            <w:right w:val="none" w:sz="0" w:space="0" w:color="auto"/>
          </w:divBdr>
          <w:divsChild>
            <w:div w:id="589896764">
              <w:marLeft w:val="0"/>
              <w:marRight w:val="0"/>
              <w:marTop w:val="0"/>
              <w:marBottom w:val="0"/>
              <w:divBdr>
                <w:top w:val="none" w:sz="0" w:space="0" w:color="auto"/>
                <w:left w:val="none" w:sz="0" w:space="0" w:color="auto"/>
                <w:bottom w:val="none" w:sz="0" w:space="0" w:color="auto"/>
                <w:right w:val="none" w:sz="0" w:space="0" w:color="auto"/>
              </w:divBdr>
            </w:div>
          </w:divsChild>
        </w:div>
        <w:div w:id="1017004393">
          <w:marLeft w:val="0"/>
          <w:marRight w:val="0"/>
          <w:marTop w:val="0"/>
          <w:marBottom w:val="0"/>
          <w:divBdr>
            <w:top w:val="none" w:sz="0" w:space="0" w:color="auto"/>
            <w:left w:val="none" w:sz="0" w:space="0" w:color="auto"/>
            <w:bottom w:val="none" w:sz="0" w:space="0" w:color="auto"/>
            <w:right w:val="none" w:sz="0" w:space="0" w:color="auto"/>
          </w:divBdr>
          <w:divsChild>
            <w:div w:id="962688357">
              <w:marLeft w:val="0"/>
              <w:marRight w:val="0"/>
              <w:marTop w:val="0"/>
              <w:marBottom w:val="0"/>
              <w:divBdr>
                <w:top w:val="none" w:sz="0" w:space="0" w:color="auto"/>
                <w:left w:val="none" w:sz="0" w:space="0" w:color="auto"/>
                <w:bottom w:val="none" w:sz="0" w:space="0" w:color="auto"/>
                <w:right w:val="none" w:sz="0" w:space="0" w:color="auto"/>
              </w:divBdr>
            </w:div>
          </w:divsChild>
        </w:div>
        <w:div w:id="1034891418">
          <w:marLeft w:val="0"/>
          <w:marRight w:val="0"/>
          <w:marTop w:val="0"/>
          <w:marBottom w:val="0"/>
          <w:divBdr>
            <w:top w:val="none" w:sz="0" w:space="0" w:color="auto"/>
            <w:left w:val="none" w:sz="0" w:space="0" w:color="auto"/>
            <w:bottom w:val="none" w:sz="0" w:space="0" w:color="auto"/>
            <w:right w:val="none" w:sz="0" w:space="0" w:color="auto"/>
          </w:divBdr>
          <w:divsChild>
            <w:div w:id="1759793846">
              <w:marLeft w:val="0"/>
              <w:marRight w:val="0"/>
              <w:marTop w:val="0"/>
              <w:marBottom w:val="0"/>
              <w:divBdr>
                <w:top w:val="none" w:sz="0" w:space="0" w:color="auto"/>
                <w:left w:val="none" w:sz="0" w:space="0" w:color="auto"/>
                <w:bottom w:val="none" w:sz="0" w:space="0" w:color="auto"/>
                <w:right w:val="none" w:sz="0" w:space="0" w:color="auto"/>
              </w:divBdr>
            </w:div>
          </w:divsChild>
        </w:div>
        <w:div w:id="1051658462">
          <w:marLeft w:val="0"/>
          <w:marRight w:val="0"/>
          <w:marTop w:val="0"/>
          <w:marBottom w:val="0"/>
          <w:divBdr>
            <w:top w:val="none" w:sz="0" w:space="0" w:color="auto"/>
            <w:left w:val="none" w:sz="0" w:space="0" w:color="auto"/>
            <w:bottom w:val="none" w:sz="0" w:space="0" w:color="auto"/>
            <w:right w:val="none" w:sz="0" w:space="0" w:color="auto"/>
          </w:divBdr>
          <w:divsChild>
            <w:div w:id="2050451912">
              <w:marLeft w:val="0"/>
              <w:marRight w:val="0"/>
              <w:marTop w:val="0"/>
              <w:marBottom w:val="0"/>
              <w:divBdr>
                <w:top w:val="none" w:sz="0" w:space="0" w:color="auto"/>
                <w:left w:val="none" w:sz="0" w:space="0" w:color="auto"/>
                <w:bottom w:val="none" w:sz="0" w:space="0" w:color="auto"/>
                <w:right w:val="none" w:sz="0" w:space="0" w:color="auto"/>
              </w:divBdr>
            </w:div>
          </w:divsChild>
        </w:div>
        <w:div w:id="1081878017">
          <w:marLeft w:val="0"/>
          <w:marRight w:val="0"/>
          <w:marTop w:val="0"/>
          <w:marBottom w:val="0"/>
          <w:divBdr>
            <w:top w:val="none" w:sz="0" w:space="0" w:color="auto"/>
            <w:left w:val="none" w:sz="0" w:space="0" w:color="auto"/>
            <w:bottom w:val="none" w:sz="0" w:space="0" w:color="auto"/>
            <w:right w:val="none" w:sz="0" w:space="0" w:color="auto"/>
          </w:divBdr>
          <w:divsChild>
            <w:div w:id="647437149">
              <w:marLeft w:val="0"/>
              <w:marRight w:val="0"/>
              <w:marTop w:val="0"/>
              <w:marBottom w:val="0"/>
              <w:divBdr>
                <w:top w:val="none" w:sz="0" w:space="0" w:color="auto"/>
                <w:left w:val="none" w:sz="0" w:space="0" w:color="auto"/>
                <w:bottom w:val="none" w:sz="0" w:space="0" w:color="auto"/>
                <w:right w:val="none" w:sz="0" w:space="0" w:color="auto"/>
              </w:divBdr>
            </w:div>
          </w:divsChild>
        </w:div>
        <w:div w:id="1134979960">
          <w:marLeft w:val="0"/>
          <w:marRight w:val="0"/>
          <w:marTop w:val="0"/>
          <w:marBottom w:val="0"/>
          <w:divBdr>
            <w:top w:val="none" w:sz="0" w:space="0" w:color="auto"/>
            <w:left w:val="none" w:sz="0" w:space="0" w:color="auto"/>
            <w:bottom w:val="none" w:sz="0" w:space="0" w:color="auto"/>
            <w:right w:val="none" w:sz="0" w:space="0" w:color="auto"/>
          </w:divBdr>
          <w:divsChild>
            <w:div w:id="413354962">
              <w:marLeft w:val="0"/>
              <w:marRight w:val="0"/>
              <w:marTop w:val="0"/>
              <w:marBottom w:val="0"/>
              <w:divBdr>
                <w:top w:val="none" w:sz="0" w:space="0" w:color="auto"/>
                <w:left w:val="none" w:sz="0" w:space="0" w:color="auto"/>
                <w:bottom w:val="none" w:sz="0" w:space="0" w:color="auto"/>
                <w:right w:val="none" w:sz="0" w:space="0" w:color="auto"/>
              </w:divBdr>
            </w:div>
          </w:divsChild>
        </w:div>
        <w:div w:id="1142430897">
          <w:marLeft w:val="0"/>
          <w:marRight w:val="0"/>
          <w:marTop w:val="0"/>
          <w:marBottom w:val="0"/>
          <w:divBdr>
            <w:top w:val="none" w:sz="0" w:space="0" w:color="auto"/>
            <w:left w:val="none" w:sz="0" w:space="0" w:color="auto"/>
            <w:bottom w:val="none" w:sz="0" w:space="0" w:color="auto"/>
            <w:right w:val="none" w:sz="0" w:space="0" w:color="auto"/>
          </w:divBdr>
          <w:divsChild>
            <w:div w:id="887297731">
              <w:marLeft w:val="0"/>
              <w:marRight w:val="0"/>
              <w:marTop w:val="0"/>
              <w:marBottom w:val="0"/>
              <w:divBdr>
                <w:top w:val="none" w:sz="0" w:space="0" w:color="auto"/>
                <w:left w:val="none" w:sz="0" w:space="0" w:color="auto"/>
                <w:bottom w:val="none" w:sz="0" w:space="0" w:color="auto"/>
                <w:right w:val="none" w:sz="0" w:space="0" w:color="auto"/>
              </w:divBdr>
            </w:div>
          </w:divsChild>
        </w:div>
        <w:div w:id="1261068523">
          <w:marLeft w:val="0"/>
          <w:marRight w:val="0"/>
          <w:marTop w:val="0"/>
          <w:marBottom w:val="0"/>
          <w:divBdr>
            <w:top w:val="none" w:sz="0" w:space="0" w:color="auto"/>
            <w:left w:val="none" w:sz="0" w:space="0" w:color="auto"/>
            <w:bottom w:val="none" w:sz="0" w:space="0" w:color="auto"/>
            <w:right w:val="none" w:sz="0" w:space="0" w:color="auto"/>
          </w:divBdr>
          <w:divsChild>
            <w:div w:id="981426715">
              <w:marLeft w:val="0"/>
              <w:marRight w:val="0"/>
              <w:marTop w:val="0"/>
              <w:marBottom w:val="0"/>
              <w:divBdr>
                <w:top w:val="none" w:sz="0" w:space="0" w:color="auto"/>
                <w:left w:val="none" w:sz="0" w:space="0" w:color="auto"/>
                <w:bottom w:val="none" w:sz="0" w:space="0" w:color="auto"/>
                <w:right w:val="none" w:sz="0" w:space="0" w:color="auto"/>
              </w:divBdr>
            </w:div>
          </w:divsChild>
        </w:div>
        <w:div w:id="1265187723">
          <w:marLeft w:val="0"/>
          <w:marRight w:val="0"/>
          <w:marTop w:val="0"/>
          <w:marBottom w:val="0"/>
          <w:divBdr>
            <w:top w:val="none" w:sz="0" w:space="0" w:color="auto"/>
            <w:left w:val="none" w:sz="0" w:space="0" w:color="auto"/>
            <w:bottom w:val="none" w:sz="0" w:space="0" w:color="auto"/>
            <w:right w:val="none" w:sz="0" w:space="0" w:color="auto"/>
          </w:divBdr>
          <w:divsChild>
            <w:div w:id="665792237">
              <w:marLeft w:val="0"/>
              <w:marRight w:val="0"/>
              <w:marTop w:val="0"/>
              <w:marBottom w:val="0"/>
              <w:divBdr>
                <w:top w:val="none" w:sz="0" w:space="0" w:color="auto"/>
                <w:left w:val="none" w:sz="0" w:space="0" w:color="auto"/>
                <w:bottom w:val="none" w:sz="0" w:space="0" w:color="auto"/>
                <w:right w:val="none" w:sz="0" w:space="0" w:color="auto"/>
              </w:divBdr>
            </w:div>
          </w:divsChild>
        </w:div>
        <w:div w:id="1366321450">
          <w:marLeft w:val="0"/>
          <w:marRight w:val="0"/>
          <w:marTop w:val="0"/>
          <w:marBottom w:val="0"/>
          <w:divBdr>
            <w:top w:val="none" w:sz="0" w:space="0" w:color="auto"/>
            <w:left w:val="none" w:sz="0" w:space="0" w:color="auto"/>
            <w:bottom w:val="none" w:sz="0" w:space="0" w:color="auto"/>
            <w:right w:val="none" w:sz="0" w:space="0" w:color="auto"/>
          </w:divBdr>
          <w:divsChild>
            <w:div w:id="1102920123">
              <w:marLeft w:val="0"/>
              <w:marRight w:val="0"/>
              <w:marTop w:val="0"/>
              <w:marBottom w:val="0"/>
              <w:divBdr>
                <w:top w:val="none" w:sz="0" w:space="0" w:color="auto"/>
                <w:left w:val="none" w:sz="0" w:space="0" w:color="auto"/>
                <w:bottom w:val="none" w:sz="0" w:space="0" w:color="auto"/>
                <w:right w:val="none" w:sz="0" w:space="0" w:color="auto"/>
              </w:divBdr>
            </w:div>
          </w:divsChild>
        </w:div>
        <w:div w:id="1372337579">
          <w:marLeft w:val="0"/>
          <w:marRight w:val="0"/>
          <w:marTop w:val="0"/>
          <w:marBottom w:val="0"/>
          <w:divBdr>
            <w:top w:val="none" w:sz="0" w:space="0" w:color="auto"/>
            <w:left w:val="none" w:sz="0" w:space="0" w:color="auto"/>
            <w:bottom w:val="none" w:sz="0" w:space="0" w:color="auto"/>
            <w:right w:val="none" w:sz="0" w:space="0" w:color="auto"/>
          </w:divBdr>
          <w:divsChild>
            <w:div w:id="1504928303">
              <w:marLeft w:val="0"/>
              <w:marRight w:val="0"/>
              <w:marTop w:val="0"/>
              <w:marBottom w:val="0"/>
              <w:divBdr>
                <w:top w:val="none" w:sz="0" w:space="0" w:color="auto"/>
                <w:left w:val="none" w:sz="0" w:space="0" w:color="auto"/>
                <w:bottom w:val="none" w:sz="0" w:space="0" w:color="auto"/>
                <w:right w:val="none" w:sz="0" w:space="0" w:color="auto"/>
              </w:divBdr>
            </w:div>
          </w:divsChild>
        </w:div>
        <w:div w:id="1388990358">
          <w:marLeft w:val="0"/>
          <w:marRight w:val="0"/>
          <w:marTop w:val="0"/>
          <w:marBottom w:val="0"/>
          <w:divBdr>
            <w:top w:val="none" w:sz="0" w:space="0" w:color="auto"/>
            <w:left w:val="none" w:sz="0" w:space="0" w:color="auto"/>
            <w:bottom w:val="none" w:sz="0" w:space="0" w:color="auto"/>
            <w:right w:val="none" w:sz="0" w:space="0" w:color="auto"/>
          </w:divBdr>
          <w:divsChild>
            <w:div w:id="203837548">
              <w:marLeft w:val="0"/>
              <w:marRight w:val="0"/>
              <w:marTop w:val="0"/>
              <w:marBottom w:val="0"/>
              <w:divBdr>
                <w:top w:val="none" w:sz="0" w:space="0" w:color="auto"/>
                <w:left w:val="none" w:sz="0" w:space="0" w:color="auto"/>
                <w:bottom w:val="none" w:sz="0" w:space="0" w:color="auto"/>
                <w:right w:val="none" w:sz="0" w:space="0" w:color="auto"/>
              </w:divBdr>
            </w:div>
          </w:divsChild>
        </w:div>
        <w:div w:id="1406028071">
          <w:marLeft w:val="0"/>
          <w:marRight w:val="0"/>
          <w:marTop w:val="0"/>
          <w:marBottom w:val="0"/>
          <w:divBdr>
            <w:top w:val="none" w:sz="0" w:space="0" w:color="auto"/>
            <w:left w:val="none" w:sz="0" w:space="0" w:color="auto"/>
            <w:bottom w:val="none" w:sz="0" w:space="0" w:color="auto"/>
            <w:right w:val="none" w:sz="0" w:space="0" w:color="auto"/>
          </w:divBdr>
          <w:divsChild>
            <w:div w:id="441455219">
              <w:marLeft w:val="0"/>
              <w:marRight w:val="0"/>
              <w:marTop w:val="0"/>
              <w:marBottom w:val="0"/>
              <w:divBdr>
                <w:top w:val="none" w:sz="0" w:space="0" w:color="auto"/>
                <w:left w:val="none" w:sz="0" w:space="0" w:color="auto"/>
                <w:bottom w:val="none" w:sz="0" w:space="0" w:color="auto"/>
                <w:right w:val="none" w:sz="0" w:space="0" w:color="auto"/>
              </w:divBdr>
            </w:div>
          </w:divsChild>
        </w:div>
        <w:div w:id="1422557170">
          <w:marLeft w:val="0"/>
          <w:marRight w:val="0"/>
          <w:marTop w:val="0"/>
          <w:marBottom w:val="0"/>
          <w:divBdr>
            <w:top w:val="none" w:sz="0" w:space="0" w:color="auto"/>
            <w:left w:val="none" w:sz="0" w:space="0" w:color="auto"/>
            <w:bottom w:val="none" w:sz="0" w:space="0" w:color="auto"/>
            <w:right w:val="none" w:sz="0" w:space="0" w:color="auto"/>
          </w:divBdr>
          <w:divsChild>
            <w:div w:id="1680810973">
              <w:marLeft w:val="0"/>
              <w:marRight w:val="0"/>
              <w:marTop w:val="0"/>
              <w:marBottom w:val="0"/>
              <w:divBdr>
                <w:top w:val="none" w:sz="0" w:space="0" w:color="auto"/>
                <w:left w:val="none" w:sz="0" w:space="0" w:color="auto"/>
                <w:bottom w:val="none" w:sz="0" w:space="0" w:color="auto"/>
                <w:right w:val="none" w:sz="0" w:space="0" w:color="auto"/>
              </w:divBdr>
            </w:div>
          </w:divsChild>
        </w:div>
        <w:div w:id="1557626850">
          <w:marLeft w:val="0"/>
          <w:marRight w:val="0"/>
          <w:marTop w:val="0"/>
          <w:marBottom w:val="0"/>
          <w:divBdr>
            <w:top w:val="none" w:sz="0" w:space="0" w:color="auto"/>
            <w:left w:val="none" w:sz="0" w:space="0" w:color="auto"/>
            <w:bottom w:val="none" w:sz="0" w:space="0" w:color="auto"/>
            <w:right w:val="none" w:sz="0" w:space="0" w:color="auto"/>
          </w:divBdr>
          <w:divsChild>
            <w:div w:id="645205556">
              <w:marLeft w:val="0"/>
              <w:marRight w:val="0"/>
              <w:marTop w:val="0"/>
              <w:marBottom w:val="0"/>
              <w:divBdr>
                <w:top w:val="none" w:sz="0" w:space="0" w:color="auto"/>
                <w:left w:val="none" w:sz="0" w:space="0" w:color="auto"/>
                <w:bottom w:val="none" w:sz="0" w:space="0" w:color="auto"/>
                <w:right w:val="none" w:sz="0" w:space="0" w:color="auto"/>
              </w:divBdr>
            </w:div>
          </w:divsChild>
        </w:div>
        <w:div w:id="1604649952">
          <w:marLeft w:val="0"/>
          <w:marRight w:val="0"/>
          <w:marTop w:val="0"/>
          <w:marBottom w:val="0"/>
          <w:divBdr>
            <w:top w:val="none" w:sz="0" w:space="0" w:color="auto"/>
            <w:left w:val="none" w:sz="0" w:space="0" w:color="auto"/>
            <w:bottom w:val="none" w:sz="0" w:space="0" w:color="auto"/>
            <w:right w:val="none" w:sz="0" w:space="0" w:color="auto"/>
          </w:divBdr>
          <w:divsChild>
            <w:div w:id="1884709113">
              <w:marLeft w:val="0"/>
              <w:marRight w:val="0"/>
              <w:marTop w:val="0"/>
              <w:marBottom w:val="0"/>
              <w:divBdr>
                <w:top w:val="none" w:sz="0" w:space="0" w:color="auto"/>
                <w:left w:val="none" w:sz="0" w:space="0" w:color="auto"/>
                <w:bottom w:val="none" w:sz="0" w:space="0" w:color="auto"/>
                <w:right w:val="none" w:sz="0" w:space="0" w:color="auto"/>
              </w:divBdr>
            </w:div>
          </w:divsChild>
        </w:div>
        <w:div w:id="1634094885">
          <w:marLeft w:val="0"/>
          <w:marRight w:val="0"/>
          <w:marTop w:val="0"/>
          <w:marBottom w:val="0"/>
          <w:divBdr>
            <w:top w:val="none" w:sz="0" w:space="0" w:color="auto"/>
            <w:left w:val="none" w:sz="0" w:space="0" w:color="auto"/>
            <w:bottom w:val="none" w:sz="0" w:space="0" w:color="auto"/>
            <w:right w:val="none" w:sz="0" w:space="0" w:color="auto"/>
          </w:divBdr>
          <w:divsChild>
            <w:div w:id="229118716">
              <w:marLeft w:val="0"/>
              <w:marRight w:val="0"/>
              <w:marTop w:val="0"/>
              <w:marBottom w:val="0"/>
              <w:divBdr>
                <w:top w:val="none" w:sz="0" w:space="0" w:color="auto"/>
                <w:left w:val="none" w:sz="0" w:space="0" w:color="auto"/>
                <w:bottom w:val="none" w:sz="0" w:space="0" w:color="auto"/>
                <w:right w:val="none" w:sz="0" w:space="0" w:color="auto"/>
              </w:divBdr>
            </w:div>
          </w:divsChild>
        </w:div>
        <w:div w:id="1644039881">
          <w:marLeft w:val="0"/>
          <w:marRight w:val="0"/>
          <w:marTop w:val="0"/>
          <w:marBottom w:val="0"/>
          <w:divBdr>
            <w:top w:val="none" w:sz="0" w:space="0" w:color="auto"/>
            <w:left w:val="none" w:sz="0" w:space="0" w:color="auto"/>
            <w:bottom w:val="none" w:sz="0" w:space="0" w:color="auto"/>
            <w:right w:val="none" w:sz="0" w:space="0" w:color="auto"/>
          </w:divBdr>
          <w:divsChild>
            <w:div w:id="837232181">
              <w:marLeft w:val="0"/>
              <w:marRight w:val="0"/>
              <w:marTop w:val="0"/>
              <w:marBottom w:val="0"/>
              <w:divBdr>
                <w:top w:val="none" w:sz="0" w:space="0" w:color="auto"/>
                <w:left w:val="none" w:sz="0" w:space="0" w:color="auto"/>
                <w:bottom w:val="none" w:sz="0" w:space="0" w:color="auto"/>
                <w:right w:val="none" w:sz="0" w:space="0" w:color="auto"/>
              </w:divBdr>
            </w:div>
          </w:divsChild>
        </w:div>
        <w:div w:id="1669021313">
          <w:marLeft w:val="0"/>
          <w:marRight w:val="0"/>
          <w:marTop w:val="0"/>
          <w:marBottom w:val="0"/>
          <w:divBdr>
            <w:top w:val="none" w:sz="0" w:space="0" w:color="auto"/>
            <w:left w:val="none" w:sz="0" w:space="0" w:color="auto"/>
            <w:bottom w:val="none" w:sz="0" w:space="0" w:color="auto"/>
            <w:right w:val="none" w:sz="0" w:space="0" w:color="auto"/>
          </w:divBdr>
          <w:divsChild>
            <w:div w:id="643705905">
              <w:marLeft w:val="0"/>
              <w:marRight w:val="0"/>
              <w:marTop w:val="0"/>
              <w:marBottom w:val="0"/>
              <w:divBdr>
                <w:top w:val="none" w:sz="0" w:space="0" w:color="auto"/>
                <w:left w:val="none" w:sz="0" w:space="0" w:color="auto"/>
                <w:bottom w:val="none" w:sz="0" w:space="0" w:color="auto"/>
                <w:right w:val="none" w:sz="0" w:space="0" w:color="auto"/>
              </w:divBdr>
            </w:div>
            <w:div w:id="1354258619">
              <w:marLeft w:val="0"/>
              <w:marRight w:val="0"/>
              <w:marTop w:val="0"/>
              <w:marBottom w:val="0"/>
              <w:divBdr>
                <w:top w:val="none" w:sz="0" w:space="0" w:color="auto"/>
                <w:left w:val="none" w:sz="0" w:space="0" w:color="auto"/>
                <w:bottom w:val="none" w:sz="0" w:space="0" w:color="auto"/>
                <w:right w:val="none" w:sz="0" w:space="0" w:color="auto"/>
              </w:divBdr>
            </w:div>
          </w:divsChild>
        </w:div>
        <w:div w:id="1753038697">
          <w:marLeft w:val="0"/>
          <w:marRight w:val="0"/>
          <w:marTop w:val="0"/>
          <w:marBottom w:val="0"/>
          <w:divBdr>
            <w:top w:val="none" w:sz="0" w:space="0" w:color="auto"/>
            <w:left w:val="none" w:sz="0" w:space="0" w:color="auto"/>
            <w:bottom w:val="none" w:sz="0" w:space="0" w:color="auto"/>
            <w:right w:val="none" w:sz="0" w:space="0" w:color="auto"/>
          </w:divBdr>
          <w:divsChild>
            <w:div w:id="1908346467">
              <w:marLeft w:val="0"/>
              <w:marRight w:val="0"/>
              <w:marTop w:val="0"/>
              <w:marBottom w:val="0"/>
              <w:divBdr>
                <w:top w:val="none" w:sz="0" w:space="0" w:color="auto"/>
                <w:left w:val="none" w:sz="0" w:space="0" w:color="auto"/>
                <w:bottom w:val="none" w:sz="0" w:space="0" w:color="auto"/>
                <w:right w:val="none" w:sz="0" w:space="0" w:color="auto"/>
              </w:divBdr>
            </w:div>
          </w:divsChild>
        </w:div>
        <w:div w:id="1800302519">
          <w:marLeft w:val="0"/>
          <w:marRight w:val="0"/>
          <w:marTop w:val="0"/>
          <w:marBottom w:val="0"/>
          <w:divBdr>
            <w:top w:val="none" w:sz="0" w:space="0" w:color="auto"/>
            <w:left w:val="none" w:sz="0" w:space="0" w:color="auto"/>
            <w:bottom w:val="none" w:sz="0" w:space="0" w:color="auto"/>
            <w:right w:val="none" w:sz="0" w:space="0" w:color="auto"/>
          </w:divBdr>
          <w:divsChild>
            <w:div w:id="1977298837">
              <w:marLeft w:val="0"/>
              <w:marRight w:val="0"/>
              <w:marTop w:val="0"/>
              <w:marBottom w:val="0"/>
              <w:divBdr>
                <w:top w:val="none" w:sz="0" w:space="0" w:color="auto"/>
                <w:left w:val="none" w:sz="0" w:space="0" w:color="auto"/>
                <w:bottom w:val="none" w:sz="0" w:space="0" w:color="auto"/>
                <w:right w:val="none" w:sz="0" w:space="0" w:color="auto"/>
              </w:divBdr>
            </w:div>
          </w:divsChild>
        </w:div>
        <w:div w:id="1814978890">
          <w:marLeft w:val="0"/>
          <w:marRight w:val="0"/>
          <w:marTop w:val="0"/>
          <w:marBottom w:val="0"/>
          <w:divBdr>
            <w:top w:val="none" w:sz="0" w:space="0" w:color="auto"/>
            <w:left w:val="none" w:sz="0" w:space="0" w:color="auto"/>
            <w:bottom w:val="none" w:sz="0" w:space="0" w:color="auto"/>
            <w:right w:val="none" w:sz="0" w:space="0" w:color="auto"/>
          </w:divBdr>
          <w:divsChild>
            <w:div w:id="126630015">
              <w:marLeft w:val="0"/>
              <w:marRight w:val="0"/>
              <w:marTop w:val="0"/>
              <w:marBottom w:val="0"/>
              <w:divBdr>
                <w:top w:val="none" w:sz="0" w:space="0" w:color="auto"/>
                <w:left w:val="none" w:sz="0" w:space="0" w:color="auto"/>
                <w:bottom w:val="none" w:sz="0" w:space="0" w:color="auto"/>
                <w:right w:val="none" w:sz="0" w:space="0" w:color="auto"/>
              </w:divBdr>
            </w:div>
          </w:divsChild>
        </w:div>
        <w:div w:id="1814986100">
          <w:marLeft w:val="0"/>
          <w:marRight w:val="0"/>
          <w:marTop w:val="0"/>
          <w:marBottom w:val="0"/>
          <w:divBdr>
            <w:top w:val="none" w:sz="0" w:space="0" w:color="auto"/>
            <w:left w:val="none" w:sz="0" w:space="0" w:color="auto"/>
            <w:bottom w:val="none" w:sz="0" w:space="0" w:color="auto"/>
            <w:right w:val="none" w:sz="0" w:space="0" w:color="auto"/>
          </w:divBdr>
          <w:divsChild>
            <w:div w:id="915431507">
              <w:marLeft w:val="0"/>
              <w:marRight w:val="0"/>
              <w:marTop w:val="0"/>
              <w:marBottom w:val="0"/>
              <w:divBdr>
                <w:top w:val="none" w:sz="0" w:space="0" w:color="auto"/>
                <w:left w:val="none" w:sz="0" w:space="0" w:color="auto"/>
                <w:bottom w:val="none" w:sz="0" w:space="0" w:color="auto"/>
                <w:right w:val="none" w:sz="0" w:space="0" w:color="auto"/>
              </w:divBdr>
            </w:div>
          </w:divsChild>
        </w:div>
        <w:div w:id="1884638568">
          <w:marLeft w:val="0"/>
          <w:marRight w:val="0"/>
          <w:marTop w:val="0"/>
          <w:marBottom w:val="0"/>
          <w:divBdr>
            <w:top w:val="none" w:sz="0" w:space="0" w:color="auto"/>
            <w:left w:val="none" w:sz="0" w:space="0" w:color="auto"/>
            <w:bottom w:val="none" w:sz="0" w:space="0" w:color="auto"/>
            <w:right w:val="none" w:sz="0" w:space="0" w:color="auto"/>
          </w:divBdr>
          <w:divsChild>
            <w:div w:id="1532917317">
              <w:marLeft w:val="0"/>
              <w:marRight w:val="0"/>
              <w:marTop w:val="0"/>
              <w:marBottom w:val="0"/>
              <w:divBdr>
                <w:top w:val="none" w:sz="0" w:space="0" w:color="auto"/>
                <w:left w:val="none" w:sz="0" w:space="0" w:color="auto"/>
                <w:bottom w:val="none" w:sz="0" w:space="0" w:color="auto"/>
                <w:right w:val="none" w:sz="0" w:space="0" w:color="auto"/>
              </w:divBdr>
            </w:div>
          </w:divsChild>
        </w:div>
        <w:div w:id="1955401554">
          <w:marLeft w:val="0"/>
          <w:marRight w:val="0"/>
          <w:marTop w:val="0"/>
          <w:marBottom w:val="0"/>
          <w:divBdr>
            <w:top w:val="none" w:sz="0" w:space="0" w:color="auto"/>
            <w:left w:val="none" w:sz="0" w:space="0" w:color="auto"/>
            <w:bottom w:val="none" w:sz="0" w:space="0" w:color="auto"/>
            <w:right w:val="none" w:sz="0" w:space="0" w:color="auto"/>
          </w:divBdr>
          <w:divsChild>
            <w:div w:id="573052475">
              <w:marLeft w:val="0"/>
              <w:marRight w:val="0"/>
              <w:marTop w:val="0"/>
              <w:marBottom w:val="0"/>
              <w:divBdr>
                <w:top w:val="none" w:sz="0" w:space="0" w:color="auto"/>
                <w:left w:val="none" w:sz="0" w:space="0" w:color="auto"/>
                <w:bottom w:val="none" w:sz="0" w:space="0" w:color="auto"/>
                <w:right w:val="none" w:sz="0" w:space="0" w:color="auto"/>
              </w:divBdr>
            </w:div>
          </w:divsChild>
        </w:div>
        <w:div w:id="2003392165">
          <w:marLeft w:val="0"/>
          <w:marRight w:val="0"/>
          <w:marTop w:val="0"/>
          <w:marBottom w:val="0"/>
          <w:divBdr>
            <w:top w:val="none" w:sz="0" w:space="0" w:color="auto"/>
            <w:left w:val="none" w:sz="0" w:space="0" w:color="auto"/>
            <w:bottom w:val="none" w:sz="0" w:space="0" w:color="auto"/>
            <w:right w:val="none" w:sz="0" w:space="0" w:color="auto"/>
          </w:divBdr>
          <w:divsChild>
            <w:div w:id="2140222481">
              <w:marLeft w:val="0"/>
              <w:marRight w:val="0"/>
              <w:marTop w:val="0"/>
              <w:marBottom w:val="0"/>
              <w:divBdr>
                <w:top w:val="none" w:sz="0" w:space="0" w:color="auto"/>
                <w:left w:val="none" w:sz="0" w:space="0" w:color="auto"/>
                <w:bottom w:val="none" w:sz="0" w:space="0" w:color="auto"/>
                <w:right w:val="none" w:sz="0" w:space="0" w:color="auto"/>
              </w:divBdr>
            </w:div>
          </w:divsChild>
        </w:div>
        <w:div w:id="2018539599">
          <w:marLeft w:val="0"/>
          <w:marRight w:val="0"/>
          <w:marTop w:val="0"/>
          <w:marBottom w:val="0"/>
          <w:divBdr>
            <w:top w:val="none" w:sz="0" w:space="0" w:color="auto"/>
            <w:left w:val="none" w:sz="0" w:space="0" w:color="auto"/>
            <w:bottom w:val="none" w:sz="0" w:space="0" w:color="auto"/>
            <w:right w:val="none" w:sz="0" w:space="0" w:color="auto"/>
          </w:divBdr>
          <w:divsChild>
            <w:div w:id="1241134047">
              <w:marLeft w:val="0"/>
              <w:marRight w:val="0"/>
              <w:marTop w:val="0"/>
              <w:marBottom w:val="0"/>
              <w:divBdr>
                <w:top w:val="none" w:sz="0" w:space="0" w:color="auto"/>
                <w:left w:val="none" w:sz="0" w:space="0" w:color="auto"/>
                <w:bottom w:val="none" w:sz="0" w:space="0" w:color="auto"/>
                <w:right w:val="none" w:sz="0" w:space="0" w:color="auto"/>
              </w:divBdr>
            </w:div>
          </w:divsChild>
        </w:div>
        <w:div w:id="2091731329">
          <w:marLeft w:val="0"/>
          <w:marRight w:val="0"/>
          <w:marTop w:val="0"/>
          <w:marBottom w:val="0"/>
          <w:divBdr>
            <w:top w:val="none" w:sz="0" w:space="0" w:color="auto"/>
            <w:left w:val="none" w:sz="0" w:space="0" w:color="auto"/>
            <w:bottom w:val="none" w:sz="0" w:space="0" w:color="auto"/>
            <w:right w:val="none" w:sz="0" w:space="0" w:color="auto"/>
          </w:divBdr>
          <w:divsChild>
            <w:div w:id="160435101">
              <w:marLeft w:val="0"/>
              <w:marRight w:val="0"/>
              <w:marTop w:val="0"/>
              <w:marBottom w:val="0"/>
              <w:divBdr>
                <w:top w:val="none" w:sz="0" w:space="0" w:color="auto"/>
                <w:left w:val="none" w:sz="0" w:space="0" w:color="auto"/>
                <w:bottom w:val="none" w:sz="0" w:space="0" w:color="auto"/>
                <w:right w:val="none" w:sz="0" w:space="0" w:color="auto"/>
              </w:divBdr>
            </w:div>
            <w:div w:id="254365222">
              <w:marLeft w:val="0"/>
              <w:marRight w:val="0"/>
              <w:marTop w:val="0"/>
              <w:marBottom w:val="0"/>
              <w:divBdr>
                <w:top w:val="none" w:sz="0" w:space="0" w:color="auto"/>
                <w:left w:val="none" w:sz="0" w:space="0" w:color="auto"/>
                <w:bottom w:val="none" w:sz="0" w:space="0" w:color="auto"/>
                <w:right w:val="none" w:sz="0" w:space="0" w:color="auto"/>
              </w:divBdr>
            </w:div>
            <w:div w:id="570039088">
              <w:marLeft w:val="0"/>
              <w:marRight w:val="0"/>
              <w:marTop w:val="0"/>
              <w:marBottom w:val="0"/>
              <w:divBdr>
                <w:top w:val="none" w:sz="0" w:space="0" w:color="auto"/>
                <w:left w:val="none" w:sz="0" w:space="0" w:color="auto"/>
                <w:bottom w:val="none" w:sz="0" w:space="0" w:color="auto"/>
                <w:right w:val="none" w:sz="0" w:space="0" w:color="auto"/>
              </w:divBdr>
            </w:div>
            <w:div w:id="57720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87599">
      <w:bodyDiv w:val="1"/>
      <w:marLeft w:val="0"/>
      <w:marRight w:val="0"/>
      <w:marTop w:val="0"/>
      <w:marBottom w:val="0"/>
      <w:divBdr>
        <w:top w:val="none" w:sz="0" w:space="0" w:color="auto"/>
        <w:left w:val="none" w:sz="0" w:space="0" w:color="auto"/>
        <w:bottom w:val="none" w:sz="0" w:space="0" w:color="auto"/>
        <w:right w:val="none" w:sz="0" w:space="0" w:color="auto"/>
      </w:divBdr>
      <w:divsChild>
        <w:div w:id="9261866">
          <w:marLeft w:val="0"/>
          <w:marRight w:val="0"/>
          <w:marTop w:val="0"/>
          <w:marBottom w:val="0"/>
          <w:divBdr>
            <w:top w:val="none" w:sz="0" w:space="0" w:color="auto"/>
            <w:left w:val="none" w:sz="0" w:space="0" w:color="auto"/>
            <w:bottom w:val="none" w:sz="0" w:space="0" w:color="auto"/>
            <w:right w:val="none" w:sz="0" w:space="0" w:color="auto"/>
          </w:divBdr>
        </w:div>
        <w:div w:id="38406825">
          <w:marLeft w:val="0"/>
          <w:marRight w:val="0"/>
          <w:marTop w:val="0"/>
          <w:marBottom w:val="0"/>
          <w:divBdr>
            <w:top w:val="none" w:sz="0" w:space="0" w:color="auto"/>
            <w:left w:val="none" w:sz="0" w:space="0" w:color="auto"/>
            <w:bottom w:val="none" w:sz="0" w:space="0" w:color="auto"/>
            <w:right w:val="none" w:sz="0" w:space="0" w:color="auto"/>
          </w:divBdr>
        </w:div>
        <w:div w:id="105196635">
          <w:marLeft w:val="0"/>
          <w:marRight w:val="0"/>
          <w:marTop w:val="0"/>
          <w:marBottom w:val="0"/>
          <w:divBdr>
            <w:top w:val="none" w:sz="0" w:space="0" w:color="auto"/>
            <w:left w:val="none" w:sz="0" w:space="0" w:color="auto"/>
            <w:bottom w:val="none" w:sz="0" w:space="0" w:color="auto"/>
            <w:right w:val="none" w:sz="0" w:space="0" w:color="auto"/>
          </w:divBdr>
        </w:div>
        <w:div w:id="278538653">
          <w:marLeft w:val="0"/>
          <w:marRight w:val="0"/>
          <w:marTop w:val="0"/>
          <w:marBottom w:val="0"/>
          <w:divBdr>
            <w:top w:val="none" w:sz="0" w:space="0" w:color="auto"/>
            <w:left w:val="none" w:sz="0" w:space="0" w:color="auto"/>
            <w:bottom w:val="none" w:sz="0" w:space="0" w:color="auto"/>
            <w:right w:val="none" w:sz="0" w:space="0" w:color="auto"/>
          </w:divBdr>
        </w:div>
        <w:div w:id="427847933">
          <w:marLeft w:val="0"/>
          <w:marRight w:val="0"/>
          <w:marTop w:val="0"/>
          <w:marBottom w:val="0"/>
          <w:divBdr>
            <w:top w:val="none" w:sz="0" w:space="0" w:color="auto"/>
            <w:left w:val="none" w:sz="0" w:space="0" w:color="auto"/>
            <w:bottom w:val="none" w:sz="0" w:space="0" w:color="auto"/>
            <w:right w:val="none" w:sz="0" w:space="0" w:color="auto"/>
          </w:divBdr>
        </w:div>
        <w:div w:id="482429866">
          <w:marLeft w:val="0"/>
          <w:marRight w:val="0"/>
          <w:marTop w:val="0"/>
          <w:marBottom w:val="0"/>
          <w:divBdr>
            <w:top w:val="none" w:sz="0" w:space="0" w:color="auto"/>
            <w:left w:val="none" w:sz="0" w:space="0" w:color="auto"/>
            <w:bottom w:val="none" w:sz="0" w:space="0" w:color="auto"/>
            <w:right w:val="none" w:sz="0" w:space="0" w:color="auto"/>
          </w:divBdr>
        </w:div>
        <w:div w:id="483086250">
          <w:marLeft w:val="0"/>
          <w:marRight w:val="0"/>
          <w:marTop w:val="0"/>
          <w:marBottom w:val="0"/>
          <w:divBdr>
            <w:top w:val="none" w:sz="0" w:space="0" w:color="auto"/>
            <w:left w:val="none" w:sz="0" w:space="0" w:color="auto"/>
            <w:bottom w:val="none" w:sz="0" w:space="0" w:color="auto"/>
            <w:right w:val="none" w:sz="0" w:space="0" w:color="auto"/>
          </w:divBdr>
        </w:div>
        <w:div w:id="543176489">
          <w:marLeft w:val="0"/>
          <w:marRight w:val="0"/>
          <w:marTop w:val="0"/>
          <w:marBottom w:val="0"/>
          <w:divBdr>
            <w:top w:val="none" w:sz="0" w:space="0" w:color="auto"/>
            <w:left w:val="none" w:sz="0" w:space="0" w:color="auto"/>
            <w:bottom w:val="none" w:sz="0" w:space="0" w:color="auto"/>
            <w:right w:val="none" w:sz="0" w:space="0" w:color="auto"/>
          </w:divBdr>
        </w:div>
        <w:div w:id="696850496">
          <w:marLeft w:val="0"/>
          <w:marRight w:val="0"/>
          <w:marTop w:val="0"/>
          <w:marBottom w:val="0"/>
          <w:divBdr>
            <w:top w:val="none" w:sz="0" w:space="0" w:color="auto"/>
            <w:left w:val="none" w:sz="0" w:space="0" w:color="auto"/>
            <w:bottom w:val="none" w:sz="0" w:space="0" w:color="auto"/>
            <w:right w:val="none" w:sz="0" w:space="0" w:color="auto"/>
          </w:divBdr>
        </w:div>
        <w:div w:id="726688376">
          <w:marLeft w:val="0"/>
          <w:marRight w:val="0"/>
          <w:marTop w:val="0"/>
          <w:marBottom w:val="0"/>
          <w:divBdr>
            <w:top w:val="none" w:sz="0" w:space="0" w:color="auto"/>
            <w:left w:val="none" w:sz="0" w:space="0" w:color="auto"/>
            <w:bottom w:val="none" w:sz="0" w:space="0" w:color="auto"/>
            <w:right w:val="none" w:sz="0" w:space="0" w:color="auto"/>
          </w:divBdr>
        </w:div>
        <w:div w:id="757137528">
          <w:marLeft w:val="0"/>
          <w:marRight w:val="0"/>
          <w:marTop w:val="0"/>
          <w:marBottom w:val="0"/>
          <w:divBdr>
            <w:top w:val="none" w:sz="0" w:space="0" w:color="auto"/>
            <w:left w:val="none" w:sz="0" w:space="0" w:color="auto"/>
            <w:bottom w:val="none" w:sz="0" w:space="0" w:color="auto"/>
            <w:right w:val="none" w:sz="0" w:space="0" w:color="auto"/>
          </w:divBdr>
        </w:div>
        <w:div w:id="770202440">
          <w:marLeft w:val="0"/>
          <w:marRight w:val="0"/>
          <w:marTop w:val="0"/>
          <w:marBottom w:val="0"/>
          <w:divBdr>
            <w:top w:val="none" w:sz="0" w:space="0" w:color="auto"/>
            <w:left w:val="none" w:sz="0" w:space="0" w:color="auto"/>
            <w:bottom w:val="none" w:sz="0" w:space="0" w:color="auto"/>
            <w:right w:val="none" w:sz="0" w:space="0" w:color="auto"/>
          </w:divBdr>
        </w:div>
        <w:div w:id="823544281">
          <w:marLeft w:val="0"/>
          <w:marRight w:val="0"/>
          <w:marTop w:val="0"/>
          <w:marBottom w:val="0"/>
          <w:divBdr>
            <w:top w:val="none" w:sz="0" w:space="0" w:color="auto"/>
            <w:left w:val="none" w:sz="0" w:space="0" w:color="auto"/>
            <w:bottom w:val="none" w:sz="0" w:space="0" w:color="auto"/>
            <w:right w:val="none" w:sz="0" w:space="0" w:color="auto"/>
          </w:divBdr>
        </w:div>
        <w:div w:id="940189283">
          <w:marLeft w:val="0"/>
          <w:marRight w:val="0"/>
          <w:marTop w:val="0"/>
          <w:marBottom w:val="0"/>
          <w:divBdr>
            <w:top w:val="none" w:sz="0" w:space="0" w:color="auto"/>
            <w:left w:val="none" w:sz="0" w:space="0" w:color="auto"/>
            <w:bottom w:val="none" w:sz="0" w:space="0" w:color="auto"/>
            <w:right w:val="none" w:sz="0" w:space="0" w:color="auto"/>
          </w:divBdr>
        </w:div>
        <w:div w:id="1069157514">
          <w:marLeft w:val="0"/>
          <w:marRight w:val="0"/>
          <w:marTop w:val="0"/>
          <w:marBottom w:val="0"/>
          <w:divBdr>
            <w:top w:val="none" w:sz="0" w:space="0" w:color="auto"/>
            <w:left w:val="none" w:sz="0" w:space="0" w:color="auto"/>
            <w:bottom w:val="none" w:sz="0" w:space="0" w:color="auto"/>
            <w:right w:val="none" w:sz="0" w:space="0" w:color="auto"/>
          </w:divBdr>
        </w:div>
        <w:div w:id="1074669087">
          <w:marLeft w:val="0"/>
          <w:marRight w:val="0"/>
          <w:marTop w:val="0"/>
          <w:marBottom w:val="0"/>
          <w:divBdr>
            <w:top w:val="none" w:sz="0" w:space="0" w:color="auto"/>
            <w:left w:val="none" w:sz="0" w:space="0" w:color="auto"/>
            <w:bottom w:val="none" w:sz="0" w:space="0" w:color="auto"/>
            <w:right w:val="none" w:sz="0" w:space="0" w:color="auto"/>
          </w:divBdr>
        </w:div>
        <w:div w:id="1249264399">
          <w:marLeft w:val="0"/>
          <w:marRight w:val="0"/>
          <w:marTop w:val="0"/>
          <w:marBottom w:val="0"/>
          <w:divBdr>
            <w:top w:val="none" w:sz="0" w:space="0" w:color="auto"/>
            <w:left w:val="none" w:sz="0" w:space="0" w:color="auto"/>
            <w:bottom w:val="none" w:sz="0" w:space="0" w:color="auto"/>
            <w:right w:val="none" w:sz="0" w:space="0" w:color="auto"/>
          </w:divBdr>
        </w:div>
        <w:div w:id="1357392063">
          <w:marLeft w:val="0"/>
          <w:marRight w:val="0"/>
          <w:marTop w:val="0"/>
          <w:marBottom w:val="0"/>
          <w:divBdr>
            <w:top w:val="none" w:sz="0" w:space="0" w:color="auto"/>
            <w:left w:val="none" w:sz="0" w:space="0" w:color="auto"/>
            <w:bottom w:val="none" w:sz="0" w:space="0" w:color="auto"/>
            <w:right w:val="none" w:sz="0" w:space="0" w:color="auto"/>
          </w:divBdr>
        </w:div>
        <w:div w:id="1438254358">
          <w:marLeft w:val="0"/>
          <w:marRight w:val="0"/>
          <w:marTop w:val="0"/>
          <w:marBottom w:val="0"/>
          <w:divBdr>
            <w:top w:val="none" w:sz="0" w:space="0" w:color="auto"/>
            <w:left w:val="none" w:sz="0" w:space="0" w:color="auto"/>
            <w:bottom w:val="none" w:sz="0" w:space="0" w:color="auto"/>
            <w:right w:val="none" w:sz="0" w:space="0" w:color="auto"/>
          </w:divBdr>
        </w:div>
        <w:div w:id="1539704908">
          <w:marLeft w:val="0"/>
          <w:marRight w:val="0"/>
          <w:marTop w:val="0"/>
          <w:marBottom w:val="0"/>
          <w:divBdr>
            <w:top w:val="none" w:sz="0" w:space="0" w:color="auto"/>
            <w:left w:val="none" w:sz="0" w:space="0" w:color="auto"/>
            <w:bottom w:val="none" w:sz="0" w:space="0" w:color="auto"/>
            <w:right w:val="none" w:sz="0" w:space="0" w:color="auto"/>
          </w:divBdr>
        </w:div>
        <w:div w:id="1579558706">
          <w:marLeft w:val="0"/>
          <w:marRight w:val="0"/>
          <w:marTop w:val="0"/>
          <w:marBottom w:val="0"/>
          <w:divBdr>
            <w:top w:val="none" w:sz="0" w:space="0" w:color="auto"/>
            <w:left w:val="none" w:sz="0" w:space="0" w:color="auto"/>
            <w:bottom w:val="none" w:sz="0" w:space="0" w:color="auto"/>
            <w:right w:val="none" w:sz="0" w:space="0" w:color="auto"/>
          </w:divBdr>
        </w:div>
        <w:div w:id="1645817771">
          <w:marLeft w:val="0"/>
          <w:marRight w:val="0"/>
          <w:marTop w:val="0"/>
          <w:marBottom w:val="0"/>
          <w:divBdr>
            <w:top w:val="none" w:sz="0" w:space="0" w:color="auto"/>
            <w:left w:val="none" w:sz="0" w:space="0" w:color="auto"/>
            <w:bottom w:val="none" w:sz="0" w:space="0" w:color="auto"/>
            <w:right w:val="none" w:sz="0" w:space="0" w:color="auto"/>
          </w:divBdr>
        </w:div>
        <w:div w:id="1682124539">
          <w:marLeft w:val="0"/>
          <w:marRight w:val="0"/>
          <w:marTop w:val="0"/>
          <w:marBottom w:val="0"/>
          <w:divBdr>
            <w:top w:val="none" w:sz="0" w:space="0" w:color="auto"/>
            <w:left w:val="none" w:sz="0" w:space="0" w:color="auto"/>
            <w:bottom w:val="none" w:sz="0" w:space="0" w:color="auto"/>
            <w:right w:val="none" w:sz="0" w:space="0" w:color="auto"/>
          </w:divBdr>
        </w:div>
        <w:div w:id="1702363677">
          <w:marLeft w:val="0"/>
          <w:marRight w:val="0"/>
          <w:marTop w:val="0"/>
          <w:marBottom w:val="0"/>
          <w:divBdr>
            <w:top w:val="none" w:sz="0" w:space="0" w:color="auto"/>
            <w:left w:val="none" w:sz="0" w:space="0" w:color="auto"/>
            <w:bottom w:val="none" w:sz="0" w:space="0" w:color="auto"/>
            <w:right w:val="none" w:sz="0" w:space="0" w:color="auto"/>
          </w:divBdr>
        </w:div>
        <w:div w:id="1749841889">
          <w:marLeft w:val="0"/>
          <w:marRight w:val="0"/>
          <w:marTop w:val="0"/>
          <w:marBottom w:val="0"/>
          <w:divBdr>
            <w:top w:val="none" w:sz="0" w:space="0" w:color="auto"/>
            <w:left w:val="none" w:sz="0" w:space="0" w:color="auto"/>
            <w:bottom w:val="none" w:sz="0" w:space="0" w:color="auto"/>
            <w:right w:val="none" w:sz="0" w:space="0" w:color="auto"/>
          </w:divBdr>
        </w:div>
        <w:div w:id="1783568978">
          <w:marLeft w:val="0"/>
          <w:marRight w:val="0"/>
          <w:marTop w:val="0"/>
          <w:marBottom w:val="0"/>
          <w:divBdr>
            <w:top w:val="none" w:sz="0" w:space="0" w:color="auto"/>
            <w:left w:val="none" w:sz="0" w:space="0" w:color="auto"/>
            <w:bottom w:val="none" w:sz="0" w:space="0" w:color="auto"/>
            <w:right w:val="none" w:sz="0" w:space="0" w:color="auto"/>
          </w:divBdr>
        </w:div>
        <w:div w:id="2037660548">
          <w:marLeft w:val="0"/>
          <w:marRight w:val="0"/>
          <w:marTop w:val="0"/>
          <w:marBottom w:val="0"/>
          <w:divBdr>
            <w:top w:val="none" w:sz="0" w:space="0" w:color="auto"/>
            <w:left w:val="none" w:sz="0" w:space="0" w:color="auto"/>
            <w:bottom w:val="none" w:sz="0" w:space="0" w:color="auto"/>
            <w:right w:val="none" w:sz="0" w:space="0" w:color="auto"/>
          </w:divBdr>
        </w:div>
      </w:divsChild>
    </w:div>
    <w:div w:id="1536457107">
      <w:bodyDiv w:val="1"/>
      <w:marLeft w:val="0"/>
      <w:marRight w:val="0"/>
      <w:marTop w:val="0"/>
      <w:marBottom w:val="0"/>
      <w:divBdr>
        <w:top w:val="none" w:sz="0" w:space="0" w:color="auto"/>
        <w:left w:val="none" w:sz="0" w:space="0" w:color="auto"/>
        <w:bottom w:val="none" w:sz="0" w:space="0" w:color="auto"/>
        <w:right w:val="none" w:sz="0" w:space="0" w:color="auto"/>
      </w:divBdr>
    </w:div>
    <w:div w:id="1549224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emf"/><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fontTable" Target="fontTable.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temp\Temporary%20Internet%20Files\Content.IE5\8DI30PE7\rup_vision%5b1%5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4E30932453F334BBD29C39D19BEB22A" ma:contentTypeVersion="7" ma:contentTypeDescription="Create a new document." ma:contentTypeScope="" ma:versionID="005364b3e8f45206a0133cde8d70e705">
  <xsd:schema xmlns:xsd="http://www.w3.org/2001/XMLSchema" xmlns:xs="http://www.w3.org/2001/XMLSchema" xmlns:p="http://schemas.microsoft.com/office/2006/metadata/properties" xmlns:ns3="6b6f319a-429b-41fd-836d-15877c1b87da" xmlns:ns4="cdf6e419-8e16-438b-b9b3-1c187bb06ad0" targetNamespace="http://schemas.microsoft.com/office/2006/metadata/properties" ma:root="true" ma:fieldsID="b6532c91e61e277281ef3f9222cab85b" ns3:_="" ns4:_="">
    <xsd:import namespace="6b6f319a-429b-41fd-836d-15877c1b87da"/>
    <xsd:import namespace="cdf6e419-8e16-438b-b9b3-1c187bb06ad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6f319a-429b-41fd-836d-15877c1b87d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df6e419-8e16-438b-b9b3-1c187bb06ad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7BEFD6F-72C3-49FA-A74E-C4E4FDBB7E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6f319a-429b-41fd-836d-15877c1b87da"/>
    <ds:schemaRef ds:uri="cdf6e419-8e16-438b-b9b3-1c187bb06ad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C2DE798-543B-43EC-ACF1-42E311BE289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25C4A2E-BAF2-43EF-8679-5B57F664650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rup_vision[1].dot</Template>
  <TotalTime>1698</TotalTime>
  <Pages>31</Pages>
  <Words>7718</Words>
  <Characters>43993</Characters>
  <Application>Microsoft Office Word</Application>
  <DocSecurity>0</DocSecurity>
  <Lines>366</Lines>
  <Paragraphs>103</Paragraphs>
  <ScaleCrop>false</ScaleCrop>
  <Company>PennStateSoft</Company>
  <LinksUpToDate>false</LinksUpToDate>
  <CharactersWithSpaces>51608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dc:title>
  <dc:subject>Meeting Scheduling System (MSS)</dc:subject>
  <dc:creator>Computer Science</dc:creator>
  <cp:keywords/>
  <dc:description/>
  <cp:lastModifiedBy>Tran, Huy Tuan</cp:lastModifiedBy>
  <cp:revision>1242</cp:revision>
  <cp:lastPrinted>2001-03-16T01:26:00Z</cp:lastPrinted>
  <dcterms:created xsi:type="dcterms:W3CDTF">2021-06-20T04:55:00Z</dcterms:created>
  <dcterms:modified xsi:type="dcterms:W3CDTF">2021-08-18T17:11:00Z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0x01010094E30932453F334BBD29C39D19BEB22A</vt:lpwstr>
  </property>
</Properties>
</file>